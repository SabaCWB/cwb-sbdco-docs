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A2DDED" w14:textId="279928CA" w:rsidR="00006C41" w:rsidRPr="00643F32" w:rsidRDefault="00D42FD6" w:rsidP="00006C41">
      <w:pPr>
        <w:pStyle w:val="TitleCover"/>
      </w:pPr>
      <w:sdt>
        <w:sdtPr>
          <w:alias w:val="Title"/>
          <w:tag w:val=""/>
          <w:id w:val="-1461955582"/>
          <w:placeholder>
            <w:docPart w:val="B83F32E735E04E9CA05E8EAFA4DDF3F2"/>
          </w:placeholder>
          <w:dataBinding w:prefixMappings="xmlns:ns0='http://purl.org/dc/elements/1.1/' xmlns:ns1='http://schemas.openxmlformats.org/package/2006/metadata/core-properties' " w:xpath="/ns1:coreProperties[1]/ns0:title[1]" w:storeItemID="{6C3C8BC8-F283-45AE-878A-BAB7291924A1}"/>
          <w:text/>
        </w:sdtPr>
        <w:sdtEndPr/>
        <w:sdtContent>
          <w:r w:rsidR="00805D54" w:rsidRPr="00643F32">
            <w:t>Use Case</w:t>
          </w:r>
          <w:r w:rsidR="00006C41" w:rsidRPr="00643F32">
            <w:t xml:space="preserve"> Document</w:t>
          </w:r>
        </w:sdtContent>
      </w:sdt>
    </w:p>
    <w:p w14:paraId="7D28A5A9" w14:textId="36FEA267" w:rsidR="00006C41" w:rsidRPr="00643F32" w:rsidRDefault="00805D54" w:rsidP="00006C41">
      <w:pPr>
        <w:pStyle w:val="SubtitleCover"/>
      </w:pPr>
      <w:r w:rsidRPr="00643F32">
        <w:t>Digital Banking – Money Movement</w:t>
      </w:r>
    </w:p>
    <w:p w14:paraId="1B68390F" w14:textId="77777777" w:rsidR="00006C41" w:rsidRPr="00643F32" w:rsidRDefault="00006C41" w:rsidP="00006C41">
      <w:pPr>
        <w:spacing w:before="100" w:beforeAutospacing="1" w:after="100" w:afterAutospacing="1"/>
        <w:jc w:val="right"/>
      </w:pPr>
    </w:p>
    <w:p w14:paraId="0861C740" w14:textId="77777777" w:rsidR="00006C41" w:rsidRPr="00643F32" w:rsidRDefault="00006C41" w:rsidP="00006C41">
      <w:pPr>
        <w:spacing w:before="100" w:beforeAutospacing="1" w:after="100" w:afterAutospacing="1"/>
        <w:jc w:val="right"/>
      </w:pPr>
    </w:p>
    <w:p w14:paraId="2A258AB7" w14:textId="77777777" w:rsidR="00006C41" w:rsidRPr="00643F32" w:rsidRDefault="00006C41" w:rsidP="00006C41">
      <w:pPr>
        <w:spacing w:before="100" w:beforeAutospacing="1" w:after="100" w:afterAutospacing="1"/>
        <w:jc w:val="right"/>
      </w:pPr>
    </w:p>
    <w:p w14:paraId="7D474540" w14:textId="77777777" w:rsidR="00006C41" w:rsidRPr="00643F32" w:rsidRDefault="00006C41" w:rsidP="00006C41">
      <w:pPr>
        <w:spacing w:before="100" w:beforeAutospacing="1" w:after="100" w:afterAutospacing="1"/>
        <w:jc w:val="right"/>
      </w:pPr>
    </w:p>
    <w:p w14:paraId="32389FFD" w14:textId="77777777" w:rsidR="00006C41" w:rsidRPr="00643F32" w:rsidRDefault="00006C41" w:rsidP="00006C41">
      <w:pPr>
        <w:spacing w:before="100" w:beforeAutospacing="1" w:after="100" w:afterAutospacing="1"/>
        <w:jc w:val="right"/>
      </w:pPr>
    </w:p>
    <w:p w14:paraId="415E6A94" w14:textId="77777777" w:rsidR="00006C41" w:rsidRPr="00643F32" w:rsidRDefault="00006C41" w:rsidP="00006C41">
      <w:pPr>
        <w:spacing w:before="100" w:beforeAutospacing="1" w:after="100" w:afterAutospacing="1"/>
        <w:jc w:val="right"/>
      </w:pPr>
    </w:p>
    <w:p w14:paraId="5E2B760C" w14:textId="77777777" w:rsidR="00006C41" w:rsidRPr="00643F32" w:rsidRDefault="00006C41" w:rsidP="00006C41">
      <w:pPr>
        <w:spacing w:before="100" w:beforeAutospacing="1" w:after="100" w:afterAutospacing="1"/>
        <w:jc w:val="right"/>
      </w:pPr>
    </w:p>
    <w:p w14:paraId="445C92BC" w14:textId="5428A830" w:rsidR="00006C41" w:rsidRPr="00F77DD8" w:rsidRDefault="00006C41" w:rsidP="00006C41">
      <w:pPr>
        <w:spacing w:before="100" w:beforeAutospacing="1" w:after="100" w:afterAutospacing="1"/>
        <w:jc w:val="right"/>
        <w:rPr>
          <w:rFonts w:asciiTheme="majorHAnsi" w:hAnsiTheme="majorHAnsi"/>
          <w:b/>
          <w:color w:val="FF0000"/>
          <w:sz w:val="24"/>
          <w:szCs w:val="24"/>
        </w:rPr>
      </w:pPr>
      <w:r w:rsidRPr="00643F32">
        <w:rPr>
          <w:rFonts w:asciiTheme="majorHAnsi" w:hAnsiTheme="majorHAnsi"/>
          <w:sz w:val="24"/>
          <w:szCs w:val="24"/>
        </w:rPr>
        <w:t>Version</w:t>
      </w:r>
      <w:r w:rsidRPr="00913830">
        <w:rPr>
          <w:rFonts w:asciiTheme="majorHAnsi" w:hAnsiTheme="majorHAnsi"/>
          <w:color w:val="111111" w:themeColor="text1"/>
          <w:sz w:val="24"/>
          <w:szCs w:val="24"/>
        </w:rPr>
        <w:t xml:space="preserve">: </w:t>
      </w:r>
      <w:r w:rsidR="00F77DD8" w:rsidRPr="00913830">
        <w:rPr>
          <w:rFonts w:asciiTheme="majorHAnsi" w:hAnsiTheme="majorHAnsi"/>
          <w:b/>
          <w:color w:val="111111" w:themeColor="text1"/>
          <w:sz w:val="24"/>
          <w:szCs w:val="24"/>
        </w:rPr>
        <w:t xml:space="preserve">DRAFT </w:t>
      </w:r>
      <w:r w:rsidR="007C4A50">
        <w:rPr>
          <w:rFonts w:asciiTheme="majorHAnsi" w:hAnsiTheme="majorHAnsi"/>
          <w:b/>
          <w:color w:val="111111" w:themeColor="text1"/>
          <w:sz w:val="24"/>
          <w:szCs w:val="24"/>
        </w:rPr>
        <w:t>3</w:t>
      </w:r>
      <w:r w:rsidR="006B655B" w:rsidRPr="00913830">
        <w:rPr>
          <w:rFonts w:asciiTheme="majorHAnsi" w:hAnsiTheme="majorHAnsi"/>
          <w:b/>
          <w:color w:val="111111" w:themeColor="text1"/>
          <w:sz w:val="24"/>
          <w:szCs w:val="24"/>
        </w:rPr>
        <w:t>.00</w:t>
      </w:r>
    </w:p>
    <w:p w14:paraId="2E76111D" w14:textId="22583367" w:rsidR="00006C41" w:rsidRPr="00643F32" w:rsidRDefault="00006C41"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lastRenderedPageBreak/>
        <w:t xml:space="preserve">Date Last Published: </w:t>
      </w:r>
      <w:sdt>
        <w:sdtPr>
          <w:rPr>
            <w:color w:val="808474" w:themeColor="accent6" w:themeShade="BF"/>
          </w:rPr>
          <w:alias w:val="Date"/>
          <w:tag w:val="Date"/>
          <w:id w:val="985969737"/>
          <w:placeholder>
            <w:docPart w:val="9D23FC9D9FD4420CAAED0A24230BE66B"/>
          </w:placeholder>
          <w:date w:fullDate="2020-06-22T00:00:00Z">
            <w:dateFormat w:val="MMMM d, yyyy"/>
            <w:lid w:val="en-CA"/>
            <w:storeMappedDataAs w:val="dateTime"/>
            <w:calendar w:val="gregorian"/>
          </w:date>
        </w:sdtPr>
        <w:sdtEndPr/>
        <w:sdtContent>
          <w:r w:rsidR="00A91B06">
            <w:rPr>
              <w:color w:val="808474" w:themeColor="accent6" w:themeShade="BF"/>
            </w:rPr>
            <w:t xml:space="preserve">June </w:t>
          </w:r>
          <w:r w:rsidR="00913830">
            <w:rPr>
              <w:color w:val="808474" w:themeColor="accent6" w:themeShade="BF"/>
            </w:rPr>
            <w:t>22</w:t>
          </w:r>
          <w:r w:rsidR="00A91B06">
            <w:rPr>
              <w:color w:val="808474" w:themeColor="accent6" w:themeShade="BF"/>
            </w:rPr>
            <w:t>, 2020</w:t>
          </w:r>
        </w:sdtContent>
      </w:sdt>
    </w:p>
    <w:p w14:paraId="027B3EB6" w14:textId="77777777" w:rsidR="00006C41" w:rsidRPr="00643F32" w:rsidRDefault="00006C41"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t xml:space="preserve">Date Signed:    </w:t>
      </w:r>
      <w:sdt>
        <w:sdtPr>
          <w:rPr>
            <w:color w:val="808474" w:themeColor="accent6" w:themeShade="BF"/>
          </w:rPr>
          <w:alias w:val="Date"/>
          <w:tag w:val="Date"/>
          <w:id w:val="-123849857"/>
          <w:placeholder>
            <w:docPart w:val="F68A422EF0864A409B3D84D7A39A5502"/>
          </w:placeholder>
          <w:showingPlcHdr/>
          <w:date>
            <w:dateFormat w:val="MMMM d, yyyy"/>
            <w:lid w:val="en-CA"/>
            <w:storeMappedDataAs w:val="dateTime"/>
            <w:calendar w:val="gregorian"/>
          </w:date>
        </w:sdtPr>
        <w:sdtEndPr/>
        <w:sdtContent>
          <w:r w:rsidRPr="00643F32">
            <w:rPr>
              <w:rStyle w:val="PlaceholderText"/>
            </w:rPr>
            <w:t>Click here to enter a date.</w:t>
          </w:r>
        </w:sdtContent>
      </w:sdt>
      <w:r w:rsidRPr="00643F32">
        <w:rPr>
          <w:rFonts w:asciiTheme="majorHAnsi" w:hAnsiTheme="majorHAnsi"/>
          <w:sz w:val="24"/>
          <w:szCs w:val="24"/>
        </w:rPr>
        <w:t xml:space="preserve">    </w:t>
      </w:r>
    </w:p>
    <w:p w14:paraId="5C2ED54C" w14:textId="77777777" w:rsidR="006B655B" w:rsidRPr="00643F32" w:rsidRDefault="00D42FD6" w:rsidP="00006C41">
      <w:pPr>
        <w:spacing w:before="100" w:beforeAutospacing="1" w:after="100" w:afterAutospacing="1"/>
        <w:jc w:val="right"/>
        <w:rPr>
          <w:rFonts w:asciiTheme="majorHAnsi" w:hAnsiTheme="majorHAnsi"/>
          <w:sz w:val="24"/>
          <w:szCs w:val="24"/>
        </w:rPr>
      </w:pPr>
      <w:sdt>
        <w:sdtPr>
          <w:alias w:val="Title"/>
          <w:tag w:val=""/>
          <w:id w:val="-1119685659"/>
          <w:placeholder>
            <w:docPart w:val="5702416558BE4859A19C88B78AE81D64"/>
          </w:placeholder>
          <w:dataBinding w:prefixMappings="xmlns:ns0='http://purl.org/dc/elements/1.1/' xmlns:ns1='http://schemas.openxmlformats.org/package/2006/metadata/core-properties' " w:xpath="/ns1:coreProperties[1]/ns0:title[1]" w:storeItemID="{6C3C8BC8-F283-45AE-878A-BAB7291924A1}"/>
          <w:text/>
        </w:sdtPr>
        <w:sdtEndPr/>
        <w:sdtContent>
          <w:r w:rsidR="00805D54" w:rsidRPr="00643F32">
            <w:t>Use Case Document</w:t>
          </w:r>
        </w:sdtContent>
      </w:sdt>
      <w:r w:rsidR="00006C41" w:rsidRPr="00643F32">
        <w:rPr>
          <w:rFonts w:asciiTheme="majorHAnsi" w:hAnsiTheme="majorHAnsi"/>
          <w:sz w:val="24"/>
          <w:szCs w:val="24"/>
        </w:rPr>
        <w:t xml:space="preserve"> Author(s):</w:t>
      </w:r>
    </w:p>
    <w:p w14:paraId="4EBA9675" w14:textId="09FD799B" w:rsidR="006B655B" w:rsidRPr="00643F32" w:rsidRDefault="006B655B"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t>Sunil Prashar</w:t>
      </w:r>
    </w:p>
    <w:p w14:paraId="4D216FEF" w14:textId="3F417F39" w:rsidR="00006C41" w:rsidRPr="00643F32" w:rsidRDefault="00006C41"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t xml:space="preserve"> </w:t>
      </w:r>
    </w:p>
    <w:p w14:paraId="16CFF6ED" w14:textId="77777777" w:rsidR="003D3085" w:rsidRPr="00643F32" w:rsidRDefault="003D3085" w:rsidP="00E81693">
      <w:pPr>
        <w:pStyle w:val="Sub-subtitlingCover"/>
      </w:pPr>
    </w:p>
    <w:p w14:paraId="43409712" w14:textId="77777777" w:rsidR="00747021" w:rsidRPr="00643F32" w:rsidRDefault="00747021" w:rsidP="00E81693">
      <w:pPr>
        <w:pStyle w:val="Sub-subtitlingCover"/>
      </w:pPr>
    </w:p>
    <w:p w14:paraId="1FF0777D" w14:textId="77777777" w:rsidR="00747021" w:rsidRPr="00643F32" w:rsidRDefault="00747021" w:rsidP="00E81693">
      <w:pPr>
        <w:pStyle w:val="Sub-subtitlingCover"/>
      </w:pPr>
    </w:p>
    <w:p w14:paraId="6724CA1A" w14:textId="77777777" w:rsidR="00747021" w:rsidRPr="00643F32" w:rsidRDefault="00747021" w:rsidP="00E81693">
      <w:pPr>
        <w:pStyle w:val="Sub-subtitlingCover"/>
      </w:pPr>
    </w:p>
    <w:p w14:paraId="096A4388" w14:textId="77777777" w:rsidR="00747021" w:rsidRPr="00643F32" w:rsidRDefault="00747021" w:rsidP="00E81693">
      <w:pPr>
        <w:pStyle w:val="Sub-subtitlingCover"/>
      </w:pPr>
    </w:p>
    <w:p w14:paraId="4CAD6417" w14:textId="77777777" w:rsidR="00747021" w:rsidRPr="00643F32" w:rsidRDefault="00747021" w:rsidP="00E81693">
      <w:pPr>
        <w:pStyle w:val="Sub-subtitlingCover"/>
      </w:pPr>
    </w:p>
    <w:p w14:paraId="32E59C39" w14:textId="77777777" w:rsidR="00747021" w:rsidRPr="00643F32" w:rsidRDefault="00747021" w:rsidP="00E81693">
      <w:pPr>
        <w:pStyle w:val="Sub-subtitlingCover"/>
      </w:pPr>
    </w:p>
    <w:p w14:paraId="2DA716B1" w14:textId="77777777" w:rsidR="00747021" w:rsidRPr="00643F32" w:rsidRDefault="00747021" w:rsidP="00E81693">
      <w:pPr>
        <w:pStyle w:val="Sub-subtitlingCover"/>
      </w:pPr>
    </w:p>
    <w:p w14:paraId="7E1E51EC" w14:textId="77777777" w:rsidR="00747021" w:rsidRPr="00643F32" w:rsidRDefault="00747021" w:rsidP="00E81693">
      <w:pPr>
        <w:pStyle w:val="Sub-subtitlingCover"/>
      </w:pPr>
    </w:p>
    <w:p w14:paraId="3CC60B94" w14:textId="77777777" w:rsidR="00585913" w:rsidRPr="00643F32" w:rsidRDefault="00585913" w:rsidP="00F81697">
      <w:pPr>
        <w:pStyle w:val="TOCHeading"/>
      </w:pPr>
      <w:r w:rsidRPr="00643F32">
        <w:rPr>
          <w:color w:val="808474" w:themeColor="accent6" w:themeShade="BF"/>
        </w:rPr>
        <w:t>Contents</w:t>
      </w:r>
    </w:p>
    <w:p w14:paraId="2D1F615B" w14:textId="0167884A" w:rsidR="00D60B3A" w:rsidRDefault="000B5A4B">
      <w:pPr>
        <w:pStyle w:val="TOC1"/>
        <w:rPr>
          <w:color w:val="auto"/>
          <w:lang w:val="en-CA" w:eastAsia="en-CA"/>
        </w:rPr>
      </w:pPr>
      <w:r w:rsidRPr="00643F32">
        <w:fldChar w:fldCharType="begin"/>
      </w:r>
      <w:r w:rsidRPr="00643F32">
        <w:instrText xml:space="preserve"> TOC \o "1-4" \h \z \u </w:instrText>
      </w:r>
      <w:r w:rsidRPr="00643F32">
        <w:fldChar w:fldCharType="separate"/>
      </w:r>
      <w:hyperlink w:anchor="_Toc44407647" w:history="1">
        <w:r w:rsidR="00D60B3A" w:rsidRPr="00BD53AB">
          <w:rPr>
            <w:rStyle w:val="Hyperlink"/>
          </w:rPr>
          <w:t>Document Information</w:t>
        </w:r>
        <w:r w:rsidR="00D60B3A">
          <w:rPr>
            <w:webHidden/>
          </w:rPr>
          <w:tab/>
        </w:r>
        <w:r w:rsidR="00D60B3A">
          <w:rPr>
            <w:webHidden/>
          </w:rPr>
          <w:fldChar w:fldCharType="begin"/>
        </w:r>
        <w:r w:rsidR="00D60B3A">
          <w:rPr>
            <w:webHidden/>
          </w:rPr>
          <w:instrText xml:space="preserve"> PAGEREF _Toc44407647 \h </w:instrText>
        </w:r>
        <w:r w:rsidR="00D60B3A">
          <w:rPr>
            <w:webHidden/>
          </w:rPr>
        </w:r>
        <w:r w:rsidR="00D60B3A">
          <w:rPr>
            <w:webHidden/>
          </w:rPr>
          <w:fldChar w:fldCharType="separate"/>
        </w:r>
        <w:r w:rsidR="00D60B3A">
          <w:rPr>
            <w:webHidden/>
          </w:rPr>
          <w:t>4</w:t>
        </w:r>
        <w:r w:rsidR="00D60B3A">
          <w:rPr>
            <w:webHidden/>
          </w:rPr>
          <w:fldChar w:fldCharType="end"/>
        </w:r>
      </w:hyperlink>
    </w:p>
    <w:p w14:paraId="27E6AAEA" w14:textId="520EAA2B" w:rsidR="00D60B3A" w:rsidRDefault="00D42FD6">
      <w:pPr>
        <w:pStyle w:val="TOC2"/>
        <w:rPr>
          <w:b w:val="0"/>
          <w:noProof/>
          <w:color w:val="auto"/>
          <w:sz w:val="22"/>
          <w:lang w:val="en-CA" w:eastAsia="en-CA"/>
        </w:rPr>
      </w:pPr>
      <w:hyperlink w:anchor="_Toc44407648" w:history="1">
        <w:r w:rsidR="00D60B3A" w:rsidRPr="00BD53AB">
          <w:rPr>
            <w:rStyle w:val="Hyperlink"/>
            <w:noProof/>
          </w:rPr>
          <w:t>Revision History</w:t>
        </w:r>
        <w:r w:rsidR="00D60B3A">
          <w:rPr>
            <w:noProof/>
            <w:webHidden/>
          </w:rPr>
          <w:tab/>
        </w:r>
        <w:r w:rsidR="00D60B3A">
          <w:rPr>
            <w:noProof/>
            <w:webHidden/>
          </w:rPr>
          <w:fldChar w:fldCharType="begin"/>
        </w:r>
        <w:r w:rsidR="00D60B3A">
          <w:rPr>
            <w:noProof/>
            <w:webHidden/>
          </w:rPr>
          <w:instrText xml:space="preserve"> PAGEREF _Toc44407648 \h </w:instrText>
        </w:r>
        <w:r w:rsidR="00D60B3A">
          <w:rPr>
            <w:noProof/>
            <w:webHidden/>
          </w:rPr>
        </w:r>
        <w:r w:rsidR="00D60B3A">
          <w:rPr>
            <w:noProof/>
            <w:webHidden/>
          </w:rPr>
          <w:fldChar w:fldCharType="separate"/>
        </w:r>
        <w:r w:rsidR="00D60B3A">
          <w:rPr>
            <w:noProof/>
            <w:webHidden/>
          </w:rPr>
          <w:t>4</w:t>
        </w:r>
        <w:r w:rsidR="00D60B3A">
          <w:rPr>
            <w:noProof/>
            <w:webHidden/>
          </w:rPr>
          <w:fldChar w:fldCharType="end"/>
        </w:r>
      </w:hyperlink>
    </w:p>
    <w:p w14:paraId="57379817" w14:textId="22FB2140" w:rsidR="00D60B3A" w:rsidRDefault="00D42FD6">
      <w:pPr>
        <w:pStyle w:val="TOC2"/>
        <w:rPr>
          <w:b w:val="0"/>
          <w:noProof/>
          <w:color w:val="auto"/>
          <w:sz w:val="22"/>
          <w:lang w:val="en-CA" w:eastAsia="en-CA"/>
        </w:rPr>
      </w:pPr>
      <w:hyperlink w:anchor="_Toc44407649" w:history="1">
        <w:r w:rsidR="00D60B3A" w:rsidRPr="00BD53AB">
          <w:rPr>
            <w:rStyle w:val="Hyperlink"/>
            <w:noProof/>
          </w:rPr>
          <w:t>Related Document References</w:t>
        </w:r>
        <w:r w:rsidR="00D60B3A">
          <w:rPr>
            <w:noProof/>
            <w:webHidden/>
          </w:rPr>
          <w:tab/>
        </w:r>
        <w:r w:rsidR="00D60B3A">
          <w:rPr>
            <w:noProof/>
            <w:webHidden/>
          </w:rPr>
          <w:fldChar w:fldCharType="begin"/>
        </w:r>
        <w:r w:rsidR="00D60B3A">
          <w:rPr>
            <w:noProof/>
            <w:webHidden/>
          </w:rPr>
          <w:instrText xml:space="preserve"> PAGEREF _Toc44407649 \h </w:instrText>
        </w:r>
        <w:r w:rsidR="00D60B3A">
          <w:rPr>
            <w:noProof/>
            <w:webHidden/>
          </w:rPr>
        </w:r>
        <w:r w:rsidR="00D60B3A">
          <w:rPr>
            <w:noProof/>
            <w:webHidden/>
          </w:rPr>
          <w:fldChar w:fldCharType="separate"/>
        </w:r>
        <w:r w:rsidR="00D60B3A">
          <w:rPr>
            <w:noProof/>
            <w:webHidden/>
          </w:rPr>
          <w:t>4</w:t>
        </w:r>
        <w:r w:rsidR="00D60B3A">
          <w:rPr>
            <w:noProof/>
            <w:webHidden/>
          </w:rPr>
          <w:fldChar w:fldCharType="end"/>
        </w:r>
      </w:hyperlink>
    </w:p>
    <w:p w14:paraId="0AD29655" w14:textId="265431AE" w:rsidR="00D60B3A" w:rsidRDefault="00D42FD6">
      <w:pPr>
        <w:pStyle w:val="TOC1"/>
        <w:rPr>
          <w:color w:val="auto"/>
          <w:lang w:val="en-CA" w:eastAsia="en-CA"/>
        </w:rPr>
      </w:pPr>
      <w:hyperlink w:anchor="_Toc44407650" w:history="1">
        <w:r w:rsidR="00D60B3A" w:rsidRPr="00BD53AB">
          <w:rPr>
            <w:rStyle w:val="Hyperlink"/>
          </w:rPr>
          <w:t>Use Case BP-UC001 - Small Business Bill Payment</w:t>
        </w:r>
        <w:r w:rsidR="00D60B3A">
          <w:rPr>
            <w:webHidden/>
          </w:rPr>
          <w:tab/>
        </w:r>
        <w:r w:rsidR="00D60B3A">
          <w:rPr>
            <w:webHidden/>
          </w:rPr>
          <w:fldChar w:fldCharType="begin"/>
        </w:r>
        <w:r w:rsidR="00D60B3A">
          <w:rPr>
            <w:webHidden/>
          </w:rPr>
          <w:instrText xml:space="preserve"> PAGEREF _Toc44407650 \h </w:instrText>
        </w:r>
        <w:r w:rsidR="00D60B3A">
          <w:rPr>
            <w:webHidden/>
          </w:rPr>
        </w:r>
        <w:r w:rsidR="00D60B3A">
          <w:rPr>
            <w:webHidden/>
          </w:rPr>
          <w:fldChar w:fldCharType="separate"/>
        </w:r>
        <w:r w:rsidR="00D60B3A">
          <w:rPr>
            <w:webHidden/>
          </w:rPr>
          <w:t>5</w:t>
        </w:r>
        <w:r w:rsidR="00D60B3A">
          <w:rPr>
            <w:webHidden/>
          </w:rPr>
          <w:fldChar w:fldCharType="end"/>
        </w:r>
      </w:hyperlink>
    </w:p>
    <w:p w14:paraId="4BDDE48A" w14:textId="5F6489FD" w:rsidR="00D60B3A" w:rsidRDefault="00D42FD6">
      <w:pPr>
        <w:pStyle w:val="TOC2"/>
        <w:rPr>
          <w:b w:val="0"/>
          <w:noProof/>
          <w:color w:val="auto"/>
          <w:sz w:val="22"/>
          <w:lang w:val="en-CA" w:eastAsia="en-CA"/>
        </w:rPr>
      </w:pPr>
      <w:hyperlink w:anchor="_Toc44407651" w:history="1">
        <w:r w:rsidR="00D60B3A" w:rsidRPr="00BD53AB">
          <w:rPr>
            <w:rStyle w:val="Hyperlink"/>
            <w:noProof/>
          </w:rPr>
          <w:t>Use Case Diagram</w:t>
        </w:r>
        <w:r w:rsidR="00D60B3A">
          <w:rPr>
            <w:noProof/>
            <w:webHidden/>
          </w:rPr>
          <w:tab/>
        </w:r>
        <w:r w:rsidR="00D60B3A">
          <w:rPr>
            <w:noProof/>
            <w:webHidden/>
          </w:rPr>
          <w:fldChar w:fldCharType="begin"/>
        </w:r>
        <w:r w:rsidR="00D60B3A">
          <w:rPr>
            <w:noProof/>
            <w:webHidden/>
          </w:rPr>
          <w:instrText xml:space="preserve"> PAGEREF _Toc44407651 \h </w:instrText>
        </w:r>
        <w:r w:rsidR="00D60B3A">
          <w:rPr>
            <w:noProof/>
            <w:webHidden/>
          </w:rPr>
        </w:r>
        <w:r w:rsidR="00D60B3A">
          <w:rPr>
            <w:noProof/>
            <w:webHidden/>
          </w:rPr>
          <w:fldChar w:fldCharType="separate"/>
        </w:r>
        <w:r w:rsidR="00D60B3A">
          <w:rPr>
            <w:noProof/>
            <w:webHidden/>
          </w:rPr>
          <w:t>5</w:t>
        </w:r>
        <w:r w:rsidR="00D60B3A">
          <w:rPr>
            <w:noProof/>
            <w:webHidden/>
          </w:rPr>
          <w:fldChar w:fldCharType="end"/>
        </w:r>
      </w:hyperlink>
    </w:p>
    <w:p w14:paraId="1A955BAD" w14:textId="31F157D8" w:rsidR="00D60B3A" w:rsidRDefault="00D42FD6">
      <w:pPr>
        <w:pStyle w:val="TOC2"/>
        <w:rPr>
          <w:b w:val="0"/>
          <w:noProof/>
          <w:color w:val="auto"/>
          <w:sz w:val="22"/>
          <w:lang w:val="en-CA" w:eastAsia="en-CA"/>
        </w:rPr>
      </w:pPr>
      <w:hyperlink w:anchor="_Toc44407652" w:history="1">
        <w:r w:rsidR="00D60B3A" w:rsidRPr="00BD53AB">
          <w:rPr>
            <w:rStyle w:val="Hyperlink"/>
            <w:noProof/>
          </w:rPr>
          <w:t>Business Requirements</w:t>
        </w:r>
        <w:r w:rsidR="00D60B3A">
          <w:rPr>
            <w:noProof/>
            <w:webHidden/>
          </w:rPr>
          <w:tab/>
        </w:r>
        <w:r w:rsidR="00D60B3A">
          <w:rPr>
            <w:noProof/>
            <w:webHidden/>
          </w:rPr>
          <w:fldChar w:fldCharType="begin"/>
        </w:r>
        <w:r w:rsidR="00D60B3A">
          <w:rPr>
            <w:noProof/>
            <w:webHidden/>
          </w:rPr>
          <w:instrText xml:space="preserve"> PAGEREF _Toc44407652 \h </w:instrText>
        </w:r>
        <w:r w:rsidR="00D60B3A">
          <w:rPr>
            <w:noProof/>
            <w:webHidden/>
          </w:rPr>
        </w:r>
        <w:r w:rsidR="00D60B3A">
          <w:rPr>
            <w:noProof/>
            <w:webHidden/>
          </w:rPr>
          <w:fldChar w:fldCharType="separate"/>
        </w:r>
        <w:r w:rsidR="00D60B3A">
          <w:rPr>
            <w:noProof/>
            <w:webHidden/>
          </w:rPr>
          <w:t>8</w:t>
        </w:r>
        <w:r w:rsidR="00D60B3A">
          <w:rPr>
            <w:noProof/>
            <w:webHidden/>
          </w:rPr>
          <w:fldChar w:fldCharType="end"/>
        </w:r>
      </w:hyperlink>
    </w:p>
    <w:p w14:paraId="6EEAB1A5" w14:textId="2C0908E8" w:rsidR="00D60B3A" w:rsidRDefault="00D42FD6">
      <w:pPr>
        <w:pStyle w:val="TOC1"/>
        <w:rPr>
          <w:color w:val="auto"/>
          <w:lang w:val="en-CA" w:eastAsia="en-CA"/>
        </w:rPr>
      </w:pPr>
      <w:hyperlink w:anchor="_Toc44407653" w:history="1">
        <w:r w:rsidR="00D60B3A" w:rsidRPr="00BD53AB">
          <w:rPr>
            <w:rStyle w:val="Hyperlink"/>
          </w:rPr>
          <w:t>Use Case BP-UC002 – Retail Bill Payment</w:t>
        </w:r>
        <w:r w:rsidR="00D60B3A">
          <w:rPr>
            <w:webHidden/>
          </w:rPr>
          <w:tab/>
        </w:r>
        <w:r w:rsidR="00D60B3A">
          <w:rPr>
            <w:webHidden/>
          </w:rPr>
          <w:fldChar w:fldCharType="begin"/>
        </w:r>
        <w:r w:rsidR="00D60B3A">
          <w:rPr>
            <w:webHidden/>
          </w:rPr>
          <w:instrText xml:space="preserve"> PAGEREF _Toc44407653 \h </w:instrText>
        </w:r>
        <w:r w:rsidR="00D60B3A">
          <w:rPr>
            <w:webHidden/>
          </w:rPr>
        </w:r>
        <w:r w:rsidR="00D60B3A">
          <w:rPr>
            <w:webHidden/>
          </w:rPr>
          <w:fldChar w:fldCharType="separate"/>
        </w:r>
        <w:r w:rsidR="00D60B3A">
          <w:rPr>
            <w:webHidden/>
          </w:rPr>
          <w:t>10</w:t>
        </w:r>
        <w:r w:rsidR="00D60B3A">
          <w:rPr>
            <w:webHidden/>
          </w:rPr>
          <w:fldChar w:fldCharType="end"/>
        </w:r>
      </w:hyperlink>
    </w:p>
    <w:p w14:paraId="3CADF0D1" w14:textId="04C8E3F8" w:rsidR="00D60B3A" w:rsidRDefault="00D42FD6">
      <w:pPr>
        <w:pStyle w:val="TOC2"/>
        <w:rPr>
          <w:b w:val="0"/>
          <w:noProof/>
          <w:color w:val="auto"/>
          <w:sz w:val="22"/>
          <w:lang w:val="en-CA" w:eastAsia="en-CA"/>
        </w:rPr>
      </w:pPr>
      <w:hyperlink w:anchor="_Toc44407654" w:history="1">
        <w:r w:rsidR="00D60B3A" w:rsidRPr="00BD53AB">
          <w:rPr>
            <w:rStyle w:val="Hyperlink"/>
            <w:noProof/>
          </w:rPr>
          <w:t>Use Case Diagram</w:t>
        </w:r>
        <w:r w:rsidR="00D60B3A">
          <w:rPr>
            <w:noProof/>
            <w:webHidden/>
          </w:rPr>
          <w:tab/>
        </w:r>
        <w:r w:rsidR="00D60B3A">
          <w:rPr>
            <w:noProof/>
            <w:webHidden/>
          </w:rPr>
          <w:fldChar w:fldCharType="begin"/>
        </w:r>
        <w:r w:rsidR="00D60B3A">
          <w:rPr>
            <w:noProof/>
            <w:webHidden/>
          </w:rPr>
          <w:instrText xml:space="preserve"> PAGEREF _Toc44407654 \h </w:instrText>
        </w:r>
        <w:r w:rsidR="00D60B3A">
          <w:rPr>
            <w:noProof/>
            <w:webHidden/>
          </w:rPr>
        </w:r>
        <w:r w:rsidR="00D60B3A">
          <w:rPr>
            <w:noProof/>
            <w:webHidden/>
          </w:rPr>
          <w:fldChar w:fldCharType="separate"/>
        </w:r>
        <w:r w:rsidR="00D60B3A">
          <w:rPr>
            <w:noProof/>
            <w:webHidden/>
          </w:rPr>
          <w:t>10</w:t>
        </w:r>
        <w:r w:rsidR="00D60B3A">
          <w:rPr>
            <w:noProof/>
            <w:webHidden/>
          </w:rPr>
          <w:fldChar w:fldCharType="end"/>
        </w:r>
      </w:hyperlink>
    </w:p>
    <w:p w14:paraId="77FC4EB9" w14:textId="51CD5478" w:rsidR="00D60B3A" w:rsidRDefault="00D42FD6">
      <w:pPr>
        <w:pStyle w:val="TOC2"/>
        <w:rPr>
          <w:b w:val="0"/>
          <w:noProof/>
          <w:color w:val="auto"/>
          <w:sz w:val="22"/>
          <w:lang w:val="en-CA" w:eastAsia="en-CA"/>
        </w:rPr>
      </w:pPr>
      <w:hyperlink w:anchor="_Toc44407655" w:history="1">
        <w:r w:rsidR="00D60B3A" w:rsidRPr="00BD53AB">
          <w:rPr>
            <w:rStyle w:val="Hyperlink"/>
            <w:noProof/>
          </w:rPr>
          <w:t>Business Requirements</w:t>
        </w:r>
        <w:r w:rsidR="00D60B3A">
          <w:rPr>
            <w:noProof/>
            <w:webHidden/>
          </w:rPr>
          <w:tab/>
        </w:r>
        <w:r w:rsidR="00D60B3A">
          <w:rPr>
            <w:noProof/>
            <w:webHidden/>
          </w:rPr>
          <w:fldChar w:fldCharType="begin"/>
        </w:r>
        <w:r w:rsidR="00D60B3A">
          <w:rPr>
            <w:noProof/>
            <w:webHidden/>
          </w:rPr>
          <w:instrText xml:space="preserve"> PAGEREF _Toc44407655 \h </w:instrText>
        </w:r>
        <w:r w:rsidR="00D60B3A">
          <w:rPr>
            <w:noProof/>
            <w:webHidden/>
          </w:rPr>
        </w:r>
        <w:r w:rsidR="00D60B3A">
          <w:rPr>
            <w:noProof/>
            <w:webHidden/>
          </w:rPr>
          <w:fldChar w:fldCharType="separate"/>
        </w:r>
        <w:r w:rsidR="00D60B3A">
          <w:rPr>
            <w:noProof/>
            <w:webHidden/>
          </w:rPr>
          <w:t>13</w:t>
        </w:r>
        <w:r w:rsidR="00D60B3A">
          <w:rPr>
            <w:noProof/>
            <w:webHidden/>
          </w:rPr>
          <w:fldChar w:fldCharType="end"/>
        </w:r>
      </w:hyperlink>
    </w:p>
    <w:p w14:paraId="25651661" w14:textId="413DA253" w:rsidR="00D60B3A" w:rsidRDefault="00D42FD6">
      <w:pPr>
        <w:pStyle w:val="TOC1"/>
        <w:rPr>
          <w:color w:val="auto"/>
          <w:lang w:val="en-CA" w:eastAsia="en-CA"/>
        </w:rPr>
      </w:pPr>
      <w:hyperlink w:anchor="_Toc44407656" w:history="1">
        <w:r w:rsidR="00D60B3A" w:rsidRPr="00BD53AB">
          <w:rPr>
            <w:rStyle w:val="Hyperlink"/>
          </w:rPr>
          <w:t>Use Case TP-UC003 – File and Remit Business Taxes</w:t>
        </w:r>
        <w:r w:rsidR="00D60B3A">
          <w:rPr>
            <w:webHidden/>
          </w:rPr>
          <w:tab/>
        </w:r>
        <w:r w:rsidR="00D60B3A">
          <w:rPr>
            <w:webHidden/>
          </w:rPr>
          <w:fldChar w:fldCharType="begin"/>
        </w:r>
        <w:r w:rsidR="00D60B3A">
          <w:rPr>
            <w:webHidden/>
          </w:rPr>
          <w:instrText xml:space="preserve"> PAGEREF _Toc44407656 \h </w:instrText>
        </w:r>
        <w:r w:rsidR="00D60B3A">
          <w:rPr>
            <w:webHidden/>
          </w:rPr>
        </w:r>
        <w:r w:rsidR="00D60B3A">
          <w:rPr>
            <w:webHidden/>
          </w:rPr>
          <w:fldChar w:fldCharType="separate"/>
        </w:r>
        <w:r w:rsidR="00D60B3A">
          <w:rPr>
            <w:webHidden/>
          </w:rPr>
          <w:t>15</w:t>
        </w:r>
        <w:r w:rsidR="00D60B3A">
          <w:rPr>
            <w:webHidden/>
          </w:rPr>
          <w:fldChar w:fldCharType="end"/>
        </w:r>
      </w:hyperlink>
    </w:p>
    <w:p w14:paraId="321854CA" w14:textId="724E2CD7" w:rsidR="00D60B3A" w:rsidRDefault="00D42FD6">
      <w:pPr>
        <w:pStyle w:val="TOC2"/>
        <w:rPr>
          <w:b w:val="0"/>
          <w:noProof/>
          <w:color w:val="auto"/>
          <w:sz w:val="22"/>
          <w:lang w:val="en-CA" w:eastAsia="en-CA"/>
        </w:rPr>
      </w:pPr>
      <w:hyperlink w:anchor="_Toc44407657" w:history="1">
        <w:r w:rsidR="00D60B3A" w:rsidRPr="00BD53AB">
          <w:rPr>
            <w:rStyle w:val="Hyperlink"/>
            <w:noProof/>
          </w:rPr>
          <w:t>Use Case Diagram</w:t>
        </w:r>
        <w:r w:rsidR="00D60B3A">
          <w:rPr>
            <w:noProof/>
            <w:webHidden/>
          </w:rPr>
          <w:tab/>
        </w:r>
        <w:r w:rsidR="00D60B3A">
          <w:rPr>
            <w:noProof/>
            <w:webHidden/>
          </w:rPr>
          <w:fldChar w:fldCharType="begin"/>
        </w:r>
        <w:r w:rsidR="00D60B3A">
          <w:rPr>
            <w:noProof/>
            <w:webHidden/>
          </w:rPr>
          <w:instrText xml:space="preserve"> PAGEREF _Toc44407657 \h </w:instrText>
        </w:r>
        <w:r w:rsidR="00D60B3A">
          <w:rPr>
            <w:noProof/>
            <w:webHidden/>
          </w:rPr>
        </w:r>
        <w:r w:rsidR="00D60B3A">
          <w:rPr>
            <w:noProof/>
            <w:webHidden/>
          </w:rPr>
          <w:fldChar w:fldCharType="separate"/>
        </w:r>
        <w:r w:rsidR="00D60B3A">
          <w:rPr>
            <w:noProof/>
            <w:webHidden/>
          </w:rPr>
          <w:t>15</w:t>
        </w:r>
        <w:r w:rsidR="00D60B3A">
          <w:rPr>
            <w:noProof/>
            <w:webHidden/>
          </w:rPr>
          <w:fldChar w:fldCharType="end"/>
        </w:r>
      </w:hyperlink>
    </w:p>
    <w:p w14:paraId="6A79A325" w14:textId="4BFADC75" w:rsidR="00D60B3A" w:rsidRDefault="00D42FD6">
      <w:pPr>
        <w:pStyle w:val="TOC2"/>
        <w:rPr>
          <w:b w:val="0"/>
          <w:noProof/>
          <w:color w:val="auto"/>
          <w:sz w:val="22"/>
          <w:lang w:val="en-CA" w:eastAsia="en-CA"/>
        </w:rPr>
      </w:pPr>
      <w:hyperlink w:anchor="_Toc44407658" w:history="1">
        <w:r w:rsidR="00D60B3A" w:rsidRPr="00BD53AB">
          <w:rPr>
            <w:rStyle w:val="Hyperlink"/>
            <w:noProof/>
          </w:rPr>
          <w:t>Business Requirements</w:t>
        </w:r>
        <w:r w:rsidR="00D60B3A">
          <w:rPr>
            <w:noProof/>
            <w:webHidden/>
          </w:rPr>
          <w:tab/>
        </w:r>
        <w:r w:rsidR="00D60B3A">
          <w:rPr>
            <w:noProof/>
            <w:webHidden/>
          </w:rPr>
          <w:fldChar w:fldCharType="begin"/>
        </w:r>
        <w:r w:rsidR="00D60B3A">
          <w:rPr>
            <w:noProof/>
            <w:webHidden/>
          </w:rPr>
          <w:instrText xml:space="preserve"> PAGEREF _Toc44407658 \h </w:instrText>
        </w:r>
        <w:r w:rsidR="00D60B3A">
          <w:rPr>
            <w:noProof/>
            <w:webHidden/>
          </w:rPr>
        </w:r>
        <w:r w:rsidR="00D60B3A">
          <w:rPr>
            <w:noProof/>
            <w:webHidden/>
          </w:rPr>
          <w:fldChar w:fldCharType="separate"/>
        </w:r>
        <w:r w:rsidR="00D60B3A">
          <w:rPr>
            <w:noProof/>
            <w:webHidden/>
          </w:rPr>
          <w:t>18</w:t>
        </w:r>
        <w:r w:rsidR="00D60B3A">
          <w:rPr>
            <w:noProof/>
            <w:webHidden/>
          </w:rPr>
          <w:fldChar w:fldCharType="end"/>
        </w:r>
      </w:hyperlink>
    </w:p>
    <w:p w14:paraId="5774B382" w14:textId="754998A0" w:rsidR="00D60B3A" w:rsidRDefault="00D42FD6">
      <w:pPr>
        <w:pStyle w:val="TOC1"/>
        <w:rPr>
          <w:color w:val="auto"/>
          <w:lang w:val="en-CA" w:eastAsia="en-CA"/>
        </w:rPr>
      </w:pPr>
      <w:hyperlink w:anchor="_Toc44407659" w:history="1">
        <w:r w:rsidR="00D60B3A" w:rsidRPr="00BD53AB">
          <w:rPr>
            <w:rStyle w:val="Hyperlink"/>
          </w:rPr>
          <w:t>Use Case TP-UC004 – Pay Personal Taxes</w:t>
        </w:r>
        <w:r w:rsidR="00D60B3A">
          <w:rPr>
            <w:webHidden/>
          </w:rPr>
          <w:tab/>
        </w:r>
        <w:r w:rsidR="00D60B3A">
          <w:rPr>
            <w:webHidden/>
          </w:rPr>
          <w:fldChar w:fldCharType="begin"/>
        </w:r>
        <w:r w:rsidR="00D60B3A">
          <w:rPr>
            <w:webHidden/>
          </w:rPr>
          <w:instrText xml:space="preserve"> PAGEREF _Toc44407659 \h </w:instrText>
        </w:r>
        <w:r w:rsidR="00D60B3A">
          <w:rPr>
            <w:webHidden/>
          </w:rPr>
        </w:r>
        <w:r w:rsidR="00D60B3A">
          <w:rPr>
            <w:webHidden/>
          </w:rPr>
          <w:fldChar w:fldCharType="separate"/>
        </w:r>
        <w:r w:rsidR="00D60B3A">
          <w:rPr>
            <w:webHidden/>
          </w:rPr>
          <w:t>20</w:t>
        </w:r>
        <w:r w:rsidR="00D60B3A">
          <w:rPr>
            <w:webHidden/>
          </w:rPr>
          <w:fldChar w:fldCharType="end"/>
        </w:r>
      </w:hyperlink>
    </w:p>
    <w:p w14:paraId="33175FBD" w14:textId="4860B0EE" w:rsidR="00D60B3A" w:rsidRDefault="00D42FD6">
      <w:pPr>
        <w:pStyle w:val="TOC2"/>
        <w:rPr>
          <w:b w:val="0"/>
          <w:noProof/>
          <w:color w:val="auto"/>
          <w:sz w:val="22"/>
          <w:lang w:val="en-CA" w:eastAsia="en-CA"/>
        </w:rPr>
      </w:pPr>
      <w:hyperlink w:anchor="_Toc44407660" w:history="1">
        <w:r w:rsidR="00D60B3A" w:rsidRPr="00BD53AB">
          <w:rPr>
            <w:rStyle w:val="Hyperlink"/>
            <w:noProof/>
          </w:rPr>
          <w:t>Use Case Diagram</w:t>
        </w:r>
        <w:r w:rsidR="00D60B3A">
          <w:rPr>
            <w:noProof/>
            <w:webHidden/>
          </w:rPr>
          <w:tab/>
        </w:r>
        <w:r w:rsidR="00D60B3A">
          <w:rPr>
            <w:noProof/>
            <w:webHidden/>
          </w:rPr>
          <w:fldChar w:fldCharType="begin"/>
        </w:r>
        <w:r w:rsidR="00D60B3A">
          <w:rPr>
            <w:noProof/>
            <w:webHidden/>
          </w:rPr>
          <w:instrText xml:space="preserve"> PAGEREF _Toc44407660 \h </w:instrText>
        </w:r>
        <w:r w:rsidR="00D60B3A">
          <w:rPr>
            <w:noProof/>
            <w:webHidden/>
          </w:rPr>
        </w:r>
        <w:r w:rsidR="00D60B3A">
          <w:rPr>
            <w:noProof/>
            <w:webHidden/>
          </w:rPr>
          <w:fldChar w:fldCharType="separate"/>
        </w:r>
        <w:r w:rsidR="00D60B3A">
          <w:rPr>
            <w:noProof/>
            <w:webHidden/>
          </w:rPr>
          <w:t>20</w:t>
        </w:r>
        <w:r w:rsidR="00D60B3A">
          <w:rPr>
            <w:noProof/>
            <w:webHidden/>
          </w:rPr>
          <w:fldChar w:fldCharType="end"/>
        </w:r>
      </w:hyperlink>
    </w:p>
    <w:p w14:paraId="22C0A383" w14:textId="19B4301B" w:rsidR="00D60B3A" w:rsidRDefault="00D42FD6">
      <w:pPr>
        <w:pStyle w:val="TOC2"/>
        <w:rPr>
          <w:b w:val="0"/>
          <w:noProof/>
          <w:color w:val="auto"/>
          <w:sz w:val="22"/>
          <w:lang w:val="en-CA" w:eastAsia="en-CA"/>
        </w:rPr>
      </w:pPr>
      <w:hyperlink w:anchor="_Toc44407661" w:history="1">
        <w:r w:rsidR="00D60B3A" w:rsidRPr="00BD53AB">
          <w:rPr>
            <w:rStyle w:val="Hyperlink"/>
            <w:noProof/>
          </w:rPr>
          <w:t>Business Requirements</w:t>
        </w:r>
        <w:r w:rsidR="00D60B3A">
          <w:rPr>
            <w:noProof/>
            <w:webHidden/>
          </w:rPr>
          <w:tab/>
        </w:r>
        <w:r w:rsidR="00D60B3A">
          <w:rPr>
            <w:noProof/>
            <w:webHidden/>
          </w:rPr>
          <w:fldChar w:fldCharType="begin"/>
        </w:r>
        <w:r w:rsidR="00D60B3A">
          <w:rPr>
            <w:noProof/>
            <w:webHidden/>
          </w:rPr>
          <w:instrText xml:space="preserve"> PAGEREF _Toc44407661 \h </w:instrText>
        </w:r>
        <w:r w:rsidR="00D60B3A">
          <w:rPr>
            <w:noProof/>
            <w:webHidden/>
          </w:rPr>
        </w:r>
        <w:r w:rsidR="00D60B3A">
          <w:rPr>
            <w:noProof/>
            <w:webHidden/>
          </w:rPr>
          <w:fldChar w:fldCharType="separate"/>
        </w:r>
        <w:r w:rsidR="00D60B3A">
          <w:rPr>
            <w:noProof/>
            <w:webHidden/>
          </w:rPr>
          <w:t>23</w:t>
        </w:r>
        <w:r w:rsidR="00D60B3A">
          <w:rPr>
            <w:noProof/>
            <w:webHidden/>
          </w:rPr>
          <w:fldChar w:fldCharType="end"/>
        </w:r>
      </w:hyperlink>
    </w:p>
    <w:p w14:paraId="534DA7DD" w14:textId="175B2C6B" w:rsidR="00D60B3A" w:rsidRDefault="00D42FD6">
      <w:pPr>
        <w:pStyle w:val="TOC1"/>
        <w:rPr>
          <w:color w:val="auto"/>
          <w:lang w:val="en-CA" w:eastAsia="en-CA"/>
        </w:rPr>
      </w:pPr>
      <w:hyperlink w:anchor="_Toc44407662" w:history="1">
        <w:r w:rsidR="00D60B3A" w:rsidRPr="00BD53AB">
          <w:rPr>
            <w:rStyle w:val="Hyperlink"/>
          </w:rPr>
          <w:t>Use Case ET-UC005 – Small Business Interac E-Transfer</w:t>
        </w:r>
        <w:r w:rsidR="00D60B3A">
          <w:rPr>
            <w:webHidden/>
          </w:rPr>
          <w:tab/>
        </w:r>
        <w:r w:rsidR="00D60B3A">
          <w:rPr>
            <w:webHidden/>
          </w:rPr>
          <w:fldChar w:fldCharType="begin"/>
        </w:r>
        <w:r w:rsidR="00D60B3A">
          <w:rPr>
            <w:webHidden/>
          </w:rPr>
          <w:instrText xml:space="preserve"> PAGEREF _Toc44407662 \h </w:instrText>
        </w:r>
        <w:r w:rsidR="00D60B3A">
          <w:rPr>
            <w:webHidden/>
          </w:rPr>
        </w:r>
        <w:r w:rsidR="00D60B3A">
          <w:rPr>
            <w:webHidden/>
          </w:rPr>
          <w:fldChar w:fldCharType="separate"/>
        </w:r>
        <w:r w:rsidR="00D60B3A">
          <w:rPr>
            <w:webHidden/>
          </w:rPr>
          <w:t>24</w:t>
        </w:r>
        <w:r w:rsidR="00D60B3A">
          <w:rPr>
            <w:webHidden/>
          </w:rPr>
          <w:fldChar w:fldCharType="end"/>
        </w:r>
      </w:hyperlink>
    </w:p>
    <w:p w14:paraId="652DA9DE" w14:textId="41EAFD51" w:rsidR="00D60B3A" w:rsidRDefault="00D42FD6">
      <w:pPr>
        <w:pStyle w:val="TOC2"/>
        <w:rPr>
          <w:b w:val="0"/>
          <w:noProof/>
          <w:color w:val="auto"/>
          <w:sz w:val="22"/>
          <w:lang w:val="en-CA" w:eastAsia="en-CA"/>
        </w:rPr>
      </w:pPr>
      <w:hyperlink w:anchor="_Toc44407663" w:history="1">
        <w:r w:rsidR="00D60B3A" w:rsidRPr="00BD53AB">
          <w:rPr>
            <w:rStyle w:val="Hyperlink"/>
            <w:noProof/>
          </w:rPr>
          <w:t>Use Case Diagram</w:t>
        </w:r>
        <w:r w:rsidR="00D60B3A">
          <w:rPr>
            <w:noProof/>
            <w:webHidden/>
          </w:rPr>
          <w:tab/>
        </w:r>
        <w:r w:rsidR="00D60B3A">
          <w:rPr>
            <w:noProof/>
            <w:webHidden/>
          </w:rPr>
          <w:fldChar w:fldCharType="begin"/>
        </w:r>
        <w:r w:rsidR="00D60B3A">
          <w:rPr>
            <w:noProof/>
            <w:webHidden/>
          </w:rPr>
          <w:instrText xml:space="preserve"> PAGEREF _Toc44407663 \h </w:instrText>
        </w:r>
        <w:r w:rsidR="00D60B3A">
          <w:rPr>
            <w:noProof/>
            <w:webHidden/>
          </w:rPr>
        </w:r>
        <w:r w:rsidR="00D60B3A">
          <w:rPr>
            <w:noProof/>
            <w:webHidden/>
          </w:rPr>
          <w:fldChar w:fldCharType="separate"/>
        </w:r>
        <w:r w:rsidR="00D60B3A">
          <w:rPr>
            <w:noProof/>
            <w:webHidden/>
          </w:rPr>
          <w:t>24</w:t>
        </w:r>
        <w:r w:rsidR="00D60B3A">
          <w:rPr>
            <w:noProof/>
            <w:webHidden/>
          </w:rPr>
          <w:fldChar w:fldCharType="end"/>
        </w:r>
      </w:hyperlink>
    </w:p>
    <w:p w14:paraId="23DA88A9" w14:textId="55F8B7A1" w:rsidR="00D60B3A" w:rsidRDefault="00D42FD6">
      <w:pPr>
        <w:pStyle w:val="TOC2"/>
        <w:rPr>
          <w:b w:val="0"/>
          <w:noProof/>
          <w:color w:val="auto"/>
          <w:sz w:val="22"/>
          <w:lang w:val="en-CA" w:eastAsia="en-CA"/>
        </w:rPr>
      </w:pPr>
      <w:hyperlink w:anchor="_Toc44407664" w:history="1">
        <w:r w:rsidR="00D60B3A" w:rsidRPr="00BD53AB">
          <w:rPr>
            <w:rStyle w:val="Hyperlink"/>
            <w:noProof/>
          </w:rPr>
          <w:t>E-Transfer Mock-ups</w:t>
        </w:r>
        <w:r w:rsidR="00D60B3A">
          <w:rPr>
            <w:noProof/>
            <w:webHidden/>
          </w:rPr>
          <w:tab/>
        </w:r>
        <w:r w:rsidR="00D60B3A">
          <w:rPr>
            <w:noProof/>
            <w:webHidden/>
          </w:rPr>
          <w:fldChar w:fldCharType="begin"/>
        </w:r>
        <w:r w:rsidR="00D60B3A">
          <w:rPr>
            <w:noProof/>
            <w:webHidden/>
          </w:rPr>
          <w:instrText xml:space="preserve"> PAGEREF _Toc44407664 \h </w:instrText>
        </w:r>
        <w:r w:rsidR="00D60B3A">
          <w:rPr>
            <w:noProof/>
            <w:webHidden/>
          </w:rPr>
        </w:r>
        <w:r w:rsidR="00D60B3A">
          <w:rPr>
            <w:noProof/>
            <w:webHidden/>
          </w:rPr>
          <w:fldChar w:fldCharType="separate"/>
        </w:r>
        <w:r w:rsidR="00D60B3A">
          <w:rPr>
            <w:noProof/>
            <w:webHidden/>
          </w:rPr>
          <w:t>27</w:t>
        </w:r>
        <w:r w:rsidR="00D60B3A">
          <w:rPr>
            <w:noProof/>
            <w:webHidden/>
          </w:rPr>
          <w:fldChar w:fldCharType="end"/>
        </w:r>
      </w:hyperlink>
    </w:p>
    <w:p w14:paraId="11B97B29" w14:textId="4E1A2A10" w:rsidR="00D60B3A" w:rsidRDefault="00D42FD6">
      <w:pPr>
        <w:pStyle w:val="TOC3"/>
        <w:rPr>
          <w:sz w:val="22"/>
          <w:lang w:val="en-CA" w:eastAsia="en-CA"/>
        </w:rPr>
      </w:pPr>
      <w:hyperlink w:anchor="_Toc44407665" w:history="1">
        <w:r w:rsidR="00D60B3A" w:rsidRPr="00BD53AB">
          <w:rPr>
            <w:rStyle w:val="Hyperlink"/>
          </w:rPr>
          <w:t>Add </w:t>
        </w:r>
        <w:r w:rsidR="00D60B3A" w:rsidRPr="00BD53AB">
          <w:rPr>
            <w:rStyle w:val="Hyperlink"/>
            <w:iCs/>
          </w:rPr>
          <w:t>Interac</w:t>
        </w:r>
        <w:r w:rsidR="00D60B3A" w:rsidRPr="00BD53AB">
          <w:rPr>
            <w:rStyle w:val="Hyperlink"/>
            <w:vertAlign w:val="superscript"/>
          </w:rPr>
          <w:t> </w:t>
        </w:r>
        <w:r w:rsidR="00D60B3A" w:rsidRPr="00BD53AB">
          <w:rPr>
            <w:rStyle w:val="Hyperlink"/>
          </w:rPr>
          <w:t>e-Transfer Recipient</w:t>
        </w:r>
        <w:r w:rsidR="00D60B3A">
          <w:rPr>
            <w:webHidden/>
          </w:rPr>
          <w:tab/>
        </w:r>
        <w:r w:rsidR="00D60B3A">
          <w:rPr>
            <w:webHidden/>
          </w:rPr>
          <w:fldChar w:fldCharType="begin"/>
        </w:r>
        <w:r w:rsidR="00D60B3A">
          <w:rPr>
            <w:webHidden/>
          </w:rPr>
          <w:instrText xml:space="preserve"> PAGEREF _Toc44407665 \h </w:instrText>
        </w:r>
        <w:r w:rsidR="00D60B3A">
          <w:rPr>
            <w:webHidden/>
          </w:rPr>
        </w:r>
        <w:r w:rsidR="00D60B3A">
          <w:rPr>
            <w:webHidden/>
          </w:rPr>
          <w:fldChar w:fldCharType="separate"/>
        </w:r>
        <w:r w:rsidR="00D60B3A">
          <w:rPr>
            <w:webHidden/>
          </w:rPr>
          <w:t>27</w:t>
        </w:r>
        <w:r w:rsidR="00D60B3A">
          <w:rPr>
            <w:webHidden/>
          </w:rPr>
          <w:fldChar w:fldCharType="end"/>
        </w:r>
      </w:hyperlink>
    </w:p>
    <w:p w14:paraId="13B69D7A" w14:textId="738A10BD" w:rsidR="00D60B3A" w:rsidRDefault="00D42FD6">
      <w:pPr>
        <w:pStyle w:val="TOC3"/>
        <w:rPr>
          <w:sz w:val="22"/>
          <w:lang w:val="en-CA" w:eastAsia="en-CA"/>
        </w:rPr>
      </w:pPr>
      <w:hyperlink w:anchor="_Toc44407666" w:history="1">
        <w:r w:rsidR="00D60B3A" w:rsidRPr="00BD53AB">
          <w:rPr>
            <w:rStyle w:val="Hyperlink"/>
          </w:rPr>
          <w:t>Send E-Transfer</w:t>
        </w:r>
        <w:r w:rsidR="00D60B3A">
          <w:rPr>
            <w:webHidden/>
          </w:rPr>
          <w:tab/>
        </w:r>
        <w:r w:rsidR="00D60B3A">
          <w:rPr>
            <w:webHidden/>
          </w:rPr>
          <w:fldChar w:fldCharType="begin"/>
        </w:r>
        <w:r w:rsidR="00D60B3A">
          <w:rPr>
            <w:webHidden/>
          </w:rPr>
          <w:instrText xml:space="preserve"> PAGEREF _Toc44407666 \h </w:instrText>
        </w:r>
        <w:r w:rsidR="00D60B3A">
          <w:rPr>
            <w:webHidden/>
          </w:rPr>
        </w:r>
        <w:r w:rsidR="00D60B3A">
          <w:rPr>
            <w:webHidden/>
          </w:rPr>
          <w:fldChar w:fldCharType="separate"/>
        </w:r>
        <w:r w:rsidR="00D60B3A">
          <w:rPr>
            <w:webHidden/>
          </w:rPr>
          <w:t>28</w:t>
        </w:r>
        <w:r w:rsidR="00D60B3A">
          <w:rPr>
            <w:webHidden/>
          </w:rPr>
          <w:fldChar w:fldCharType="end"/>
        </w:r>
      </w:hyperlink>
    </w:p>
    <w:p w14:paraId="5FC41308" w14:textId="316EF264" w:rsidR="00D60B3A" w:rsidRDefault="00D42FD6">
      <w:pPr>
        <w:pStyle w:val="TOC3"/>
        <w:rPr>
          <w:sz w:val="22"/>
          <w:lang w:val="en-CA" w:eastAsia="en-CA"/>
        </w:rPr>
      </w:pPr>
      <w:hyperlink w:anchor="_Toc44407667" w:history="1">
        <w:r w:rsidR="00D60B3A" w:rsidRPr="00BD53AB">
          <w:rPr>
            <w:rStyle w:val="Hyperlink"/>
          </w:rPr>
          <w:t>Request E-Transfer</w:t>
        </w:r>
        <w:r w:rsidR="00D60B3A">
          <w:rPr>
            <w:webHidden/>
          </w:rPr>
          <w:tab/>
        </w:r>
        <w:r w:rsidR="00D60B3A">
          <w:rPr>
            <w:webHidden/>
          </w:rPr>
          <w:fldChar w:fldCharType="begin"/>
        </w:r>
        <w:r w:rsidR="00D60B3A">
          <w:rPr>
            <w:webHidden/>
          </w:rPr>
          <w:instrText xml:space="preserve"> PAGEREF _Toc44407667 \h </w:instrText>
        </w:r>
        <w:r w:rsidR="00D60B3A">
          <w:rPr>
            <w:webHidden/>
          </w:rPr>
        </w:r>
        <w:r w:rsidR="00D60B3A">
          <w:rPr>
            <w:webHidden/>
          </w:rPr>
          <w:fldChar w:fldCharType="separate"/>
        </w:r>
        <w:r w:rsidR="00D60B3A">
          <w:rPr>
            <w:webHidden/>
          </w:rPr>
          <w:t>29</w:t>
        </w:r>
        <w:r w:rsidR="00D60B3A">
          <w:rPr>
            <w:webHidden/>
          </w:rPr>
          <w:fldChar w:fldCharType="end"/>
        </w:r>
      </w:hyperlink>
    </w:p>
    <w:p w14:paraId="001AFF37" w14:textId="45F97955" w:rsidR="00D60B3A" w:rsidRDefault="00D42FD6">
      <w:pPr>
        <w:pStyle w:val="TOC3"/>
        <w:rPr>
          <w:sz w:val="22"/>
          <w:lang w:val="en-CA" w:eastAsia="en-CA"/>
        </w:rPr>
      </w:pPr>
      <w:hyperlink w:anchor="_Toc44407668" w:history="1">
        <w:r w:rsidR="00D60B3A" w:rsidRPr="00BD53AB">
          <w:rPr>
            <w:rStyle w:val="Hyperlink"/>
          </w:rPr>
          <w:t>Auto deposit Registration</w:t>
        </w:r>
        <w:r w:rsidR="00D60B3A">
          <w:rPr>
            <w:webHidden/>
          </w:rPr>
          <w:tab/>
        </w:r>
        <w:r w:rsidR="00D60B3A">
          <w:rPr>
            <w:webHidden/>
          </w:rPr>
          <w:fldChar w:fldCharType="begin"/>
        </w:r>
        <w:r w:rsidR="00D60B3A">
          <w:rPr>
            <w:webHidden/>
          </w:rPr>
          <w:instrText xml:space="preserve"> PAGEREF _Toc44407668 \h </w:instrText>
        </w:r>
        <w:r w:rsidR="00D60B3A">
          <w:rPr>
            <w:webHidden/>
          </w:rPr>
        </w:r>
        <w:r w:rsidR="00D60B3A">
          <w:rPr>
            <w:webHidden/>
          </w:rPr>
          <w:fldChar w:fldCharType="separate"/>
        </w:r>
        <w:r w:rsidR="00D60B3A">
          <w:rPr>
            <w:webHidden/>
          </w:rPr>
          <w:t>30</w:t>
        </w:r>
        <w:r w:rsidR="00D60B3A">
          <w:rPr>
            <w:webHidden/>
          </w:rPr>
          <w:fldChar w:fldCharType="end"/>
        </w:r>
      </w:hyperlink>
    </w:p>
    <w:p w14:paraId="26BD8446" w14:textId="55F3F300" w:rsidR="00D60B3A" w:rsidRDefault="00D42FD6">
      <w:pPr>
        <w:pStyle w:val="TOC2"/>
        <w:rPr>
          <w:b w:val="0"/>
          <w:noProof/>
          <w:color w:val="auto"/>
          <w:sz w:val="22"/>
          <w:lang w:val="en-CA" w:eastAsia="en-CA"/>
        </w:rPr>
      </w:pPr>
      <w:hyperlink w:anchor="_Toc44407669" w:history="1">
        <w:r w:rsidR="00D60B3A" w:rsidRPr="00BD53AB">
          <w:rPr>
            <w:rStyle w:val="Hyperlink"/>
            <w:noProof/>
          </w:rPr>
          <w:t>Business Requirements</w:t>
        </w:r>
        <w:r w:rsidR="00D60B3A">
          <w:rPr>
            <w:noProof/>
            <w:webHidden/>
          </w:rPr>
          <w:tab/>
        </w:r>
        <w:r w:rsidR="00D60B3A">
          <w:rPr>
            <w:noProof/>
            <w:webHidden/>
          </w:rPr>
          <w:fldChar w:fldCharType="begin"/>
        </w:r>
        <w:r w:rsidR="00D60B3A">
          <w:rPr>
            <w:noProof/>
            <w:webHidden/>
          </w:rPr>
          <w:instrText xml:space="preserve"> PAGEREF _Toc44407669 \h </w:instrText>
        </w:r>
        <w:r w:rsidR="00D60B3A">
          <w:rPr>
            <w:noProof/>
            <w:webHidden/>
          </w:rPr>
        </w:r>
        <w:r w:rsidR="00D60B3A">
          <w:rPr>
            <w:noProof/>
            <w:webHidden/>
          </w:rPr>
          <w:fldChar w:fldCharType="separate"/>
        </w:r>
        <w:r w:rsidR="00D60B3A">
          <w:rPr>
            <w:noProof/>
            <w:webHidden/>
          </w:rPr>
          <w:t>30</w:t>
        </w:r>
        <w:r w:rsidR="00D60B3A">
          <w:rPr>
            <w:noProof/>
            <w:webHidden/>
          </w:rPr>
          <w:fldChar w:fldCharType="end"/>
        </w:r>
      </w:hyperlink>
    </w:p>
    <w:p w14:paraId="4F883A1C" w14:textId="7ED04DB7" w:rsidR="00D60B3A" w:rsidRDefault="00D42FD6">
      <w:pPr>
        <w:pStyle w:val="TOC1"/>
        <w:rPr>
          <w:color w:val="auto"/>
          <w:lang w:val="en-CA" w:eastAsia="en-CA"/>
        </w:rPr>
      </w:pPr>
      <w:hyperlink w:anchor="_Toc44407670" w:history="1">
        <w:r w:rsidR="00D60B3A" w:rsidRPr="00BD53AB">
          <w:rPr>
            <w:rStyle w:val="Hyperlink"/>
          </w:rPr>
          <w:t>Use Case ET-UC006 – Retail Interac E-Transfer</w:t>
        </w:r>
        <w:r w:rsidR="00D60B3A">
          <w:rPr>
            <w:webHidden/>
          </w:rPr>
          <w:tab/>
        </w:r>
        <w:r w:rsidR="00D60B3A">
          <w:rPr>
            <w:webHidden/>
          </w:rPr>
          <w:fldChar w:fldCharType="begin"/>
        </w:r>
        <w:r w:rsidR="00D60B3A">
          <w:rPr>
            <w:webHidden/>
          </w:rPr>
          <w:instrText xml:space="preserve"> PAGEREF _Toc44407670 \h </w:instrText>
        </w:r>
        <w:r w:rsidR="00D60B3A">
          <w:rPr>
            <w:webHidden/>
          </w:rPr>
        </w:r>
        <w:r w:rsidR="00D60B3A">
          <w:rPr>
            <w:webHidden/>
          </w:rPr>
          <w:fldChar w:fldCharType="separate"/>
        </w:r>
        <w:r w:rsidR="00D60B3A">
          <w:rPr>
            <w:webHidden/>
          </w:rPr>
          <w:t>32</w:t>
        </w:r>
        <w:r w:rsidR="00D60B3A">
          <w:rPr>
            <w:webHidden/>
          </w:rPr>
          <w:fldChar w:fldCharType="end"/>
        </w:r>
      </w:hyperlink>
    </w:p>
    <w:p w14:paraId="382A33BE" w14:textId="3F1F4B99" w:rsidR="00D60B3A" w:rsidRDefault="00D42FD6">
      <w:pPr>
        <w:pStyle w:val="TOC2"/>
        <w:rPr>
          <w:b w:val="0"/>
          <w:noProof/>
          <w:color w:val="auto"/>
          <w:sz w:val="22"/>
          <w:lang w:val="en-CA" w:eastAsia="en-CA"/>
        </w:rPr>
      </w:pPr>
      <w:hyperlink w:anchor="_Toc44407671" w:history="1">
        <w:r w:rsidR="00D60B3A" w:rsidRPr="00BD53AB">
          <w:rPr>
            <w:rStyle w:val="Hyperlink"/>
            <w:noProof/>
          </w:rPr>
          <w:t>Use Case Diagram</w:t>
        </w:r>
        <w:r w:rsidR="00D60B3A">
          <w:rPr>
            <w:noProof/>
            <w:webHidden/>
          </w:rPr>
          <w:tab/>
        </w:r>
        <w:r w:rsidR="00D60B3A">
          <w:rPr>
            <w:noProof/>
            <w:webHidden/>
          </w:rPr>
          <w:fldChar w:fldCharType="begin"/>
        </w:r>
        <w:r w:rsidR="00D60B3A">
          <w:rPr>
            <w:noProof/>
            <w:webHidden/>
          </w:rPr>
          <w:instrText xml:space="preserve"> PAGEREF _Toc44407671 \h </w:instrText>
        </w:r>
        <w:r w:rsidR="00D60B3A">
          <w:rPr>
            <w:noProof/>
            <w:webHidden/>
          </w:rPr>
        </w:r>
        <w:r w:rsidR="00D60B3A">
          <w:rPr>
            <w:noProof/>
            <w:webHidden/>
          </w:rPr>
          <w:fldChar w:fldCharType="separate"/>
        </w:r>
        <w:r w:rsidR="00D60B3A">
          <w:rPr>
            <w:noProof/>
            <w:webHidden/>
          </w:rPr>
          <w:t>32</w:t>
        </w:r>
        <w:r w:rsidR="00D60B3A">
          <w:rPr>
            <w:noProof/>
            <w:webHidden/>
          </w:rPr>
          <w:fldChar w:fldCharType="end"/>
        </w:r>
      </w:hyperlink>
    </w:p>
    <w:p w14:paraId="460FC542" w14:textId="0F08F867" w:rsidR="00D60B3A" w:rsidRDefault="00D42FD6">
      <w:pPr>
        <w:pStyle w:val="TOC1"/>
        <w:rPr>
          <w:color w:val="auto"/>
          <w:lang w:val="en-CA" w:eastAsia="en-CA"/>
        </w:rPr>
      </w:pPr>
      <w:hyperlink w:anchor="_Toc44407672" w:history="1">
        <w:r w:rsidR="00D60B3A" w:rsidRPr="00BD53AB">
          <w:rPr>
            <w:rStyle w:val="Hyperlink"/>
          </w:rPr>
          <w:t>Signature</w:t>
        </w:r>
        <w:r w:rsidR="00D60B3A">
          <w:rPr>
            <w:webHidden/>
          </w:rPr>
          <w:tab/>
        </w:r>
        <w:r w:rsidR="00D60B3A">
          <w:rPr>
            <w:webHidden/>
          </w:rPr>
          <w:fldChar w:fldCharType="begin"/>
        </w:r>
        <w:r w:rsidR="00D60B3A">
          <w:rPr>
            <w:webHidden/>
          </w:rPr>
          <w:instrText xml:space="preserve"> PAGEREF _Toc44407672 \h </w:instrText>
        </w:r>
        <w:r w:rsidR="00D60B3A">
          <w:rPr>
            <w:webHidden/>
          </w:rPr>
        </w:r>
        <w:r w:rsidR="00D60B3A">
          <w:rPr>
            <w:webHidden/>
          </w:rPr>
          <w:fldChar w:fldCharType="separate"/>
        </w:r>
        <w:r w:rsidR="00D60B3A">
          <w:rPr>
            <w:webHidden/>
          </w:rPr>
          <w:t>35</w:t>
        </w:r>
        <w:r w:rsidR="00D60B3A">
          <w:rPr>
            <w:webHidden/>
          </w:rPr>
          <w:fldChar w:fldCharType="end"/>
        </w:r>
      </w:hyperlink>
    </w:p>
    <w:p w14:paraId="4D7BF46B" w14:textId="31D40061" w:rsidR="00EE707B" w:rsidRPr="00643F32" w:rsidRDefault="000B5A4B" w:rsidP="001D4FB6">
      <w:pPr>
        <w:sectPr w:rsidR="00EE707B" w:rsidRPr="00643F32" w:rsidSect="000F6BDA">
          <w:headerReference w:type="even" r:id="rId11"/>
          <w:headerReference w:type="default" r:id="rId12"/>
          <w:footerReference w:type="even" r:id="rId13"/>
          <w:footerReference w:type="default" r:id="rId14"/>
          <w:headerReference w:type="first" r:id="rId15"/>
          <w:footerReference w:type="first" r:id="rId16"/>
          <w:pgSz w:w="12240" w:h="15840"/>
          <w:pgMar w:top="1080" w:right="1080" w:bottom="1080" w:left="1080" w:header="720" w:footer="720" w:gutter="0"/>
          <w:cols w:space="720"/>
          <w:docGrid w:linePitch="360"/>
        </w:sectPr>
      </w:pPr>
      <w:r w:rsidRPr="00643F32">
        <w:rPr>
          <w:noProof/>
          <w:color w:val="9E7C0C"/>
          <w:lang w:val="en-US" w:eastAsia="ja-JP"/>
        </w:rPr>
        <w:fldChar w:fldCharType="end"/>
      </w:r>
    </w:p>
    <w:p w14:paraId="275C8A29" w14:textId="77777777" w:rsidR="00747021" w:rsidRPr="00643F32" w:rsidRDefault="00747021" w:rsidP="00747021">
      <w:pPr>
        <w:pStyle w:val="Heading1"/>
        <w:tabs>
          <w:tab w:val="left" w:pos="5597"/>
        </w:tabs>
      </w:pPr>
      <w:bookmarkStart w:id="0" w:name="_Toc500230395"/>
      <w:bookmarkStart w:id="1" w:name="_Toc44407647"/>
      <w:bookmarkStart w:id="2" w:name="_Toc386438313"/>
      <w:bookmarkStart w:id="3" w:name="_Toc379182382"/>
      <w:bookmarkStart w:id="4" w:name="_Toc379183389"/>
      <w:r w:rsidRPr="00643F32">
        <w:lastRenderedPageBreak/>
        <w:t>Document Information</w:t>
      </w:r>
      <w:bookmarkEnd w:id="0"/>
      <w:bookmarkEnd w:id="1"/>
    </w:p>
    <w:p w14:paraId="242CFFD8" w14:textId="77777777" w:rsidR="00747021" w:rsidRPr="00643F32" w:rsidRDefault="00747021" w:rsidP="00E93B70">
      <w:pPr>
        <w:pStyle w:val="Heading2"/>
      </w:pPr>
      <w:bookmarkStart w:id="5" w:name="_Toc500230396"/>
      <w:bookmarkStart w:id="6" w:name="_Toc44407648"/>
      <w:r w:rsidRPr="00643F32">
        <w:t>Revision History</w:t>
      </w:r>
      <w:bookmarkEnd w:id="5"/>
      <w:bookmarkEnd w:id="6"/>
    </w:p>
    <w:p w14:paraId="6D5FB6BE" w14:textId="77777777" w:rsidR="00747021" w:rsidRPr="00643F32" w:rsidRDefault="00747021" w:rsidP="00747021">
      <w:r w:rsidRPr="00643F32">
        <w:t>Include signatures as part of the history</w:t>
      </w:r>
    </w:p>
    <w:tbl>
      <w:tblPr>
        <w:tblStyle w:val="Corporate"/>
        <w:tblW w:w="9556" w:type="dxa"/>
        <w:tblInd w:w="23" w:type="dxa"/>
        <w:tblLook w:val="0420" w:firstRow="1" w:lastRow="0" w:firstColumn="0" w:lastColumn="0" w:noHBand="0" w:noVBand="1"/>
      </w:tblPr>
      <w:tblGrid>
        <w:gridCol w:w="1476"/>
        <w:gridCol w:w="1965"/>
        <w:gridCol w:w="1893"/>
        <w:gridCol w:w="4222"/>
      </w:tblGrid>
      <w:tr w:rsidR="00747021" w:rsidRPr="00643F32" w14:paraId="2688D6F2" w14:textId="77777777" w:rsidTr="000B7E6D">
        <w:trPr>
          <w:cnfStyle w:val="100000000000" w:firstRow="1" w:lastRow="0" w:firstColumn="0" w:lastColumn="0" w:oddVBand="0" w:evenVBand="0" w:oddHBand="0" w:evenHBand="0" w:firstRowFirstColumn="0" w:firstRowLastColumn="0" w:lastRowFirstColumn="0" w:lastRowLastColumn="0"/>
          <w:trHeight w:val="53"/>
        </w:trPr>
        <w:tc>
          <w:tcPr>
            <w:tcW w:w="1476" w:type="dxa"/>
          </w:tcPr>
          <w:bookmarkEnd w:id="2"/>
          <w:p w14:paraId="0BF2767C"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 xml:space="preserve">Version </w:t>
            </w:r>
          </w:p>
        </w:tc>
        <w:tc>
          <w:tcPr>
            <w:tcW w:w="1965" w:type="dxa"/>
          </w:tcPr>
          <w:p w14:paraId="6FB83668"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Date</w:t>
            </w:r>
          </w:p>
        </w:tc>
        <w:tc>
          <w:tcPr>
            <w:tcW w:w="1893" w:type="dxa"/>
          </w:tcPr>
          <w:p w14:paraId="090C18F0"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Authors</w:t>
            </w:r>
          </w:p>
        </w:tc>
        <w:tc>
          <w:tcPr>
            <w:tcW w:w="4222" w:type="dxa"/>
          </w:tcPr>
          <w:p w14:paraId="30256B0E"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Revision Notes</w:t>
            </w:r>
          </w:p>
        </w:tc>
      </w:tr>
      <w:tr w:rsidR="00747021" w:rsidRPr="00643F32" w14:paraId="5309DC4C" w14:textId="77777777" w:rsidTr="000B7E6D">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6AAADA1A" w14:textId="2A2DEF07" w:rsidR="00747021" w:rsidRPr="00643F32" w:rsidRDefault="006B655B" w:rsidP="00747021">
            <w:r w:rsidRPr="00643F32">
              <w:t>1.00</w:t>
            </w:r>
          </w:p>
        </w:tc>
        <w:tc>
          <w:tcPr>
            <w:tcW w:w="1965" w:type="dxa"/>
          </w:tcPr>
          <w:p w14:paraId="377E0FA2" w14:textId="6E98CE29" w:rsidR="00747021" w:rsidRPr="00643F32" w:rsidRDefault="006B655B" w:rsidP="00747021">
            <w:r w:rsidRPr="00643F32">
              <w:t>June 15, 2020</w:t>
            </w:r>
          </w:p>
        </w:tc>
        <w:tc>
          <w:tcPr>
            <w:tcW w:w="1893" w:type="dxa"/>
          </w:tcPr>
          <w:p w14:paraId="7A2A7AD0" w14:textId="61674B25" w:rsidR="00747021" w:rsidRPr="00643F32" w:rsidRDefault="006B655B" w:rsidP="00747021">
            <w:r w:rsidRPr="00643F32">
              <w:t>Sunil Prashar</w:t>
            </w:r>
          </w:p>
        </w:tc>
        <w:tc>
          <w:tcPr>
            <w:tcW w:w="4222" w:type="dxa"/>
          </w:tcPr>
          <w:p w14:paraId="4AB669E9" w14:textId="5791DFA0" w:rsidR="00747021" w:rsidRPr="00643F32" w:rsidRDefault="006B655B" w:rsidP="00747021">
            <w:r w:rsidRPr="00643F32">
              <w:t>Initial draft</w:t>
            </w:r>
          </w:p>
        </w:tc>
      </w:tr>
      <w:tr w:rsidR="00296B50" w:rsidRPr="00643F32" w14:paraId="6CFA2D44" w14:textId="77777777" w:rsidTr="000B7E6D">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3C55227B" w14:textId="23E73D3C" w:rsidR="00296B50" w:rsidRPr="00643F32" w:rsidRDefault="00296B50" w:rsidP="00296B50">
            <w:r>
              <w:t>2</w:t>
            </w:r>
            <w:r w:rsidRPr="00643F32">
              <w:t>.00</w:t>
            </w:r>
          </w:p>
        </w:tc>
        <w:tc>
          <w:tcPr>
            <w:tcW w:w="1965" w:type="dxa"/>
          </w:tcPr>
          <w:p w14:paraId="29189E7A" w14:textId="07630490" w:rsidR="00296B50" w:rsidRPr="00643F32" w:rsidRDefault="00296B50" w:rsidP="00296B50">
            <w:r w:rsidRPr="00643F32">
              <w:t xml:space="preserve">June </w:t>
            </w:r>
            <w:r>
              <w:t>22</w:t>
            </w:r>
            <w:r w:rsidRPr="00643F32">
              <w:t>, 2020</w:t>
            </w:r>
          </w:p>
        </w:tc>
        <w:tc>
          <w:tcPr>
            <w:tcW w:w="1893" w:type="dxa"/>
          </w:tcPr>
          <w:p w14:paraId="30848756" w14:textId="675D7975" w:rsidR="00296B50" w:rsidRPr="00643F32" w:rsidRDefault="00296B50" w:rsidP="00296B50">
            <w:r w:rsidRPr="00643F32">
              <w:t>Sunil Prashar</w:t>
            </w:r>
          </w:p>
        </w:tc>
        <w:tc>
          <w:tcPr>
            <w:tcW w:w="4222" w:type="dxa"/>
          </w:tcPr>
          <w:p w14:paraId="6748BFFD" w14:textId="4C958178" w:rsidR="00296B50" w:rsidRPr="00643F32" w:rsidRDefault="00296B50" w:rsidP="00296B50">
            <w:r>
              <w:t>Updated Use case diagram</w:t>
            </w:r>
            <w:r w:rsidR="00805681">
              <w:t>s</w:t>
            </w:r>
            <w:r>
              <w:t xml:space="preserve"> and Updated Use case ET-UC005 based on use case review meeting of June 17, 2020</w:t>
            </w:r>
          </w:p>
        </w:tc>
      </w:tr>
      <w:tr w:rsidR="000B7E6D" w:rsidRPr="00643F32" w14:paraId="29F3E1E5" w14:textId="77777777" w:rsidTr="000B7E6D">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54A77A2B" w14:textId="5C0AA503" w:rsidR="000B7E6D" w:rsidRPr="00643F32" w:rsidRDefault="000B7E6D" w:rsidP="000B7E6D">
            <w:r>
              <w:t>3</w:t>
            </w:r>
            <w:r w:rsidRPr="00643F32">
              <w:t>.00</w:t>
            </w:r>
          </w:p>
        </w:tc>
        <w:tc>
          <w:tcPr>
            <w:tcW w:w="1965" w:type="dxa"/>
          </w:tcPr>
          <w:p w14:paraId="3806B630" w14:textId="263A2587" w:rsidR="000B7E6D" w:rsidRPr="00643F32" w:rsidRDefault="000B7E6D" w:rsidP="000B7E6D">
            <w:r w:rsidRPr="00643F32">
              <w:t>Ju</w:t>
            </w:r>
            <w:r>
              <w:t>ly</w:t>
            </w:r>
            <w:r w:rsidRPr="00643F32">
              <w:t xml:space="preserve"> </w:t>
            </w:r>
            <w:r>
              <w:t>08</w:t>
            </w:r>
            <w:r w:rsidRPr="00643F32">
              <w:t>, 2020</w:t>
            </w:r>
          </w:p>
        </w:tc>
        <w:tc>
          <w:tcPr>
            <w:tcW w:w="1893" w:type="dxa"/>
          </w:tcPr>
          <w:p w14:paraId="74881EDC" w14:textId="67BF0FEF" w:rsidR="000B7E6D" w:rsidRPr="00643F32" w:rsidRDefault="000B7E6D" w:rsidP="000B7E6D">
            <w:r w:rsidRPr="00643F32">
              <w:t>Sunil Prashar</w:t>
            </w:r>
          </w:p>
        </w:tc>
        <w:tc>
          <w:tcPr>
            <w:tcW w:w="4222" w:type="dxa"/>
          </w:tcPr>
          <w:p w14:paraId="2514CC71" w14:textId="7500FDD2" w:rsidR="000B7E6D" w:rsidRPr="00643F32" w:rsidRDefault="000B7E6D" w:rsidP="00EC0F00">
            <w:r>
              <w:t>Updated Use case  UC000</w:t>
            </w:r>
            <w:r w:rsidR="00EC0F00">
              <w:t>5</w:t>
            </w:r>
            <w:r>
              <w:t xml:space="preserve"> </w:t>
            </w:r>
            <w:r w:rsidR="00F51869">
              <w:t xml:space="preserve">and UC0006 </w:t>
            </w:r>
            <w:r>
              <w:t xml:space="preserve">Interac </w:t>
            </w:r>
            <w:r w:rsidR="00EC0F00">
              <w:t>small business</w:t>
            </w:r>
            <w:r w:rsidR="00F51869">
              <w:t xml:space="preserve"> and retail</w:t>
            </w:r>
            <w:r>
              <w:t xml:space="preserve">, added transaction limits </w:t>
            </w:r>
            <w:r w:rsidR="00EC0F00">
              <w:t xml:space="preserve">in Business Rules section, </w:t>
            </w:r>
            <w:r>
              <w:t>as discussed in review meeting of July 07, 2020</w:t>
            </w:r>
          </w:p>
        </w:tc>
      </w:tr>
      <w:tr w:rsidR="000B7E6D" w:rsidRPr="00643F32" w14:paraId="773BD7D2" w14:textId="77777777" w:rsidTr="000B7E6D">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0C2DD5AD" w14:textId="77777777" w:rsidR="000B7E6D" w:rsidRPr="00643F32" w:rsidRDefault="000B7E6D" w:rsidP="000B7E6D"/>
        </w:tc>
        <w:tc>
          <w:tcPr>
            <w:tcW w:w="1965" w:type="dxa"/>
          </w:tcPr>
          <w:p w14:paraId="556B0C43" w14:textId="77777777" w:rsidR="000B7E6D" w:rsidRPr="00643F32" w:rsidRDefault="000B7E6D" w:rsidP="000B7E6D"/>
        </w:tc>
        <w:tc>
          <w:tcPr>
            <w:tcW w:w="1893" w:type="dxa"/>
          </w:tcPr>
          <w:p w14:paraId="06C24BF2" w14:textId="77777777" w:rsidR="000B7E6D" w:rsidRPr="00643F32" w:rsidRDefault="000B7E6D" w:rsidP="000B7E6D"/>
        </w:tc>
        <w:tc>
          <w:tcPr>
            <w:tcW w:w="4222" w:type="dxa"/>
          </w:tcPr>
          <w:p w14:paraId="66E84214" w14:textId="77777777" w:rsidR="000B7E6D" w:rsidRPr="00643F32" w:rsidRDefault="000B7E6D" w:rsidP="000B7E6D"/>
        </w:tc>
      </w:tr>
    </w:tbl>
    <w:p w14:paraId="4A214B42" w14:textId="77777777" w:rsidR="00747021" w:rsidRPr="00643F32" w:rsidRDefault="00747021" w:rsidP="00E93B70">
      <w:pPr>
        <w:pStyle w:val="Heading2"/>
      </w:pPr>
      <w:bookmarkStart w:id="7" w:name="_Toc290991139"/>
      <w:bookmarkStart w:id="8" w:name="_Toc297634873"/>
      <w:bookmarkStart w:id="9" w:name="_Toc301176927"/>
      <w:bookmarkStart w:id="10" w:name="_Toc500230397"/>
      <w:bookmarkStart w:id="11" w:name="_Toc44407649"/>
      <w:r w:rsidRPr="00643F32">
        <w:t>Related Document References</w:t>
      </w:r>
      <w:bookmarkEnd w:id="7"/>
      <w:bookmarkEnd w:id="8"/>
      <w:bookmarkEnd w:id="9"/>
      <w:bookmarkEnd w:id="10"/>
      <w:bookmarkEnd w:id="11"/>
    </w:p>
    <w:p w14:paraId="7B2C11D1" w14:textId="77777777" w:rsidR="007C4A50" w:rsidRDefault="007C4A50" w:rsidP="00747021">
      <w:pPr>
        <w:rPr>
          <w:rFonts w:cstheme="minorHAnsi"/>
          <w:color w:val="3333FF"/>
          <w:sz w:val="20"/>
          <w:szCs w:val="20"/>
        </w:rPr>
      </w:pPr>
    </w:p>
    <w:p w14:paraId="7A510FC5" w14:textId="3149E6E8" w:rsidR="00747021" w:rsidRPr="00643F32" w:rsidRDefault="00747021" w:rsidP="00747021">
      <w:pPr>
        <w:rPr>
          <w:rFonts w:cstheme="minorHAnsi"/>
          <w:color w:val="3333FF"/>
          <w:sz w:val="20"/>
          <w:szCs w:val="20"/>
        </w:rPr>
      </w:pPr>
      <w:r w:rsidRPr="00643F32">
        <w:rPr>
          <w:rFonts w:cstheme="minorHAnsi"/>
          <w:color w:val="3333FF"/>
          <w:sz w:val="20"/>
          <w:szCs w:val="20"/>
        </w:rPr>
        <w:t xml:space="preserve"> </w:t>
      </w:r>
    </w:p>
    <w:tbl>
      <w:tblPr>
        <w:tblStyle w:val="Corporate"/>
        <w:tblW w:w="9556" w:type="dxa"/>
        <w:tblLayout w:type="fixed"/>
        <w:tblLook w:val="0420" w:firstRow="1" w:lastRow="0" w:firstColumn="0" w:lastColumn="0" w:noHBand="0" w:noVBand="1"/>
      </w:tblPr>
      <w:tblGrid>
        <w:gridCol w:w="738"/>
        <w:gridCol w:w="2610"/>
        <w:gridCol w:w="6208"/>
      </w:tblGrid>
      <w:tr w:rsidR="00747021" w:rsidRPr="00643F32" w14:paraId="28060E93" w14:textId="77777777" w:rsidTr="00747021">
        <w:trPr>
          <w:cnfStyle w:val="100000000000" w:firstRow="1" w:lastRow="0" w:firstColumn="0" w:lastColumn="0" w:oddVBand="0" w:evenVBand="0" w:oddHBand="0" w:evenHBand="0" w:firstRowFirstColumn="0" w:firstRowLastColumn="0" w:lastRowFirstColumn="0" w:lastRowLastColumn="0"/>
        </w:trPr>
        <w:tc>
          <w:tcPr>
            <w:tcW w:w="738" w:type="dxa"/>
          </w:tcPr>
          <w:p w14:paraId="12D6EEE2" w14:textId="77777777" w:rsidR="00747021" w:rsidRPr="00643F32" w:rsidRDefault="00747021" w:rsidP="00747021">
            <w:pPr>
              <w:rPr>
                <w:rFonts w:asciiTheme="majorHAnsi" w:hAnsiTheme="majorHAnsi" w:cstheme="majorHAnsi"/>
              </w:rPr>
            </w:pPr>
            <w:r w:rsidRPr="00643F32">
              <w:rPr>
                <w:rFonts w:asciiTheme="majorHAnsi" w:hAnsiTheme="majorHAnsi" w:cstheme="majorHAnsi"/>
              </w:rPr>
              <w:t>Ref</w:t>
            </w:r>
          </w:p>
        </w:tc>
        <w:tc>
          <w:tcPr>
            <w:tcW w:w="2610" w:type="dxa"/>
          </w:tcPr>
          <w:p w14:paraId="5A970062" w14:textId="77777777" w:rsidR="00747021" w:rsidRPr="00643F32" w:rsidRDefault="00747021" w:rsidP="00747021">
            <w:pPr>
              <w:rPr>
                <w:rFonts w:asciiTheme="majorHAnsi" w:hAnsiTheme="majorHAnsi" w:cstheme="majorHAnsi"/>
              </w:rPr>
            </w:pPr>
            <w:r w:rsidRPr="00643F32">
              <w:rPr>
                <w:rFonts w:asciiTheme="majorHAnsi" w:hAnsiTheme="majorHAnsi" w:cstheme="majorHAnsi"/>
              </w:rPr>
              <w:t>Document Name</w:t>
            </w:r>
          </w:p>
        </w:tc>
        <w:tc>
          <w:tcPr>
            <w:tcW w:w="6208" w:type="dxa"/>
          </w:tcPr>
          <w:p w14:paraId="6DF696DA" w14:textId="77777777" w:rsidR="00747021" w:rsidRPr="00643F32" w:rsidRDefault="00747021" w:rsidP="00747021">
            <w:pPr>
              <w:rPr>
                <w:rFonts w:asciiTheme="majorHAnsi" w:hAnsiTheme="majorHAnsi" w:cstheme="majorHAnsi"/>
              </w:rPr>
            </w:pPr>
            <w:r w:rsidRPr="00643F32">
              <w:rPr>
                <w:rFonts w:asciiTheme="majorHAnsi" w:hAnsiTheme="majorHAnsi" w:cstheme="majorHAnsi"/>
              </w:rPr>
              <w:t>Short Description and URL</w:t>
            </w:r>
          </w:p>
        </w:tc>
      </w:tr>
      <w:tr w:rsidR="00747021" w:rsidRPr="00643F32" w14:paraId="76234725" w14:textId="77777777" w:rsidTr="00747021">
        <w:trPr>
          <w:cnfStyle w:val="000000100000" w:firstRow="0" w:lastRow="0" w:firstColumn="0" w:lastColumn="0" w:oddVBand="0" w:evenVBand="0" w:oddHBand="1" w:evenHBand="0" w:firstRowFirstColumn="0" w:firstRowLastColumn="0" w:lastRowFirstColumn="0" w:lastRowLastColumn="0"/>
        </w:trPr>
        <w:tc>
          <w:tcPr>
            <w:tcW w:w="738" w:type="dxa"/>
          </w:tcPr>
          <w:p w14:paraId="0B69EE1B" w14:textId="77777777" w:rsidR="00747021" w:rsidRPr="00643F32" w:rsidRDefault="00747021" w:rsidP="00747021">
            <w:pPr>
              <w:rPr>
                <w:rFonts w:asciiTheme="majorHAnsi" w:hAnsiTheme="majorHAnsi" w:cstheme="majorHAnsi"/>
                <w:b/>
                <w:color w:val="FFFFFF"/>
              </w:rPr>
            </w:pPr>
          </w:p>
        </w:tc>
        <w:tc>
          <w:tcPr>
            <w:tcW w:w="2610" w:type="dxa"/>
          </w:tcPr>
          <w:p w14:paraId="79E026F8" w14:textId="77777777" w:rsidR="00747021" w:rsidRPr="00643F32" w:rsidRDefault="00747021" w:rsidP="00747021">
            <w:pPr>
              <w:rPr>
                <w:rFonts w:asciiTheme="majorHAnsi" w:hAnsiTheme="majorHAnsi" w:cstheme="majorHAnsi"/>
                <w:b/>
                <w:color w:val="FFFFFF"/>
              </w:rPr>
            </w:pPr>
          </w:p>
        </w:tc>
        <w:tc>
          <w:tcPr>
            <w:tcW w:w="6208" w:type="dxa"/>
          </w:tcPr>
          <w:p w14:paraId="2743FBE5" w14:textId="77777777" w:rsidR="00747021" w:rsidRPr="00643F32" w:rsidRDefault="00747021" w:rsidP="00747021">
            <w:pPr>
              <w:rPr>
                <w:rFonts w:asciiTheme="majorHAnsi" w:hAnsiTheme="majorHAnsi" w:cstheme="majorHAnsi"/>
                <w:b/>
                <w:color w:val="FFFFFF"/>
              </w:rPr>
            </w:pPr>
          </w:p>
        </w:tc>
      </w:tr>
      <w:tr w:rsidR="00747021" w:rsidRPr="00643F32" w14:paraId="27A2DA2D" w14:textId="77777777" w:rsidTr="00747021">
        <w:trPr>
          <w:cnfStyle w:val="000000010000" w:firstRow="0" w:lastRow="0" w:firstColumn="0" w:lastColumn="0" w:oddVBand="0" w:evenVBand="0" w:oddHBand="0" w:evenHBand="1" w:firstRowFirstColumn="0" w:firstRowLastColumn="0" w:lastRowFirstColumn="0" w:lastRowLastColumn="0"/>
        </w:trPr>
        <w:tc>
          <w:tcPr>
            <w:tcW w:w="738" w:type="dxa"/>
          </w:tcPr>
          <w:p w14:paraId="426D572B" w14:textId="77777777" w:rsidR="00747021" w:rsidRPr="00643F32" w:rsidRDefault="00747021" w:rsidP="00747021">
            <w:pPr>
              <w:rPr>
                <w:rFonts w:asciiTheme="majorHAnsi" w:hAnsiTheme="majorHAnsi" w:cstheme="majorHAnsi"/>
                <w:b/>
                <w:color w:val="FFFFFF"/>
              </w:rPr>
            </w:pPr>
          </w:p>
        </w:tc>
        <w:tc>
          <w:tcPr>
            <w:tcW w:w="2610" w:type="dxa"/>
          </w:tcPr>
          <w:p w14:paraId="77B5E8DB" w14:textId="77777777" w:rsidR="00747021" w:rsidRPr="00643F32" w:rsidRDefault="00747021" w:rsidP="00747021">
            <w:pPr>
              <w:rPr>
                <w:rFonts w:asciiTheme="majorHAnsi" w:hAnsiTheme="majorHAnsi" w:cstheme="majorHAnsi"/>
                <w:b/>
                <w:color w:val="FFFFFF"/>
              </w:rPr>
            </w:pPr>
          </w:p>
        </w:tc>
        <w:tc>
          <w:tcPr>
            <w:tcW w:w="6208" w:type="dxa"/>
          </w:tcPr>
          <w:p w14:paraId="18B30A67" w14:textId="77777777" w:rsidR="00747021" w:rsidRPr="00643F32" w:rsidRDefault="00747021" w:rsidP="00747021">
            <w:pPr>
              <w:rPr>
                <w:rFonts w:asciiTheme="majorHAnsi" w:hAnsiTheme="majorHAnsi" w:cstheme="majorHAnsi"/>
                <w:b/>
                <w:color w:val="FFFFFF"/>
              </w:rPr>
            </w:pPr>
          </w:p>
        </w:tc>
      </w:tr>
    </w:tbl>
    <w:p w14:paraId="2D98B223" w14:textId="77777777" w:rsidR="00747021" w:rsidRPr="00643F32" w:rsidRDefault="00747021" w:rsidP="00747021">
      <w:pPr>
        <w:rPr>
          <w:rFonts w:asciiTheme="majorHAnsi" w:hAnsiTheme="majorHAnsi" w:cstheme="majorHAnsi"/>
          <w:b/>
          <w:color w:val="FFFFFF"/>
        </w:rPr>
      </w:pPr>
    </w:p>
    <w:p w14:paraId="55F6AE9F" w14:textId="77777777" w:rsidR="00747021" w:rsidRPr="00643F32" w:rsidRDefault="00747021" w:rsidP="004D4C4E">
      <w:pPr>
        <w:pStyle w:val="Bullets"/>
        <w:numPr>
          <w:ilvl w:val="0"/>
          <w:numId w:val="0"/>
        </w:numPr>
        <w:ind w:left="357"/>
      </w:pPr>
      <w:bookmarkStart w:id="12" w:name="_Toc290994526"/>
      <w:bookmarkStart w:id="13" w:name="_Toc500230401"/>
    </w:p>
    <w:p w14:paraId="752779FB" w14:textId="71E54A74" w:rsidR="00747021" w:rsidRPr="00036DED" w:rsidRDefault="00747021" w:rsidP="00036DED">
      <w:pPr>
        <w:rPr>
          <w:color w:val="9E7C0C"/>
          <w:spacing w:val="-5"/>
          <w:sz w:val="40"/>
          <w:szCs w:val="40"/>
        </w:rPr>
      </w:pPr>
      <w:r w:rsidRPr="00643F32">
        <w:br w:type="page"/>
      </w:r>
      <w:bookmarkEnd w:id="12"/>
      <w:bookmarkEnd w:id="13"/>
    </w:p>
    <w:p w14:paraId="603DE15A" w14:textId="3C4B221A" w:rsidR="006B655B" w:rsidRPr="00643F32" w:rsidRDefault="006B655B" w:rsidP="00747021">
      <w:pPr>
        <w:pStyle w:val="Heading1"/>
        <w:keepNext/>
        <w:keepLines/>
        <w:spacing w:before="240" w:after="120" w:line="276" w:lineRule="auto"/>
      </w:pPr>
      <w:bookmarkStart w:id="14" w:name="_Toc44407650"/>
      <w:bookmarkStart w:id="15" w:name="_Toc500230424"/>
      <w:r w:rsidRPr="00643F32">
        <w:lastRenderedPageBreak/>
        <w:t>Use Case</w:t>
      </w:r>
      <w:r w:rsidR="008946B2">
        <w:t xml:space="preserve"> BP-UC001</w:t>
      </w:r>
      <w:r w:rsidRPr="00643F32">
        <w:t xml:space="preserve"> - Small Business Bill Payment</w:t>
      </w:r>
      <w:bookmarkEnd w:id="14"/>
    </w:p>
    <w:p w14:paraId="6B58A87C" w14:textId="01F32681" w:rsidR="006B655B" w:rsidRDefault="006B655B" w:rsidP="00694FBC">
      <w:pPr>
        <w:pStyle w:val="Heading2"/>
      </w:pPr>
      <w:bookmarkStart w:id="16" w:name="_Toc44407651"/>
      <w:r w:rsidRPr="00643F32">
        <w:t>Use Case D</w:t>
      </w:r>
      <w:r w:rsidR="00643F32">
        <w:t>iagram</w:t>
      </w:r>
      <w:bookmarkEnd w:id="16"/>
    </w:p>
    <w:p w14:paraId="6818CE8B" w14:textId="77777777" w:rsidR="00694FBC" w:rsidRPr="00694FBC" w:rsidRDefault="00694FBC" w:rsidP="00694FBC"/>
    <w:p w14:paraId="434480A0" w14:textId="1F2B9020" w:rsidR="006B655B" w:rsidRPr="00913830" w:rsidRDefault="00913830" w:rsidP="006B655B">
      <w:pPr>
        <w:rPr>
          <w:b/>
        </w:rPr>
      </w:pPr>
      <w:r>
        <w:object w:dxaOrig="14651" w:dyaOrig="11560" w14:anchorId="546B99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in;height:397.45pt" o:ole="">
            <v:imagedata r:id="rId17" o:title=""/>
          </v:shape>
          <o:OLEObject Type="Embed" ProgID="Visio.Drawing.15" ShapeID="_x0000_i1025" DrawAspect="Content" ObjectID="_1656240398" r:id="rId18"/>
        </w:object>
      </w:r>
    </w:p>
    <w:tbl>
      <w:tblPr>
        <w:tblW w:w="936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250"/>
      </w:tblGrid>
      <w:tr w:rsidR="006B655B" w:rsidRPr="00643F32" w14:paraId="5F850A48"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6076366" w14:textId="77777777" w:rsidR="006B655B" w:rsidRPr="00643F32" w:rsidRDefault="006B655B" w:rsidP="006B655B">
            <w:pPr>
              <w:rPr>
                <w:b/>
              </w:rPr>
            </w:pPr>
            <w:r w:rsidRPr="00643F32">
              <w:rPr>
                <w:b/>
              </w:rPr>
              <w:t>Use Case ID:</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47D21C3" w14:textId="2F6E26E2" w:rsidR="006B655B" w:rsidRPr="00643F32" w:rsidRDefault="0045679F" w:rsidP="006B655B">
            <w:r>
              <w:t>BP-</w:t>
            </w:r>
            <w:r w:rsidR="006B655B" w:rsidRPr="00643F32">
              <w:t>UC001</w:t>
            </w:r>
          </w:p>
        </w:tc>
      </w:tr>
      <w:tr w:rsidR="006B655B" w:rsidRPr="00643F32" w14:paraId="4EF9EB66"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0DE86133" w14:textId="77777777" w:rsidR="006B655B" w:rsidRPr="00643F32" w:rsidRDefault="006B655B" w:rsidP="006B655B">
            <w:pPr>
              <w:rPr>
                <w:b/>
              </w:rPr>
            </w:pPr>
            <w:r w:rsidRPr="00643F32">
              <w:rPr>
                <w:b/>
              </w:rPr>
              <w:t>Use Case Name: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E58A5D" w14:textId="79164718" w:rsidR="006B655B" w:rsidRPr="00643F32" w:rsidRDefault="006B655B" w:rsidP="006B655B">
            <w:r w:rsidRPr="00643F32">
              <w:t xml:space="preserve">Digital Banking Small Business Bill Payment </w:t>
            </w:r>
          </w:p>
        </w:tc>
      </w:tr>
      <w:tr w:rsidR="006B655B" w:rsidRPr="00643F32" w14:paraId="7154AF47"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64C88B2F" w14:textId="77777777" w:rsidR="006B655B" w:rsidRPr="00643F32" w:rsidRDefault="006B655B" w:rsidP="006B655B">
            <w:pPr>
              <w:rPr>
                <w:b/>
              </w:rPr>
            </w:pPr>
            <w:r w:rsidRPr="00643F32">
              <w:rPr>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906FD3" w14:textId="4E7ED752" w:rsidR="006B655B" w:rsidRPr="00643F32" w:rsidRDefault="006B655B" w:rsidP="006B655B">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1EE51E" w14:textId="77777777" w:rsidR="006B655B" w:rsidRPr="00643F32" w:rsidRDefault="006B655B" w:rsidP="006B655B">
            <w:pPr>
              <w:rPr>
                <w:b/>
              </w:rPr>
            </w:pPr>
            <w:r w:rsidRPr="00643F32">
              <w:rPr>
                <w:b/>
              </w:rPr>
              <w:t>Last Updated By: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48864A" w14:textId="0620A7BE" w:rsidR="006B655B" w:rsidRPr="00643F32" w:rsidRDefault="006B655B" w:rsidP="006B655B">
            <w:r w:rsidRPr="00643F32">
              <w:t xml:space="preserve"> </w:t>
            </w:r>
          </w:p>
        </w:tc>
      </w:tr>
      <w:tr w:rsidR="006B655B" w:rsidRPr="00643F32" w14:paraId="4B94D4CD"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58D5344C" w14:textId="77777777" w:rsidR="006B655B" w:rsidRPr="00643F32" w:rsidRDefault="006B655B" w:rsidP="006B655B">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442B0B" w14:textId="7B612E7E" w:rsidR="006B655B" w:rsidRPr="00643F32" w:rsidRDefault="006B655B" w:rsidP="006B655B">
            <w:r w:rsidRPr="00643F32">
              <w:t xml:space="preserve"> June 15,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33F9E6" w14:textId="77777777" w:rsidR="006B655B" w:rsidRPr="00643F32" w:rsidRDefault="006B655B" w:rsidP="006B655B">
            <w:pPr>
              <w:rPr>
                <w:b/>
              </w:rPr>
            </w:pPr>
            <w:r w:rsidRPr="00643F32">
              <w:rPr>
                <w:b/>
              </w:rPr>
              <w:t>Date Last Updated:</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06A92B" w14:textId="3BCCDD3A" w:rsidR="006B655B" w:rsidRPr="00643F32" w:rsidRDefault="001202C6" w:rsidP="006B655B">
            <w:r w:rsidRPr="00643F32">
              <w:t xml:space="preserve"> </w:t>
            </w:r>
            <w:r w:rsidR="000A63FE">
              <w:t>June 22, 2020</w:t>
            </w:r>
          </w:p>
        </w:tc>
      </w:tr>
      <w:tr w:rsidR="006B655B" w:rsidRPr="00643F32" w14:paraId="67963B40"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27B4A034" w14:textId="77777777" w:rsidR="006B655B" w:rsidRPr="00643F32" w:rsidRDefault="006B655B" w:rsidP="006B655B">
            <w:pPr>
              <w:rPr>
                <w:b/>
              </w:rPr>
            </w:pPr>
            <w:r w:rsidRPr="00643F32">
              <w:rPr>
                <w:b/>
              </w:rPr>
              <w:t>Use Case Description: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72BBAA" w14:textId="7808A27E" w:rsidR="007954AC" w:rsidRPr="00643F32" w:rsidRDefault="007954AC" w:rsidP="007954AC">
            <w:r>
              <w:t xml:space="preserve">The Small Business Digital Banking user </w:t>
            </w:r>
            <w:r w:rsidR="00643F32" w:rsidRPr="00643F32">
              <w:t>pay</w:t>
            </w:r>
            <w:r>
              <w:t>s</w:t>
            </w:r>
            <w:r w:rsidR="00643F32" w:rsidRPr="00643F32">
              <w:t xml:space="preserve"> one or more bills at once</w:t>
            </w:r>
            <w:r w:rsidR="00406FE4">
              <w:t xml:space="preserve"> using CWB Digital Banking platform (Web/Mobile)</w:t>
            </w:r>
            <w:r w:rsidR="00643F32" w:rsidRPr="00643F32">
              <w:t>. Bill payments can be done immediately or they can be future-dated. There is no limit to the number of bills that can be set up under each account number.</w:t>
            </w:r>
          </w:p>
        </w:tc>
      </w:tr>
      <w:tr w:rsidR="006B655B" w:rsidRPr="00643F32" w14:paraId="0D085CB9"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96C05EE" w14:textId="77777777" w:rsidR="006B655B" w:rsidRPr="00643F32" w:rsidRDefault="006B655B" w:rsidP="006B655B">
            <w:pPr>
              <w:rPr>
                <w:b/>
              </w:rPr>
            </w:pPr>
            <w:r w:rsidRPr="00643F32">
              <w:rPr>
                <w:b/>
              </w:rPr>
              <w:t>Actors: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2C42B9" w14:textId="185D76C1" w:rsidR="00406FE4" w:rsidRPr="00643F32" w:rsidRDefault="007954AC" w:rsidP="006B655B">
            <w:r>
              <w:t xml:space="preserve">Digital Banking User - Primary Account Signer Or an authorized Account user with authority </w:t>
            </w:r>
            <w:r w:rsidR="00406FE4">
              <w:t xml:space="preserve">to pay bills using CWB Digital Banking </w:t>
            </w:r>
          </w:p>
        </w:tc>
      </w:tr>
      <w:tr w:rsidR="006B655B" w:rsidRPr="00643F32" w14:paraId="47274A0D"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4D9CA73" w14:textId="77777777" w:rsidR="006B655B" w:rsidRPr="00643F32" w:rsidRDefault="006B655B" w:rsidP="006B655B">
            <w:pPr>
              <w:rPr>
                <w:b/>
              </w:rPr>
            </w:pPr>
            <w:r w:rsidRPr="00643F32">
              <w:rPr>
                <w:b/>
              </w:rPr>
              <w:t>Pre-Conditions: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11EEF1" w14:textId="25736EC5" w:rsidR="006B655B" w:rsidRDefault="00AB3AD4" w:rsidP="00783315">
            <w:pPr>
              <w:pStyle w:val="ListParagraph"/>
              <w:numPr>
                <w:ilvl w:val="0"/>
                <w:numId w:val="14"/>
              </w:numPr>
            </w:pPr>
            <w:r>
              <w:t xml:space="preserve">Authorised to access CWB Digital Banking platform </w:t>
            </w:r>
            <w:r w:rsidR="00695A5C">
              <w:t>to make Bill Payments</w:t>
            </w:r>
          </w:p>
          <w:p w14:paraId="02385BD2" w14:textId="063E9D84" w:rsidR="00AB3AD4" w:rsidRPr="00643F32" w:rsidRDefault="00AB3AD4" w:rsidP="00783315">
            <w:pPr>
              <w:pStyle w:val="ListParagraph"/>
              <w:numPr>
                <w:ilvl w:val="0"/>
                <w:numId w:val="14"/>
              </w:numPr>
            </w:pPr>
            <w:r>
              <w:lastRenderedPageBreak/>
              <w:t xml:space="preserve">Funds </w:t>
            </w:r>
            <w:r w:rsidR="00CB7EC6">
              <w:t xml:space="preserve">are in the account </w:t>
            </w:r>
            <w:r>
              <w:t xml:space="preserve">available to pay bills </w:t>
            </w:r>
          </w:p>
        </w:tc>
      </w:tr>
      <w:tr w:rsidR="006B655B" w:rsidRPr="00643F32" w14:paraId="23A8E317"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950A87F" w14:textId="77777777" w:rsidR="006B655B" w:rsidRPr="00643F32" w:rsidRDefault="006B655B" w:rsidP="006B655B">
            <w:pPr>
              <w:rPr>
                <w:b/>
              </w:rPr>
            </w:pPr>
            <w:r w:rsidRPr="00643F32">
              <w:rPr>
                <w:b/>
              </w:rPr>
              <w:lastRenderedPageBreak/>
              <w:t>Post-Conditions: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5CDD77" w14:textId="2C869749" w:rsidR="006B655B" w:rsidRPr="00643F32" w:rsidRDefault="00AB3AD4" w:rsidP="006B655B">
            <w:r>
              <w:t xml:space="preserve">A successful completion of one or more bills and confirmation of bill payment is available to view or print. </w:t>
            </w:r>
          </w:p>
        </w:tc>
      </w:tr>
      <w:tr w:rsidR="006B655B" w:rsidRPr="00643F32" w14:paraId="3DA66B2D"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11CC06D" w14:textId="77777777" w:rsidR="006B655B" w:rsidRPr="00643F32" w:rsidRDefault="006B655B" w:rsidP="006B655B">
            <w:pPr>
              <w:rPr>
                <w:b/>
              </w:rPr>
            </w:pPr>
            <w:r w:rsidRPr="00643F32">
              <w:rPr>
                <w:b/>
              </w:rPr>
              <w:t>Basic Flow:</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59FC483" w14:textId="55A6BE06" w:rsidR="00B67BF2" w:rsidRDefault="00D9764E" w:rsidP="00783315">
            <w:pPr>
              <w:pStyle w:val="ListParagraph"/>
              <w:numPr>
                <w:ilvl w:val="0"/>
                <w:numId w:val="15"/>
              </w:numPr>
            </w:pPr>
            <w:r>
              <w:t xml:space="preserve">Add </w:t>
            </w:r>
            <w:r w:rsidR="003944CC">
              <w:t xml:space="preserve">a new </w:t>
            </w:r>
            <w:r>
              <w:t xml:space="preserve">Bill Payee: </w:t>
            </w:r>
            <w:r w:rsidR="003944CC">
              <w:t xml:space="preserve">User add a new Bill Payee by searching the Bill Payee name from </w:t>
            </w:r>
            <w:r w:rsidR="0005430C">
              <w:t xml:space="preserve">the pre-populated list of </w:t>
            </w:r>
            <w:r w:rsidR="003944CC">
              <w:t xml:space="preserve">registered </w:t>
            </w:r>
            <w:r w:rsidR="0005430C">
              <w:t>payees</w:t>
            </w:r>
            <w:r w:rsidR="003944CC">
              <w:t xml:space="preserve"> with CWB.</w:t>
            </w:r>
            <w:r w:rsidR="003F4683">
              <w:t xml:space="preserve"> User can also </w:t>
            </w:r>
            <w:r w:rsidR="0005430C">
              <w:t>browse</w:t>
            </w:r>
            <w:r w:rsidR="003F4683">
              <w:t xml:space="preserve"> the payees by browsing from the pre-defined payee type categories such as Insurance, Property, Schools, </w:t>
            </w:r>
            <w:r w:rsidR="0005430C">
              <w:t>and Utilities</w:t>
            </w:r>
            <w:r w:rsidR="003F4683">
              <w:t xml:space="preserve"> etc</w:t>
            </w:r>
            <w:r w:rsidR="003F4683" w:rsidRPr="003E71E2">
              <w:rPr>
                <w:color w:val="111111" w:themeColor="text1"/>
              </w:rPr>
              <w:t xml:space="preserve">. </w:t>
            </w:r>
            <w:r w:rsidR="004C3BD8" w:rsidRPr="003E71E2">
              <w:rPr>
                <w:color w:val="111111" w:themeColor="text1"/>
              </w:rPr>
              <w:t xml:space="preserve"> </w:t>
            </w:r>
            <w:r w:rsidR="00B67BF2" w:rsidRPr="003E71E2">
              <w:rPr>
                <w:color w:val="111111" w:themeColor="text1"/>
              </w:rPr>
              <w:t>The user need</w:t>
            </w:r>
            <w:r w:rsidR="003E71E2" w:rsidRPr="003E71E2">
              <w:rPr>
                <w:color w:val="111111" w:themeColor="text1"/>
              </w:rPr>
              <w:t>s</w:t>
            </w:r>
            <w:r w:rsidR="00B67BF2" w:rsidRPr="003E71E2">
              <w:rPr>
                <w:color w:val="111111" w:themeColor="text1"/>
              </w:rPr>
              <w:t xml:space="preserve"> permissions/authorization from Account </w:t>
            </w:r>
            <w:r w:rsidR="003E71E2" w:rsidRPr="003E71E2">
              <w:rPr>
                <w:color w:val="111111" w:themeColor="text1"/>
              </w:rPr>
              <w:t>signer</w:t>
            </w:r>
            <w:r w:rsidR="00B67BF2" w:rsidRPr="003E71E2">
              <w:rPr>
                <w:color w:val="111111" w:themeColor="text1"/>
              </w:rPr>
              <w:t xml:space="preserve"> to add a new Bill Payee. </w:t>
            </w:r>
          </w:p>
          <w:p w14:paraId="0835EE65" w14:textId="506E855C" w:rsidR="006B655B" w:rsidRDefault="004C3BD8" w:rsidP="00783315">
            <w:pPr>
              <w:pStyle w:val="ListParagraph"/>
              <w:numPr>
                <w:ilvl w:val="0"/>
                <w:numId w:val="15"/>
              </w:numPr>
            </w:pPr>
            <w:r>
              <w:t xml:space="preserve">User enters the associated “Account Number” for the selected Bill Payee. </w:t>
            </w:r>
            <w:r w:rsidR="003944CC">
              <w:t xml:space="preserve"> </w:t>
            </w:r>
          </w:p>
          <w:p w14:paraId="7E76ACE5" w14:textId="06766C23" w:rsidR="003944CC" w:rsidRDefault="00605BD5" w:rsidP="00783315">
            <w:pPr>
              <w:pStyle w:val="ListParagraph"/>
              <w:numPr>
                <w:ilvl w:val="0"/>
                <w:numId w:val="15"/>
              </w:numPr>
            </w:pPr>
            <w:r>
              <w:t>Pay from Account: User select account to pay the bill from.</w:t>
            </w:r>
          </w:p>
          <w:p w14:paraId="59BBEAFA" w14:textId="2933D356" w:rsidR="00937BE7" w:rsidRDefault="00937BE7" w:rsidP="00783315">
            <w:pPr>
              <w:pStyle w:val="ListParagraph"/>
              <w:numPr>
                <w:ilvl w:val="0"/>
                <w:numId w:val="15"/>
              </w:numPr>
            </w:pPr>
            <w:r>
              <w:t xml:space="preserve">Pay from Account: User can make the “Pay from” account as default by selected an account from available accounts to make bill payments if needed. </w:t>
            </w:r>
          </w:p>
          <w:p w14:paraId="35388824" w14:textId="77777777" w:rsidR="00605BD5" w:rsidRDefault="00937BE7" w:rsidP="00783315">
            <w:pPr>
              <w:pStyle w:val="ListParagraph"/>
              <w:numPr>
                <w:ilvl w:val="0"/>
                <w:numId w:val="15"/>
              </w:numPr>
            </w:pPr>
            <w:r>
              <w:t>Select “Pay to” – User select the Bill Payee to pay the bill payment.</w:t>
            </w:r>
          </w:p>
          <w:p w14:paraId="4757FBBF" w14:textId="36B4595E" w:rsidR="00937BE7" w:rsidRDefault="00937BE7" w:rsidP="00783315">
            <w:pPr>
              <w:pStyle w:val="ListParagraph"/>
              <w:numPr>
                <w:ilvl w:val="0"/>
                <w:numId w:val="15"/>
              </w:numPr>
            </w:pPr>
            <w:r>
              <w:t xml:space="preserve">Payment Date – User enter the payment date to pay the bill payment, the payment date should be &gt;= today’s date. User has ability to schedule bill pay for future date. </w:t>
            </w:r>
          </w:p>
          <w:p w14:paraId="4F65D7CE" w14:textId="77777777" w:rsidR="00937BE7" w:rsidRDefault="00937BE7" w:rsidP="00783315">
            <w:pPr>
              <w:pStyle w:val="ListParagraph"/>
              <w:numPr>
                <w:ilvl w:val="0"/>
                <w:numId w:val="15"/>
              </w:numPr>
            </w:pPr>
            <w:r>
              <w:t xml:space="preserve">Amount : User enter $Amount to pay the bill payment </w:t>
            </w:r>
          </w:p>
          <w:p w14:paraId="0F9BF36E" w14:textId="18884488" w:rsidR="00D73D3E" w:rsidRDefault="00D73D3E" w:rsidP="00783315">
            <w:pPr>
              <w:pStyle w:val="ListParagraph"/>
              <w:numPr>
                <w:ilvl w:val="0"/>
                <w:numId w:val="15"/>
              </w:numPr>
            </w:pPr>
            <w:r>
              <w:t xml:space="preserve">Pay Bill: User confirms the details and select “Pay Bill” </w:t>
            </w:r>
            <w:r w:rsidR="004B7610">
              <w:t>to</w:t>
            </w:r>
            <w:r>
              <w:t xml:space="preserve"> proceed with transaction </w:t>
            </w:r>
          </w:p>
          <w:p w14:paraId="29AAC2E5" w14:textId="77777777" w:rsidR="00A63EDE" w:rsidRDefault="00D73D3E" w:rsidP="00783315">
            <w:pPr>
              <w:pStyle w:val="ListParagraph"/>
              <w:numPr>
                <w:ilvl w:val="0"/>
                <w:numId w:val="15"/>
              </w:numPr>
            </w:pPr>
            <w:r>
              <w:t>Review (Approve or Decline) – If the transaction is initiated by delegated user or it requires additional approval then it would be pending to approve.</w:t>
            </w:r>
          </w:p>
          <w:p w14:paraId="6338A859" w14:textId="6E435F45" w:rsidR="00A63EDE" w:rsidRDefault="00A63EDE" w:rsidP="00783315">
            <w:pPr>
              <w:pStyle w:val="ListParagraph"/>
              <w:numPr>
                <w:ilvl w:val="0"/>
                <w:numId w:val="15"/>
              </w:numPr>
            </w:pPr>
            <w:r>
              <w:t>System validates the details and process the transaction.</w:t>
            </w:r>
          </w:p>
          <w:p w14:paraId="6C853EBA" w14:textId="61C9C423" w:rsidR="00D73D3E" w:rsidRDefault="00D73D3E" w:rsidP="00783315">
            <w:pPr>
              <w:pStyle w:val="ListParagraph"/>
              <w:numPr>
                <w:ilvl w:val="0"/>
                <w:numId w:val="15"/>
              </w:numPr>
            </w:pPr>
            <w:r>
              <w:t>Confirmation/Receipt – User view the Payment receipt which shows following information:</w:t>
            </w:r>
          </w:p>
          <w:p w14:paraId="670ECB9E" w14:textId="19E4FB94" w:rsidR="00D73D3E" w:rsidRPr="00643F32" w:rsidRDefault="00D73D3E" w:rsidP="008F1DEB">
            <w:pPr>
              <w:ind w:left="1440"/>
            </w:pPr>
            <w:r>
              <w:t>Transaction Status, Pay from, Pay to, Payment Date, Amount, Reference #</w:t>
            </w:r>
          </w:p>
        </w:tc>
      </w:tr>
      <w:tr w:rsidR="006B655B" w:rsidRPr="00643F32" w14:paraId="0B89B6C2"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46A8413" w14:textId="77777777" w:rsidR="006B655B" w:rsidRPr="00643F32" w:rsidRDefault="006B655B" w:rsidP="006B655B">
            <w:pPr>
              <w:rPr>
                <w:b/>
              </w:rPr>
            </w:pPr>
            <w:r w:rsidRPr="00643F32">
              <w:rPr>
                <w:b/>
              </w:rPr>
              <w:t>Alternative Flows: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C331AC" w14:textId="291B21AD" w:rsidR="006B655B" w:rsidRDefault="00295ECB" w:rsidP="00783315">
            <w:pPr>
              <w:pStyle w:val="ListParagraph"/>
              <w:numPr>
                <w:ilvl w:val="0"/>
                <w:numId w:val="17"/>
              </w:numPr>
            </w:pPr>
            <w:r>
              <w:t>Select Payee: If a Bill Pay</w:t>
            </w:r>
            <w:r w:rsidR="00B67BF2">
              <w:t>ee is available user skips the S</w:t>
            </w:r>
            <w:r>
              <w:t xml:space="preserve">tep # 1.0 </w:t>
            </w:r>
            <w:r w:rsidR="004C3BD8">
              <w:t xml:space="preserve">and 2.0 </w:t>
            </w:r>
            <w:r>
              <w:t xml:space="preserve">of basic flow and proceeds to Step </w:t>
            </w:r>
            <w:r w:rsidR="004C3BD8">
              <w:t>3</w:t>
            </w:r>
            <w:r>
              <w:t>.0.</w:t>
            </w:r>
          </w:p>
          <w:p w14:paraId="1E7B07C7" w14:textId="61EB90C7" w:rsidR="00295ECB" w:rsidRDefault="00295ECB" w:rsidP="00783315">
            <w:pPr>
              <w:pStyle w:val="ListParagraph"/>
              <w:numPr>
                <w:ilvl w:val="0"/>
                <w:numId w:val="17"/>
              </w:numPr>
            </w:pPr>
            <w:r>
              <w:t xml:space="preserve">Schedule Payment – User can </w:t>
            </w:r>
            <w:r w:rsidR="00D734E4">
              <w:t xml:space="preserve">schedule payments for future date.  User can also </w:t>
            </w:r>
            <w:r>
              <w:t>update or delete existing schedule bill payment(s).</w:t>
            </w:r>
          </w:p>
          <w:p w14:paraId="6DE049D8" w14:textId="396D7D2C" w:rsidR="00D734E4" w:rsidRDefault="00D734E4" w:rsidP="00783315">
            <w:pPr>
              <w:pStyle w:val="ListParagraph"/>
              <w:numPr>
                <w:ilvl w:val="0"/>
                <w:numId w:val="17"/>
              </w:numPr>
            </w:pPr>
            <w:r>
              <w:t xml:space="preserve">Schedule </w:t>
            </w:r>
            <w:r w:rsidR="00386316">
              <w:t>Reoccurring</w:t>
            </w:r>
            <w:r>
              <w:t xml:space="preserve"> Payment: User can schedule </w:t>
            </w:r>
            <w:r w:rsidR="00386316">
              <w:t>reoccurring</w:t>
            </w:r>
            <w:r>
              <w:t xml:space="preserve"> bill payments by providing Start and End date or by providing number of occurrences for the specified bill payment. </w:t>
            </w:r>
          </w:p>
          <w:p w14:paraId="53CF269C" w14:textId="77777777" w:rsidR="00295ECB" w:rsidRDefault="00295ECB" w:rsidP="00783315">
            <w:pPr>
              <w:pStyle w:val="ListParagraph"/>
              <w:numPr>
                <w:ilvl w:val="0"/>
                <w:numId w:val="17"/>
              </w:numPr>
            </w:pPr>
            <w:r>
              <w:t xml:space="preserve">Manage Payee- Authorized User can delete the existing Payee </w:t>
            </w:r>
          </w:p>
          <w:p w14:paraId="3CA7DF11" w14:textId="77777777" w:rsidR="00295ECB" w:rsidRDefault="00295ECB" w:rsidP="00783315">
            <w:pPr>
              <w:pStyle w:val="ListParagraph"/>
              <w:numPr>
                <w:ilvl w:val="0"/>
                <w:numId w:val="17"/>
              </w:numPr>
            </w:pPr>
            <w:r>
              <w:t>Approve/Decline – Authorized user can review the list of pending payments and can review or decline the bill payment(s)</w:t>
            </w:r>
          </w:p>
          <w:p w14:paraId="0890B340" w14:textId="77777777" w:rsidR="00295ECB" w:rsidRDefault="00295ECB" w:rsidP="00783315">
            <w:pPr>
              <w:pStyle w:val="ListParagraph"/>
              <w:numPr>
                <w:ilvl w:val="0"/>
                <w:numId w:val="17"/>
              </w:numPr>
            </w:pPr>
            <w:r>
              <w:t xml:space="preserve">Recall Payment – User can recall the pending bill payment </w:t>
            </w:r>
            <w:r w:rsidR="0079340B">
              <w:t>if the payment is not approved.</w:t>
            </w:r>
          </w:p>
          <w:p w14:paraId="7559A7DD" w14:textId="290C0770" w:rsidR="003E71E2" w:rsidRPr="00643F32" w:rsidRDefault="003E71E2" w:rsidP="00783315">
            <w:pPr>
              <w:pStyle w:val="ListParagraph"/>
              <w:numPr>
                <w:ilvl w:val="0"/>
                <w:numId w:val="17"/>
              </w:numPr>
            </w:pPr>
            <w:r>
              <w:t>Limits – Client can set their own transaction limits, which should be &lt;= Bank’s transaction limits.</w:t>
            </w:r>
          </w:p>
        </w:tc>
      </w:tr>
      <w:tr w:rsidR="006B655B" w:rsidRPr="00643F32" w14:paraId="590EEA3D"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D34F27D" w14:textId="77777777" w:rsidR="006B655B" w:rsidRPr="00643F32" w:rsidRDefault="006B655B" w:rsidP="006B655B">
            <w:pPr>
              <w:rPr>
                <w:b/>
              </w:rPr>
            </w:pPr>
            <w:r w:rsidRPr="00643F32">
              <w:rPr>
                <w:b/>
              </w:rPr>
              <w:t>Exception: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E1C22B" w14:textId="6728AB76" w:rsidR="00B71386" w:rsidRDefault="00B71386" w:rsidP="00783315">
            <w:pPr>
              <w:pStyle w:val="ListParagraph"/>
              <w:numPr>
                <w:ilvl w:val="0"/>
                <w:numId w:val="16"/>
              </w:numPr>
            </w:pPr>
            <w:r>
              <w:t>If the available funds &lt; amount</w:t>
            </w:r>
            <w:r w:rsidR="00DB11DA">
              <w:t xml:space="preserve"> being paid</w:t>
            </w:r>
            <w:r>
              <w:t xml:space="preserve"> then system generates error to notify insufficient funds for the transaction. </w:t>
            </w:r>
          </w:p>
          <w:p w14:paraId="33478039" w14:textId="1ABC60FE" w:rsidR="006B655B" w:rsidRPr="00643F32" w:rsidRDefault="00B71386" w:rsidP="00783315">
            <w:pPr>
              <w:pStyle w:val="ListParagraph"/>
              <w:numPr>
                <w:ilvl w:val="0"/>
                <w:numId w:val="16"/>
              </w:numPr>
            </w:pPr>
            <w:commentRangeStart w:id="17"/>
            <w:r w:rsidRPr="003944CC">
              <w:t xml:space="preserve">The system-wide maximum bill payment amount per transaction is $1,000,000. If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commentRangeEnd w:id="17"/>
            <w:r w:rsidR="009131B7">
              <w:rPr>
                <w:rStyle w:val="CommentReference"/>
              </w:rPr>
              <w:commentReference w:id="17"/>
            </w:r>
          </w:p>
        </w:tc>
      </w:tr>
      <w:tr w:rsidR="00295ECB" w:rsidRPr="00643F32" w14:paraId="2010E1BF"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C3D16B4" w14:textId="77777777" w:rsidR="00295ECB" w:rsidRPr="00643F32" w:rsidRDefault="00295ECB" w:rsidP="00295ECB">
            <w:pPr>
              <w:rPr>
                <w:b/>
              </w:rPr>
            </w:pPr>
            <w:r w:rsidRPr="00643F32">
              <w:rPr>
                <w:b/>
              </w:rPr>
              <w:t>Use Case Priority:</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E9CCA7D" w14:textId="460D0211" w:rsidR="00295ECB" w:rsidRPr="00643F32" w:rsidRDefault="00295ECB" w:rsidP="00295ECB">
            <w:r w:rsidRPr="00B3457F">
              <w:t>1: High</w:t>
            </w:r>
          </w:p>
        </w:tc>
      </w:tr>
      <w:tr w:rsidR="00295ECB" w:rsidRPr="00643F32" w14:paraId="4EDE25A8"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2B1290A" w14:textId="77777777" w:rsidR="00295ECB" w:rsidRPr="00643F32" w:rsidRDefault="00295ECB" w:rsidP="00295ECB">
            <w:pPr>
              <w:rPr>
                <w:b/>
              </w:rPr>
            </w:pPr>
            <w:r w:rsidRPr="00643F32">
              <w:rPr>
                <w:b/>
              </w:rPr>
              <w:t>Frequency of Use: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803781" w14:textId="27B14827" w:rsidR="00295ECB" w:rsidRPr="00643F32" w:rsidRDefault="00295ECB" w:rsidP="00987C47">
            <w:r w:rsidRPr="00B3457F">
              <w:t xml:space="preserve">The frequency is dependant on </w:t>
            </w:r>
            <w:r w:rsidR="00987C47">
              <w:t xml:space="preserve">user needs of Bill Payment. </w:t>
            </w:r>
          </w:p>
        </w:tc>
      </w:tr>
      <w:tr w:rsidR="006B655B" w:rsidRPr="00643F32" w14:paraId="0E5BC12B"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B57770C" w14:textId="77777777" w:rsidR="006B655B" w:rsidRPr="00643F32" w:rsidRDefault="006B655B" w:rsidP="006B655B">
            <w:pPr>
              <w:rPr>
                <w:b/>
              </w:rPr>
            </w:pPr>
            <w:r w:rsidRPr="00643F32">
              <w:rPr>
                <w:b/>
              </w:rPr>
              <w:t>Business Rules: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994A0D7" w14:textId="03B5EC50" w:rsidR="003944CC" w:rsidRDefault="000B6358" w:rsidP="00783315">
            <w:pPr>
              <w:pStyle w:val="ListParagraph"/>
              <w:numPr>
                <w:ilvl w:val="0"/>
                <w:numId w:val="16"/>
              </w:numPr>
            </w:pPr>
            <w:r>
              <w:t>The u</w:t>
            </w:r>
            <w:r w:rsidR="003944CC">
              <w:t>ser can add</w:t>
            </w:r>
            <w:r w:rsidR="007467D0">
              <w:t xml:space="preserve"> or delete</w:t>
            </w:r>
            <w:r w:rsidR="003944CC">
              <w:t xml:space="preserve"> a new Bill Payee if the user has permissions to add</w:t>
            </w:r>
            <w:r w:rsidR="007467D0">
              <w:t xml:space="preserve"> or delete</w:t>
            </w:r>
            <w:r w:rsidR="003944CC">
              <w:t>.</w:t>
            </w:r>
          </w:p>
          <w:p w14:paraId="1AB30633" w14:textId="6ABB6F93" w:rsidR="006B655B" w:rsidRDefault="003944CC" w:rsidP="00783315">
            <w:pPr>
              <w:pStyle w:val="ListParagraph"/>
              <w:numPr>
                <w:ilvl w:val="0"/>
                <w:numId w:val="16"/>
              </w:numPr>
            </w:pPr>
            <w:r w:rsidRPr="003944CC">
              <w:t xml:space="preserve">The system-wide maximum bill payment amount per transaction is $1,000,000. If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p>
          <w:p w14:paraId="33B44F85" w14:textId="17EE5D41" w:rsidR="00272D91" w:rsidRPr="000B6358" w:rsidRDefault="00272D91" w:rsidP="00783315">
            <w:pPr>
              <w:pStyle w:val="ListParagraph"/>
              <w:numPr>
                <w:ilvl w:val="0"/>
                <w:numId w:val="16"/>
              </w:numPr>
            </w:pPr>
            <w:r w:rsidRPr="000B6358">
              <w:t xml:space="preserve">Client can set own transaction limits (Less than bank’s limit of </w:t>
            </w:r>
            <w:r w:rsidR="003944CC" w:rsidRPr="000B6358">
              <w:t>$1,000,000</w:t>
            </w:r>
            <w:r w:rsidRPr="000B6358">
              <w:t>?)</w:t>
            </w:r>
          </w:p>
          <w:p w14:paraId="438F822A" w14:textId="77777777" w:rsidR="00937BE7" w:rsidRDefault="00937BE7" w:rsidP="00783315">
            <w:pPr>
              <w:pStyle w:val="ListParagraph"/>
              <w:numPr>
                <w:ilvl w:val="0"/>
                <w:numId w:val="16"/>
              </w:numPr>
            </w:pPr>
            <w:r>
              <w:t>the payment date should be &gt;= today’s date</w:t>
            </w:r>
          </w:p>
          <w:p w14:paraId="71901886" w14:textId="0A2CC947" w:rsidR="00C81B83" w:rsidRDefault="00C81B83" w:rsidP="00783315">
            <w:pPr>
              <w:pStyle w:val="ListParagraph"/>
              <w:numPr>
                <w:ilvl w:val="0"/>
                <w:numId w:val="16"/>
              </w:numPr>
            </w:pPr>
            <w:r w:rsidRPr="00C81B83">
              <w:rPr>
                <w:lang w:val="en"/>
              </w:rPr>
              <w:t xml:space="preserve">For future-dated bill payments,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p w14:paraId="5EF4D14E" w14:textId="7AD72F60" w:rsidR="003944CC" w:rsidRPr="003944CC" w:rsidRDefault="003944CC" w:rsidP="00783315">
            <w:pPr>
              <w:pStyle w:val="ListParagraph"/>
              <w:numPr>
                <w:ilvl w:val="0"/>
                <w:numId w:val="16"/>
              </w:numPr>
            </w:pPr>
            <w:r w:rsidRPr="003944CC">
              <w:t xml:space="preserve">The number of approvals required for transactions created by this specific user </w:t>
            </w:r>
            <w:r w:rsidR="004B7610" w:rsidRPr="003944CC">
              <w:t xml:space="preserve">–? </w:t>
            </w:r>
          </w:p>
          <w:p w14:paraId="341BB033" w14:textId="21B3E883" w:rsidR="003944CC" w:rsidRDefault="003944CC" w:rsidP="00783315">
            <w:pPr>
              <w:pStyle w:val="ListParagraph"/>
              <w:numPr>
                <w:ilvl w:val="0"/>
                <w:numId w:val="16"/>
              </w:numPr>
            </w:pPr>
            <w:r w:rsidRPr="003944CC">
              <w:lastRenderedPageBreak/>
              <w:t xml:space="preserve">The maximum value this user can </w:t>
            </w:r>
            <w:r w:rsidRPr="000B6358">
              <w:t xml:space="preserve">approve – </w:t>
            </w:r>
            <w:r w:rsidR="00295ECB" w:rsidRPr="000B6358">
              <w:t>?,</w:t>
            </w:r>
            <w:r w:rsidR="00295ECB">
              <w:t xml:space="preserve"> </w:t>
            </w:r>
            <w:r w:rsidRPr="003944CC">
              <w:t>if th</w:t>
            </w:r>
            <w:r w:rsidR="00272D91">
              <w:t>e</w:t>
            </w:r>
            <w:r w:rsidRPr="003944CC">
              <w:t xml:space="preserve"> user cannot approve another user’s transactions</w:t>
            </w:r>
            <w:r w:rsidR="00272D91">
              <w:t xml:space="preserve"> </w:t>
            </w:r>
            <w:r w:rsidRPr="003944CC">
              <w:t xml:space="preserve"> </w:t>
            </w:r>
          </w:p>
          <w:p w14:paraId="257ED91C" w14:textId="024C500E" w:rsidR="003944CC" w:rsidRPr="00643F32" w:rsidRDefault="003944CC" w:rsidP="00783315">
            <w:pPr>
              <w:pStyle w:val="ListParagraph"/>
              <w:numPr>
                <w:ilvl w:val="0"/>
                <w:numId w:val="16"/>
              </w:numPr>
            </w:pPr>
            <w:r w:rsidRPr="003944CC">
              <w:t>When applicable, approval of a scheduled bill payment must be completed prior to the payment due date.</w:t>
            </w:r>
          </w:p>
        </w:tc>
      </w:tr>
      <w:tr w:rsidR="006B655B" w:rsidRPr="00643F32" w14:paraId="2EBA6FE5"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9B9AB53" w14:textId="77777777" w:rsidR="006B655B" w:rsidRPr="00643F32" w:rsidRDefault="006B655B" w:rsidP="006B655B">
            <w:pPr>
              <w:rPr>
                <w:b/>
              </w:rPr>
            </w:pPr>
            <w:r w:rsidRPr="00643F32">
              <w:rPr>
                <w:b/>
              </w:rPr>
              <w:lastRenderedPageBreak/>
              <w:t>Assumptions: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3E23DB" w14:textId="77777777" w:rsidR="0079340B" w:rsidRPr="0079340B" w:rsidRDefault="0079340B" w:rsidP="00783315">
            <w:pPr>
              <w:numPr>
                <w:ilvl w:val="0"/>
                <w:numId w:val="25"/>
              </w:numPr>
            </w:pPr>
            <w:r w:rsidRPr="0079340B">
              <w:t>The system-wide maximum bill payment amount per transaction is $1,000,000. If user want to make a payment over this amount, it is advised to split the payment into multiple payments, but do not use the same payment amount twice or it will reject as a duplicate.</w:t>
            </w:r>
          </w:p>
          <w:p w14:paraId="2573FD72" w14:textId="626489ED" w:rsidR="006B655B" w:rsidRDefault="0079340B" w:rsidP="00783315">
            <w:pPr>
              <w:pStyle w:val="ListParagraph"/>
              <w:numPr>
                <w:ilvl w:val="1"/>
                <w:numId w:val="25"/>
              </w:numPr>
            </w:pPr>
            <w:r>
              <w:t>Assuming it is Central 1 limitation?</w:t>
            </w:r>
          </w:p>
          <w:p w14:paraId="460C3F56" w14:textId="77777777" w:rsidR="00740579" w:rsidRDefault="00740579" w:rsidP="00740579">
            <w:pPr>
              <w:pStyle w:val="ListParagraph"/>
              <w:ind w:left="1440"/>
            </w:pPr>
          </w:p>
          <w:p w14:paraId="22EE658C" w14:textId="302FA787" w:rsidR="00740579" w:rsidRPr="00643F32" w:rsidRDefault="00740579" w:rsidP="00783315">
            <w:pPr>
              <w:pStyle w:val="ListParagraph"/>
              <w:numPr>
                <w:ilvl w:val="0"/>
                <w:numId w:val="25"/>
              </w:numPr>
            </w:pPr>
            <w:r w:rsidRPr="00974CC0">
              <w:rPr>
                <w:color w:val="FF0000"/>
              </w:rPr>
              <w:t xml:space="preserve">If the transaction is initiated and pending for approval, how long it can stay pending? Does it expire? </w:t>
            </w:r>
          </w:p>
        </w:tc>
      </w:tr>
      <w:tr w:rsidR="006B655B" w:rsidRPr="00643F32" w14:paraId="4F0F8517"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1637B55" w14:textId="77777777" w:rsidR="006B655B" w:rsidRPr="00643F32" w:rsidRDefault="006B655B" w:rsidP="006B655B">
            <w:pPr>
              <w:rPr>
                <w:b/>
              </w:rPr>
            </w:pPr>
            <w:r w:rsidRPr="00643F32">
              <w:rPr>
                <w:b/>
              </w:rPr>
              <w:t>Issues and Considerations: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07F4F3C" w14:textId="77777777" w:rsidR="006B655B" w:rsidRPr="00643F32" w:rsidRDefault="006B655B" w:rsidP="006B655B">
            <w:r w:rsidRPr="00643F32">
              <w:t>[List any additional issues and consideration about this use case.]</w:t>
            </w:r>
          </w:p>
        </w:tc>
      </w:tr>
    </w:tbl>
    <w:p w14:paraId="2171AA76" w14:textId="10F2CAC2" w:rsidR="006B655B" w:rsidRDefault="006B655B" w:rsidP="006B655B"/>
    <w:p w14:paraId="4D591CDD" w14:textId="6442AFD5" w:rsidR="001116C8" w:rsidRDefault="001116C8" w:rsidP="009E0DE7">
      <w:pPr>
        <w:pStyle w:val="Heading2"/>
        <w:keepNext/>
        <w:keepLines/>
        <w:spacing w:before="240" w:after="120" w:line="276" w:lineRule="auto"/>
      </w:pPr>
      <w:bookmarkStart w:id="18" w:name="_Toc44407652"/>
      <w:r>
        <w:t>Business Requirements</w:t>
      </w:r>
      <w:bookmarkEnd w:id="18"/>
      <w:r>
        <w:t xml:space="preserve"> </w:t>
      </w:r>
    </w:p>
    <w:tbl>
      <w:tblPr>
        <w:tblStyle w:val="TableGrid"/>
        <w:tblW w:w="0" w:type="auto"/>
        <w:tblLook w:val="04A0" w:firstRow="1" w:lastRow="0" w:firstColumn="1" w:lastColumn="0" w:noHBand="0" w:noVBand="1"/>
      </w:tblPr>
      <w:tblGrid>
        <w:gridCol w:w="1174"/>
        <w:gridCol w:w="8319"/>
      </w:tblGrid>
      <w:tr w:rsidR="00974CC0" w:rsidRPr="009E0DE7" w14:paraId="74697AC9" w14:textId="3A9E24F4" w:rsidTr="00974CC0">
        <w:tc>
          <w:tcPr>
            <w:tcW w:w="1174" w:type="dxa"/>
          </w:tcPr>
          <w:p w14:paraId="1A50DEFB" w14:textId="77777777" w:rsidR="00974CC0" w:rsidRPr="009E0DE7" w:rsidRDefault="00974CC0" w:rsidP="0065238D">
            <w:pPr>
              <w:rPr>
                <w:b/>
              </w:rPr>
            </w:pPr>
            <w:r w:rsidRPr="009E0DE7">
              <w:rPr>
                <w:b/>
              </w:rPr>
              <w:t>ID</w:t>
            </w:r>
          </w:p>
        </w:tc>
        <w:tc>
          <w:tcPr>
            <w:tcW w:w="8319" w:type="dxa"/>
          </w:tcPr>
          <w:p w14:paraId="2B86FB75" w14:textId="1309E6DD" w:rsidR="00974CC0" w:rsidRPr="009E0DE7" w:rsidRDefault="00974CC0" w:rsidP="0065238D">
            <w:pPr>
              <w:rPr>
                <w:b/>
              </w:rPr>
            </w:pPr>
            <w:r w:rsidRPr="009E0DE7">
              <w:rPr>
                <w:b/>
              </w:rPr>
              <w:t>Requirement Description</w:t>
            </w:r>
          </w:p>
        </w:tc>
      </w:tr>
      <w:tr w:rsidR="00974CC0" w:rsidRPr="009E0DE7" w14:paraId="422CA2B8" w14:textId="19FB9DFB" w:rsidTr="00974CC0">
        <w:tc>
          <w:tcPr>
            <w:tcW w:w="1174" w:type="dxa"/>
          </w:tcPr>
          <w:p w14:paraId="5E278F5D" w14:textId="77777777" w:rsidR="00974CC0" w:rsidRPr="009E0DE7" w:rsidRDefault="00974CC0" w:rsidP="0065238D">
            <w:r w:rsidRPr="009E0DE7">
              <w:t>BRBP1.00</w:t>
            </w:r>
          </w:p>
        </w:tc>
        <w:tc>
          <w:tcPr>
            <w:tcW w:w="8319" w:type="dxa"/>
          </w:tcPr>
          <w:p w14:paraId="2EB3C8D7" w14:textId="77777777" w:rsidR="00974CC0" w:rsidRPr="009E0DE7" w:rsidRDefault="00974CC0" w:rsidP="0065238D">
            <w:r w:rsidRPr="009E0DE7">
              <w:t>Ability to add a new bill payee from the list of registered billers (from list of payees) prepopulated</w:t>
            </w:r>
          </w:p>
        </w:tc>
      </w:tr>
      <w:tr w:rsidR="00974CC0" w:rsidRPr="009E0DE7" w14:paraId="2E5ECE78" w14:textId="41BE8ED1" w:rsidTr="00974CC0">
        <w:tc>
          <w:tcPr>
            <w:tcW w:w="1174" w:type="dxa"/>
          </w:tcPr>
          <w:p w14:paraId="456B32AD" w14:textId="77777777" w:rsidR="00974CC0" w:rsidRPr="009E0DE7" w:rsidRDefault="00974CC0" w:rsidP="0065238D">
            <w:r w:rsidRPr="009E0DE7">
              <w:t>BRBP1.02</w:t>
            </w:r>
          </w:p>
        </w:tc>
        <w:tc>
          <w:tcPr>
            <w:tcW w:w="8319" w:type="dxa"/>
          </w:tcPr>
          <w:p w14:paraId="3C83FBC7" w14:textId="77777777" w:rsidR="00974CC0" w:rsidRPr="009E0DE7" w:rsidRDefault="00974CC0" w:rsidP="0065238D">
            <w:r w:rsidRPr="009E0DE7">
              <w:t>Ability to make bill payments from the saved payees list</w:t>
            </w:r>
          </w:p>
        </w:tc>
      </w:tr>
      <w:tr w:rsidR="00974CC0" w:rsidRPr="009E0DE7" w14:paraId="60DF20FF" w14:textId="45FD458B" w:rsidTr="00974CC0">
        <w:tc>
          <w:tcPr>
            <w:tcW w:w="1174" w:type="dxa"/>
          </w:tcPr>
          <w:p w14:paraId="0623AEE2" w14:textId="77777777" w:rsidR="00974CC0" w:rsidRPr="009E0DE7" w:rsidRDefault="00974CC0" w:rsidP="0065238D">
            <w:r w:rsidRPr="009E0DE7">
              <w:t>BRBP1.04</w:t>
            </w:r>
          </w:p>
        </w:tc>
        <w:tc>
          <w:tcPr>
            <w:tcW w:w="8319" w:type="dxa"/>
          </w:tcPr>
          <w:p w14:paraId="21F8CD0D" w14:textId="01F53155" w:rsidR="00974CC0" w:rsidRPr="009E0DE7" w:rsidRDefault="00974CC0" w:rsidP="0065238D">
            <w:r w:rsidRPr="009E0DE7">
              <w:t xml:space="preserve">Ability to assign/schedule a future date for bill payment instead of paying immediately. Additionally, with the possibility to set up </w:t>
            </w:r>
            <w:r>
              <w:t>reoccurring</w:t>
            </w:r>
            <w:r w:rsidRPr="009E0DE7">
              <w:t xml:space="preserve"> payments.</w:t>
            </w:r>
          </w:p>
        </w:tc>
      </w:tr>
      <w:tr w:rsidR="00974CC0" w:rsidRPr="009E0DE7" w14:paraId="75193489" w14:textId="5EEDCF52" w:rsidTr="00974CC0">
        <w:tc>
          <w:tcPr>
            <w:tcW w:w="1174" w:type="dxa"/>
          </w:tcPr>
          <w:p w14:paraId="6B01B618" w14:textId="77777777" w:rsidR="00974CC0" w:rsidRPr="009E0DE7" w:rsidRDefault="00974CC0" w:rsidP="0065238D">
            <w:r w:rsidRPr="009E0DE7">
              <w:t>BRBP1.05</w:t>
            </w:r>
          </w:p>
        </w:tc>
        <w:tc>
          <w:tcPr>
            <w:tcW w:w="8319" w:type="dxa"/>
          </w:tcPr>
          <w:p w14:paraId="3BB3A04B" w14:textId="547E0234" w:rsidR="00974CC0" w:rsidRPr="009E0DE7" w:rsidRDefault="00974CC0" w:rsidP="0065238D">
            <w:r w:rsidRPr="009E0DE7">
              <w:t xml:space="preserve">Ability to set up </w:t>
            </w:r>
            <w:r>
              <w:t>reoccurring</w:t>
            </w:r>
            <w:r w:rsidRPr="009E0DE7">
              <w:t xml:space="preserve"> payments for a bill payee</w:t>
            </w:r>
          </w:p>
        </w:tc>
      </w:tr>
      <w:tr w:rsidR="00974CC0" w:rsidRPr="009E0DE7" w14:paraId="51B3D823" w14:textId="3C7E7394" w:rsidTr="00974CC0">
        <w:tc>
          <w:tcPr>
            <w:tcW w:w="1174" w:type="dxa"/>
          </w:tcPr>
          <w:p w14:paraId="63015D0F" w14:textId="77777777" w:rsidR="00974CC0" w:rsidRPr="009E0DE7" w:rsidRDefault="00974CC0" w:rsidP="0065238D">
            <w:r w:rsidRPr="009E0DE7">
              <w:t>BRBP1.06</w:t>
            </w:r>
          </w:p>
        </w:tc>
        <w:tc>
          <w:tcPr>
            <w:tcW w:w="8319" w:type="dxa"/>
          </w:tcPr>
          <w:p w14:paraId="465BFADD" w14:textId="77777777" w:rsidR="00974CC0" w:rsidRPr="009E0DE7" w:rsidRDefault="00974CC0" w:rsidP="0065238D">
            <w:r w:rsidRPr="009E0DE7">
              <w:t>Ability to Initiate multiple bill payments to several billers added as payees to the profile.</w:t>
            </w:r>
          </w:p>
        </w:tc>
      </w:tr>
      <w:tr w:rsidR="00974CC0" w:rsidRPr="009E0DE7" w14:paraId="65B7C424" w14:textId="5283F18E" w:rsidTr="00974CC0">
        <w:tc>
          <w:tcPr>
            <w:tcW w:w="1174" w:type="dxa"/>
          </w:tcPr>
          <w:p w14:paraId="7B77871C" w14:textId="77777777" w:rsidR="00974CC0" w:rsidRPr="009E0DE7" w:rsidRDefault="00974CC0" w:rsidP="0065238D">
            <w:r w:rsidRPr="009E0DE7">
              <w:t>BRBP1.07</w:t>
            </w:r>
          </w:p>
        </w:tc>
        <w:tc>
          <w:tcPr>
            <w:tcW w:w="8319" w:type="dxa"/>
          </w:tcPr>
          <w:p w14:paraId="3387398E" w14:textId="77777777" w:rsidR="00974CC0" w:rsidRPr="009E0DE7" w:rsidRDefault="00974CC0" w:rsidP="0065238D">
            <w:r w:rsidRPr="009E0DE7">
              <w:t>Ability to add a default "from account" while making a bill payment for the first time.</w:t>
            </w:r>
          </w:p>
        </w:tc>
      </w:tr>
      <w:tr w:rsidR="00974CC0" w:rsidRPr="009E0DE7" w14:paraId="25642242" w14:textId="0AEB2662" w:rsidTr="00974CC0">
        <w:tc>
          <w:tcPr>
            <w:tcW w:w="1174" w:type="dxa"/>
          </w:tcPr>
          <w:p w14:paraId="55EC84D3" w14:textId="77777777" w:rsidR="00974CC0" w:rsidRPr="009E0DE7" w:rsidRDefault="00974CC0" w:rsidP="0065238D">
            <w:r w:rsidRPr="009E0DE7">
              <w:t>BRBP1.08</w:t>
            </w:r>
          </w:p>
        </w:tc>
        <w:tc>
          <w:tcPr>
            <w:tcW w:w="8319" w:type="dxa"/>
          </w:tcPr>
          <w:p w14:paraId="6DB07422" w14:textId="77777777" w:rsidR="00974CC0" w:rsidRPr="009E0DE7" w:rsidRDefault="00974CC0" w:rsidP="0065238D">
            <w:r w:rsidRPr="009E0DE7">
              <w:t>Ability to view the previous transaction activity of a bill payee (transaction history of bill payee)</w:t>
            </w:r>
          </w:p>
        </w:tc>
      </w:tr>
      <w:tr w:rsidR="00974CC0" w:rsidRPr="009E0DE7" w14:paraId="6BD96333" w14:textId="0C3E3F9F" w:rsidTr="00974CC0">
        <w:tc>
          <w:tcPr>
            <w:tcW w:w="1174" w:type="dxa"/>
          </w:tcPr>
          <w:p w14:paraId="0D82F2A8" w14:textId="77777777" w:rsidR="00974CC0" w:rsidRPr="009E0DE7" w:rsidRDefault="00974CC0" w:rsidP="0065238D">
            <w:r w:rsidRPr="009E0DE7">
              <w:t>BRBP1.09</w:t>
            </w:r>
          </w:p>
        </w:tc>
        <w:tc>
          <w:tcPr>
            <w:tcW w:w="8319" w:type="dxa"/>
          </w:tcPr>
          <w:p w14:paraId="73A3BEBE" w14:textId="77777777" w:rsidR="00974CC0" w:rsidRPr="009E0DE7" w:rsidRDefault="00974CC0" w:rsidP="0065238D">
            <w:r w:rsidRPr="009E0DE7">
              <w:t>Ability to edit the details of a bill payee. This would enable the user to modify the nickname and the address details of the bill payee</w:t>
            </w:r>
          </w:p>
        </w:tc>
      </w:tr>
      <w:tr w:rsidR="00974CC0" w:rsidRPr="009E0DE7" w14:paraId="0E6C25AA" w14:textId="78009E39" w:rsidTr="00974CC0">
        <w:tc>
          <w:tcPr>
            <w:tcW w:w="1174" w:type="dxa"/>
          </w:tcPr>
          <w:p w14:paraId="0DBF9630" w14:textId="77777777" w:rsidR="00974CC0" w:rsidRPr="009E0DE7" w:rsidRDefault="00974CC0" w:rsidP="0065238D">
            <w:r w:rsidRPr="009E0DE7">
              <w:t>BRBP1.10</w:t>
            </w:r>
          </w:p>
        </w:tc>
        <w:tc>
          <w:tcPr>
            <w:tcW w:w="8319" w:type="dxa"/>
          </w:tcPr>
          <w:p w14:paraId="09F17041" w14:textId="77777777" w:rsidR="00974CC0" w:rsidRPr="009E0DE7" w:rsidRDefault="00974CC0" w:rsidP="0065238D">
            <w:r w:rsidRPr="009E0DE7">
              <w:t>Ability to delete a bill payee</w:t>
            </w:r>
          </w:p>
        </w:tc>
      </w:tr>
      <w:tr w:rsidR="00974CC0" w:rsidRPr="009E0DE7" w14:paraId="3B47F56B" w14:textId="3202FF04" w:rsidTr="00974CC0">
        <w:tc>
          <w:tcPr>
            <w:tcW w:w="1174" w:type="dxa"/>
          </w:tcPr>
          <w:p w14:paraId="65ED9923" w14:textId="77777777" w:rsidR="00974CC0" w:rsidRPr="009E0DE7" w:rsidRDefault="00974CC0" w:rsidP="0065238D">
            <w:r w:rsidRPr="009E0DE7">
              <w:t>BRBP1.11</w:t>
            </w:r>
          </w:p>
        </w:tc>
        <w:tc>
          <w:tcPr>
            <w:tcW w:w="8319" w:type="dxa"/>
          </w:tcPr>
          <w:p w14:paraId="6718BE43" w14:textId="5DBAA57E" w:rsidR="00974CC0" w:rsidRPr="009E0DE7" w:rsidRDefault="00974CC0" w:rsidP="0065238D">
            <w:r w:rsidRPr="009E0DE7">
              <w:t xml:space="preserve">Ability to modify the details of the </w:t>
            </w:r>
            <w:r>
              <w:t>reoccurring</w:t>
            </w:r>
            <w:r w:rsidRPr="009E0DE7">
              <w:t xml:space="preserve"> payment, in case of a scheduled future-dated bill payment</w:t>
            </w:r>
          </w:p>
        </w:tc>
      </w:tr>
      <w:tr w:rsidR="00974CC0" w:rsidRPr="009E0DE7" w14:paraId="4829BCEA" w14:textId="279644D8" w:rsidTr="00974CC0">
        <w:tc>
          <w:tcPr>
            <w:tcW w:w="1174" w:type="dxa"/>
          </w:tcPr>
          <w:p w14:paraId="529EE4FC" w14:textId="77777777" w:rsidR="00974CC0" w:rsidRPr="009E0DE7" w:rsidRDefault="00974CC0" w:rsidP="0065238D">
            <w:r w:rsidRPr="009E0DE7">
              <w:t>BRBP1.12</w:t>
            </w:r>
          </w:p>
        </w:tc>
        <w:tc>
          <w:tcPr>
            <w:tcW w:w="8319" w:type="dxa"/>
          </w:tcPr>
          <w:p w14:paraId="34C36C97" w14:textId="2CE61C59" w:rsidR="00974CC0" w:rsidRPr="009E0DE7" w:rsidRDefault="00974CC0" w:rsidP="0065238D">
            <w:r w:rsidRPr="009E0DE7">
              <w:t xml:space="preserve">Ability to cancel the </w:t>
            </w:r>
            <w:r>
              <w:t>reoccurring</w:t>
            </w:r>
            <w:r w:rsidRPr="009E0DE7">
              <w:t xml:space="preserve"> payment, in case of a scheduled future-dated bill payment</w:t>
            </w:r>
          </w:p>
        </w:tc>
      </w:tr>
      <w:tr w:rsidR="00974CC0" w:rsidRPr="009E0DE7" w14:paraId="542CDDE8" w14:textId="71394D8D" w:rsidTr="00974CC0">
        <w:tc>
          <w:tcPr>
            <w:tcW w:w="1174" w:type="dxa"/>
          </w:tcPr>
          <w:p w14:paraId="0441319B" w14:textId="77777777" w:rsidR="00974CC0" w:rsidRPr="009E0DE7" w:rsidRDefault="00974CC0" w:rsidP="0065238D">
            <w:r w:rsidRPr="009E0DE7">
              <w:t>BRBP1.15</w:t>
            </w:r>
          </w:p>
        </w:tc>
        <w:tc>
          <w:tcPr>
            <w:tcW w:w="8319" w:type="dxa"/>
          </w:tcPr>
          <w:p w14:paraId="5418BD8E" w14:textId="77777777" w:rsidR="00974CC0" w:rsidRPr="009E0DE7" w:rsidRDefault="00974CC0" w:rsidP="0065238D">
            <w:r w:rsidRPr="009E0DE7">
              <w:t xml:space="preserve">Ability to search for a previously added payee </w:t>
            </w:r>
          </w:p>
        </w:tc>
      </w:tr>
      <w:tr w:rsidR="00974CC0" w:rsidRPr="009E0DE7" w14:paraId="468ACC73" w14:textId="2C0952E6" w:rsidTr="00974CC0">
        <w:tc>
          <w:tcPr>
            <w:tcW w:w="1174" w:type="dxa"/>
          </w:tcPr>
          <w:p w14:paraId="5849E7A5" w14:textId="77777777" w:rsidR="00974CC0" w:rsidRPr="009E0DE7" w:rsidRDefault="00974CC0" w:rsidP="0065238D">
            <w:r w:rsidRPr="009E0DE7">
              <w:t>BRBP1.16</w:t>
            </w:r>
          </w:p>
        </w:tc>
        <w:tc>
          <w:tcPr>
            <w:tcW w:w="8319" w:type="dxa"/>
          </w:tcPr>
          <w:p w14:paraId="26488108" w14:textId="77777777" w:rsidR="00974CC0" w:rsidRPr="009E0DE7" w:rsidRDefault="00974CC0" w:rsidP="0065238D">
            <w:r w:rsidRPr="009E0DE7">
              <w:t>Ability to view and search from a list of recent bill payment and scheduled payments</w:t>
            </w:r>
          </w:p>
        </w:tc>
      </w:tr>
      <w:tr w:rsidR="00974CC0" w:rsidRPr="009E0DE7" w14:paraId="505F850C" w14:textId="21620391" w:rsidTr="00974CC0">
        <w:tc>
          <w:tcPr>
            <w:tcW w:w="1174" w:type="dxa"/>
          </w:tcPr>
          <w:p w14:paraId="55D228A0" w14:textId="77777777" w:rsidR="00974CC0" w:rsidRPr="009E0DE7" w:rsidRDefault="00974CC0" w:rsidP="0065238D">
            <w:r w:rsidRPr="009E0DE7">
              <w:t>BRBP1.17</w:t>
            </w:r>
          </w:p>
        </w:tc>
        <w:tc>
          <w:tcPr>
            <w:tcW w:w="8319" w:type="dxa"/>
          </w:tcPr>
          <w:p w14:paraId="7A6D5B96" w14:textId="77777777" w:rsidR="00974CC0" w:rsidRPr="009E0DE7" w:rsidRDefault="00974CC0" w:rsidP="0065238D">
            <w:r w:rsidRPr="009E0DE7">
              <w:t>Manage user(delegates) privileges to add/remove bill payees</w:t>
            </w:r>
          </w:p>
        </w:tc>
      </w:tr>
      <w:tr w:rsidR="00974CC0" w:rsidRPr="009E0DE7" w14:paraId="031EF966" w14:textId="665289F4" w:rsidTr="00974CC0">
        <w:tc>
          <w:tcPr>
            <w:tcW w:w="1174" w:type="dxa"/>
          </w:tcPr>
          <w:p w14:paraId="7B800B6D" w14:textId="77777777" w:rsidR="00974CC0" w:rsidRPr="009E0DE7" w:rsidRDefault="00974CC0" w:rsidP="0065238D">
            <w:r w:rsidRPr="009E0DE7">
              <w:t>BRBP1.18</w:t>
            </w:r>
          </w:p>
        </w:tc>
        <w:tc>
          <w:tcPr>
            <w:tcW w:w="8319" w:type="dxa"/>
          </w:tcPr>
          <w:p w14:paraId="7A434E47" w14:textId="77777777" w:rsidR="00974CC0" w:rsidRPr="009E0DE7" w:rsidRDefault="00974CC0" w:rsidP="0065238D">
            <w:r w:rsidRPr="009E0DE7">
              <w:t xml:space="preserve">Ability to add two factor authentication to confirm payments </w:t>
            </w:r>
          </w:p>
        </w:tc>
      </w:tr>
      <w:tr w:rsidR="00974CC0" w:rsidRPr="009E0DE7" w14:paraId="6E2854DA" w14:textId="50F4BA02" w:rsidTr="00974CC0">
        <w:tc>
          <w:tcPr>
            <w:tcW w:w="1174" w:type="dxa"/>
          </w:tcPr>
          <w:p w14:paraId="56527E6B" w14:textId="77777777" w:rsidR="00974CC0" w:rsidRPr="009E0DE7" w:rsidRDefault="00974CC0" w:rsidP="0065238D">
            <w:r w:rsidRPr="009E0DE7">
              <w:t>BRBP1.19</w:t>
            </w:r>
          </w:p>
        </w:tc>
        <w:tc>
          <w:tcPr>
            <w:tcW w:w="8319" w:type="dxa"/>
          </w:tcPr>
          <w:p w14:paraId="35C8A9D6" w14:textId="77777777" w:rsidR="00974CC0" w:rsidRPr="009E0DE7" w:rsidRDefault="00974CC0" w:rsidP="0065238D">
            <w:r w:rsidRPr="009E0DE7">
              <w:t>Ability to approve/decline pending bill payment(s)</w:t>
            </w:r>
          </w:p>
        </w:tc>
      </w:tr>
      <w:tr w:rsidR="00974CC0" w:rsidRPr="009E0DE7" w14:paraId="1EBAF1F1" w14:textId="65A3A8BE" w:rsidTr="00974CC0">
        <w:tc>
          <w:tcPr>
            <w:tcW w:w="1174" w:type="dxa"/>
          </w:tcPr>
          <w:p w14:paraId="1C4C0E6F" w14:textId="77777777" w:rsidR="00974CC0" w:rsidRPr="009E0DE7" w:rsidRDefault="00974CC0" w:rsidP="0065238D">
            <w:r w:rsidRPr="009E0DE7">
              <w:t>BRBP1.20</w:t>
            </w:r>
          </w:p>
        </w:tc>
        <w:tc>
          <w:tcPr>
            <w:tcW w:w="8319" w:type="dxa"/>
          </w:tcPr>
          <w:p w14:paraId="2CD266B5" w14:textId="77777777" w:rsidR="00974CC0" w:rsidRPr="009E0DE7" w:rsidRDefault="00974CC0" w:rsidP="0065238D">
            <w:r w:rsidRPr="009E0DE7">
              <w:t>Ability to Preview a bill payment before commit</w:t>
            </w:r>
          </w:p>
        </w:tc>
      </w:tr>
      <w:tr w:rsidR="00974CC0" w:rsidRPr="009E0DE7" w14:paraId="36E496F8" w14:textId="1792778A" w:rsidTr="00974CC0">
        <w:tc>
          <w:tcPr>
            <w:tcW w:w="1174" w:type="dxa"/>
          </w:tcPr>
          <w:p w14:paraId="04E06945" w14:textId="77777777" w:rsidR="00974CC0" w:rsidRPr="009E0DE7" w:rsidRDefault="00974CC0" w:rsidP="0065238D">
            <w:r w:rsidRPr="009E0DE7">
              <w:t>BRBP1.21</w:t>
            </w:r>
          </w:p>
        </w:tc>
        <w:tc>
          <w:tcPr>
            <w:tcW w:w="8319" w:type="dxa"/>
          </w:tcPr>
          <w:p w14:paraId="303330D1" w14:textId="77777777" w:rsidR="00974CC0" w:rsidRPr="009E0DE7" w:rsidRDefault="00974CC0" w:rsidP="0065238D">
            <w:r w:rsidRPr="009E0DE7">
              <w:t>Ability to recall a pending bill payment that has not been approved</w:t>
            </w:r>
          </w:p>
        </w:tc>
      </w:tr>
      <w:tr w:rsidR="00974CC0" w:rsidRPr="009E0DE7" w14:paraId="41CD5987" w14:textId="5BDA6C6C" w:rsidTr="00974CC0">
        <w:tc>
          <w:tcPr>
            <w:tcW w:w="1174" w:type="dxa"/>
          </w:tcPr>
          <w:p w14:paraId="7A808826" w14:textId="77777777" w:rsidR="00974CC0" w:rsidRPr="009E0DE7" w:rsidRDefault="00974CC0" w:rsidP="0065238D">
            <w:r w:rsidRPr="009E0DE7">
              <w:lastRenderedPageBreak/>
              <w:t>BRBP1.22</w:t>
            </w:r>
          </w:p>
        </w:tc>
        <w:tc>
          <w:tcPr>
            <w:tcW w:w="8319" w:type="dxa"/>
          </w:tcPr>
          <w:p w14:paraId="2FF414C3" w14:textId="77777777" w:rsidR="00974CC0" w:rsidRPr="009E0DE7" w:rsidRDefault="00974CC0" w:rsidP="0065238D">
            <w:r w:rsidRPr="009E0DE7">
              <w:t>Ability to validate payee requirements when adding new payee (ex. Account number format)</w:t>
            </w:r>
          </w:p>
        </w:tc>
      </w:tr>
      <w:tr w:rsidR="00974CC0" w:rsidRPr="009E0DE7" w14:paraId="21A5C4C8" w14:textId="3B2F18EA" w:rsidTr="00974CC0">
        <w:tc>
          <w:tcPr>
            <w:tcW w:w="1174" w:type="dxa"/>
          </w:tcPr>
          <w:p w14:paraId="7DF05DF7" w14:textId="77777777" w:rsidR="00974CC0" w:rsidRPr="009E0DE7" w:rsidRDefault="00974CC0" w:rsidP="0065238D">
            <w:r w:rsidRPr="009E0DE7">
              <w:t>BRBP1.23</w:t>
            </w:r>
          </w:p>
        </w:tc>
        <w:tc>
          <w:tcPr>
            <w:tcW w:w="8319" w:type="dxa"/>
          </w:tcPr>
          <w:p w14:paraId="0951C957" w14:textId="77777777" w:rsidR="00974CC0" w:rsidRPr="009E0DE7" w:rsidRDefault="00974CC0" w:rsidP="0065238D">
            <w:r w:rsidRPr="009E0DE7">
              <w:t>Ability to add notes to a bill payment transaction</w:t>
            </w:r>
          </w:p>
        </w:tc>
      </w:tr>
      <w:tr w:rsidR="00974CC0" w:rsidRPr="009E0DE7" w14:paraId="6814B562" w14:textId="3E286350" w:rsidTr="00974CC0">
        <w:tc>
          <w:tcPr>
            <w:tcW w:w="1174" w:type="dxa"/>
          </w:tcPr>
          <w:p w14:paraId="6F7AECA4" w14:textId="77777777" w:rsidR="00974CC0" w:rsidRPr="009E0DE7" w:rsidRDefault="00974CC0" w:rsidP="0065238D">
            <w:r w:rsidRPr="009E0DE7">
              <w:t>BRBP1.24</w:t>
            </w:r>
          </w:p>
        </w:tc>
        <w:tc>
          <w:tcPr>
            <w:tcW w:w="8319" w:type="dxa"/>
          </w:tcPr>
          <w:p w14:paraId="59D5546D" w14:textId="77777777" w:rsidR="00974CC0" w:rsidRPr="009E0DE7" w:rsidRDefault="00974CC0" w:rsidP="0065238D">
            <w:r w:rsidRPr="009E0DE7">
              <w:t>Ability view payment confirmation</w:t>
            </w:r>
          </w:p>
        </w:tc>
      </w:tr>
      <w:tr w:rsidR="00974CC0" w:rsidRPr="009E0DE7" w14:paraId="05D46223" w14:textId="1EF3E686" w:rsidTr="00974CC0">
        <w:tc>
          <w:tcPr>
            <w:tcW w:w="1174" w:type="dxa"/>
          </w:tcPr>
          <w:p w14:paraId="7D7F5DFE" w14:textId="77777777" w:rsidR="00974CC0" w:rsidRPr="009E0DE7" w:rsidRDefault="00974CC0" w:rsidP="0065238D">
            <w:r w:rsidRPr="009E0DE7">
              <w:t>BRBP1.25</w:t>
            </w:r>
          </w:p>
        </w:tc>
        <w:tc>
          <w:tcPr>
            <w:tcW w:w="8319" w:type="dxa"/>
          </w:tcPr>
          <w:p w14:paraId="1A45E0F9" w14:textId="77777777" w:rsidR="00974CC0" w:rsidRPr="009E0DE7" w:rsidRDefault="00974CC0" w:rsidP="0065238D">
            <w:r w:rsidRPr="009E0DE7">
              <w:t>Ability print payment confirmation</w:t>
            </w:r>
          </w:p>
        </w:tc>
      </w:tr>
      <w:tr w:rsidR="00974CC0" w:rsidRPr="009E0DE7" w14:paraId="243B6267" w14:textId="4D85BC5B" w:rsidTr="00974CC0">
        <w:tc>
          <w:tcPr>
            <w:tcW w:w="1174" w:type="dxa"/>
          </w:tcPr>
          <w:p w14:paraId="3FC59C9A" w14:textId="77777777" w:rsidR="00974CC0" w:rsidRPr="009E0DE7" w:rsidRDefault="00974CC0" w:rsidP="0065238D">
            <w:pPr>
              <w:rPr>
                <w:highlight w:val="yellow"/>
              </w:rPr>
            </w:pPr>
            <w:r w:rsidRPr="009E0DE7">
              <w:rPr>
                <w:highlight w:val="yellow"/>
              </w:rPr>
              <w:t>BRBP1.26</w:t>
            </w:r>
          </w:p>
        </w:tc>
        <w:tc>
          <w:tcPr>
            <w:tcW w:w="8319" w:type="dxa"/>
          </w:tcPr>
          <w:p w14:paraId="1B158927" w14:textId="1E630653" w:rsidR="00974CC0" w:rsidRPr="009E0DE7" w:rsidRDefault="00974CC0" w:rsidP="0065238D">
            <w:r w:rsidRPr="009E0DE7">
              <w:rPr>
                <w:highlight w:val="yellow"/>
              </w:rPr>
              <w:t>CWB must have ability to mai</w:t>
            </w:r>
            <w:r>
              <w:rPr>
                <w:highlight w:val="yellow"/>
              </w:rPr>
              <w:t>ntain a list of payees (Need mor</w:t>
            </w:r>
            <w:r w:rsidRPr="009E0DE7">
              <w:rPr>
                <w:highlight w:val="yellow"/>
              </w:rPr>
              <w:t>e details</w:t>
            </w:r>
            <w:r>
              <w:rPr>
                <w:highlight w:val="yellow"/>
              </w:rPr>
              <w:t xml:space="preserve"> of Backend process</w:t>
            </w:r>
            <w:r w:rsidRPr="009E0DE7">
              <w:rPr>
                <w:highlight w:val="yellow"/>
              </w:rPr>
              <w:t>)</w:t>
            </w:r>
          </w:p>
        </w:tc>
      </w:tr>
      <w:tr w:rsidR="00974CC0" w:rsidRPr="009E0DE7" w14:paraId="23FBF6E1" w14:textId="40F4665D" w:rsidTr="00974CC0">
        <w:tc>
          <w:tcPr>
            <w:tcW w:w="1174" w:type="dxa"/>
          </w:tcPr>
          <w:p w14:paraId="153ADCF7" w14:textId="77777777" w:rsidR="00974CC0" w:rsidRPr="009E0DE7" w:rsidRDefault="00974CC0" w:rsidP="0065238D">
            <w:r w:rsidRPr="009E0DE7">
              <w:t>BRBP1.27</w:t>
            </w:r>
          </w:p>
        </w:tc>
        <w:tc>
          <w:tcPr>
            <w:tcW w:w="8319" w:type="dxa"/>
          </w:tcPr>
          <w:p w14:paraId="0E3BB784" w14:textId="77777777" w:rsidR="00974CC0" w:rsidRPr="009E0DE7" w:rsidRDefault="00974CC0" w:rsidP="0065238D">
            <w:r w:rsidRPr="009E0DE7">
              <w:t>Ability to set transaction limit at different levels - bank, client, user, transaction type</w:t>
            </w:r>
          </w:p>
        </w:tc>
      </w:tr>
      <w:tr w:rsidR="00974CC0" w:rsidRPr="009E0DE7" w14:paraId="3B12DCF7" w14:textId="76B4291F" w:rsidTr="00974CC0">
        <w:tc>
          <w:tcPr>
            <w:tcW w:w="1174" w:type="dxa"/>
          </w:tcPr>
          <w:p w14:paraId="143AEADC" w14:textId="77777777" w:rsidR="00974CC0" w:rsidRPr="009E0DE7" w:rsidRDefault="00974CC0" w:rsidP="0065238D">
            <w:r w:rsidRPr="009E0DE7">
              <w:t>BRBP1.29</w:t>
            </w:r>
          </w:p>
        </w:tc>
        <w:tc>
          <w:tcPr>
            <w:tcW w:w="8319" w:type="dxa"/>
          </w:tcPr>
          <w:p w14:paraId="3350BA96" w14:textId="77777777" w:rsidR="00974CC0" w:rsidRPr="009E0DE7" w:rsidRDefault="00974CC0" w:rsidP="0065238D">
            <w:r w:rsidRPr="009E0DE7">
              <w:t xml:space="preserve">Ability to filter transaction based on Bill payment type </w:t>
            </w:r>
          </w:p>
        </w:tc>
      </w:tr>
      <w:tr w:rsidR="00974CC0" w:rsidRPr="009E0DE7" w14:paraId="7949F9E9" w14:textId="5B4BCE26" w:rsidTr="00974CC0">
        <w:tc>
          <w:tcPr>
            <w:tcW w:w="1174" w:type="dxa"/>
          </w:tcPr>
          <w:p w14:paraId="5DB3CCB7" w14:textId="77777777" w:rsidR="00974CC0" w:rsidRPr="009E0DE7" w:rsidRDefault="00974CC0" w:rsidP="0065238D">
            <w:r w:rsidRPr="009E0DE7">
              <w:t>BRBP1.30</w:t>
            </w:r>
          </w:p>
        </w:tc>
        <w:tc>
          <w:tcPr>
            <w:tcW w:w="8319" w:type="dxa"/>
          </w:tcPr>
          <w:p w14:paraId="55C17247" w14:textId="77777777" w:rsidR="00974CC0" w:rsidRPr="009E0DE7" w:rsidRDefault="00974CC0" w:rsidP="0065238D">
            <w:r w:rsidRPr="009E0DE7">
              <w:t>Ability for clients to set own Bill Payment limit based on preferences. The limit must be less than or equal to the limit set at the bank level for specific transaction type</w:t>
            </w:r>
          </w:p>
        </w:tc>
      </w:tr>
      <w:tr w:rsidR="00974CC0" w:rsidRPr="009E0DE7" w14:paraId="18DD82FC" w14:textId="0BD0A994" w:rsidTr="00974CC0">
        <w:tc>
          <w:tcPr>
            <w:tcW w:w="1174" w:type="dxa"/>
          </w:tcPr>
          <w:p w14:paraId="260563F8" w14:textId="77777777" w:rsidR="00974CC0" w:rsidRPr="009E0DE7" w:rsidRDefault="00974CC0" w:rsidP="0065238D">
            <w:pPr>
              <w:rPr>
                <w:highlight w:val="yellow"/>
              </w:rPr>
            </w:pPr>
            <w:r w:rsidRPr="009E0DE7">
              <w:rPr>
                <w:highlight w:val="yellow"/>
              </w:rPr>
              <w:t>BRBP1.31</w:t>
            </w:r>
          </w:p>
        </w:tc>
        <w:tc>
          <w:tcPr>
            <w:tcW w:w="8319" w:type="dxa"/>
          </w:tcPr>
          <w:p w14:paraId="37D8F28B" w14:textId="77777777" w:rsidR="00974CC0" w:rsidRPr="009E0DE7" w:rsidRDefault="00974CC0" w:rsidP="0065238D">
            <w:r w:rsidRPr="009E0DE7">
              <w:rPr>
                <w:highlight w:val="yellow"/>
              </w:rPr>
              <w:t>Ability to view transaction fee prior to committing the transaction</w:t>
            </w:r>
            <w:r w:rsidRPr="009E0DE7">
              <w:t xml:space="preserve"> </w:t>
            </w:r>
            <w:r w:rsidRPr="009E0DE7">
              <w:rPr>
                <w:color w:val="FF0000"/>
              </w:rPr>
              <w:t>– Not in current state of MDSB?</w:t>
            </w:r>
          </w:p>
        </w:tc>
      </w:tr>
    </w:tbl>
    <w:p w14:paraId="48692A89" w14:textId="556C826D" w:rsidR="00175EF5" w:rsidRDefault="00175EF5" w:rsidP="006B655B"/>
    <w:p w14:paraId="3ED483D0" w14:textId="7F5E0EFF" w:rsidR="00694FBC" w:rsidRDefault="00694FBC" w:rsidP="006B655B"/>
    <w:p w14:paraId="56724233" w14:textId="4EBC04C8" w:rsidR="00694FBC" w:rsidRDefault="00694FBC" w:rsidP="006B655B"/>
    <w:p w14:paraId="1E105ABA" w14:textId="6551230F" w:rsidR="00694FBC" w:rsidRDefault="00694FBC" w:rsidP="006B655B"/>
    <w:p w14:paraId="74BAD0A9" w14:textId="0EFD2941" w:rsidR="00694FBC" w:rsidRDefault="00694FBC" w:rsidP="006B655B"/>
    <w:p w14:paraId="21245917" w14:textId="1ABB76DC" w:rsidR="00694FBC" w:rsidRDefault="00694FBC" w:rsidP="006B655B"/>
    <w:p w14:paraId="028AD3A5" w14:textId="05856DB5" w:rsidR="0045679F" w:rsidRPr="00643F32" w:rsidRDefault="0045679F" w:rsidP="0045679F">
      <w:pPr>
        <w:pStyle w:val="Heading1"/>
        <w:keepNext/>
        <w:keepLines/>
        <w:spacing w:before="240" w:after="120" w:line="276" w:lineRule="auto"/>
      </w:pPr>
      <w:bookmarkStart w:id="19" w:name="_Toc44407653"/>
      <w:r w:rsidRPr="00643F32">
        <w:t>Use Case</w:t>
      </w:r>
      <w:r w:rsidR="00E67D66">
        <w:t xml:space="preserve"> BP-UC002</w:t>
      </w:r>
      <w:r w:rsidRPr="00643F32">
        <w:t xml:space="preserve"> </w:t>
      </w:r>
      <w:r w:rsidR="00A05007">
        <w:t>–</w:t>
      </w:r>
      <w:r w:rsidRPr="00643F32">
        <w:t xml:space="preserve"> </w:t>
      </w:r>
      <w:r w:rsidR="00A05007">
        <w:t>Retail</w:t>
      </w:r>
      <w:r w:rsidRPr="00643F32">
        <w:t xml:space="preserve"> Bill Payment</w:t>
      </w:r>
      <w:bookmarkEnd w:id="19"/>
    </w:p>
    <w:p w14:paraId="6EE0E798" w14:textId="7816959C" w:rsidR="0045679F" w:rsidRDefault="0045679F" w:rsidP="00694FBC">
      <w:pPr>
        <w:pStyle w:val="Heading2"/>
      </w:pPr>
      <w:bookmarkStart w:id="20" w:name="_Toc44407654"/>
      <w:r w:rsidRPr="00643F32">
        <w:t>Use Case D</w:t>
      </w:r>
      <w:r w:rsidR="00FE3012">
        <w:t>iagram</w:t>
      </w:r>
      <w:bookmarkEnd w:id="20"/>
    </w:p>
    <w:p w14:paraId="1576712B" w14:textId="77777777" w:rsidR="00694FBC" w:rsidRPr="00694FBC" w:rsidRDefault="00694FBC" w:rsidP="00694FBC"/>
    <w:p w14:paraId="679305D4" w14:textId="7AD92892" w:rsidR="00FE3012" w:rsidRPr="00643F32" w:rsidRDefault="00294B3D" w:rsidP="0045679F">
      <w:pPr>
        <w:rPr>
          <w:b/>
        </w:rPr>
      </w:pPr>
      <w:r>
        <w:object w:dxaOrig="11030" w:dyaOrig="11321" w14:anchorId="73CE6910">
          <v:shape id="_x0000_i1026" type="#_x0000_t75" style="width:475.3pt;height:487.75pt" o:ole="">
            <v:imagedata r:id="rId21" o:title=""/>
          </v:shape>
          <o:OLEObject Type="Embed" ProgID="Visio.Drawing.15" ShapeID="_x0000_i1026" DrawAspect="Content" ObjectID="_1656240399" r:id="rId22"/>
        </w:object>
      </w:r>
    </w:p>
    <w:tbl>
      <w:tblPr>
        <w:tblW w:w="936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250"/>
      </w:tblGrid>
      <w:tr w:rsidR="0045679F" w:rsidRPr="00643F32" w14:paraId="343026A5"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964C3F2" w14:textId="2EA24B5A" w:rsidR="0045679F" w:rsidRPr="00643F32" w:rsidRDefault="0045679F" w:rsidP="0065238D">
            <w:pPr>
              <w:rPr>
                <w:b/>
              </w:rPr>
            </w:pPr>
            <w:r>
              <w:t xml:space="preserve"> </w:t>
            </w:r>
            <w:r w:rsidRPr="00643F32">
              <w:rPr>
                <w:b/>
              </w:rPr>
              <w:t>Use Case ID:</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BDDF65" w14:textId="140353B7" w:rsidR="0045679F" w:rsidRPr="00643F32" w:rsidRDefault="0045679F" w:rsidP="0045679F">
            <w:r>
              <w:t>BP-</w:t>
            </w:r>
            <w:r w:rsidRPr="00643F32">
              <w:t>UC00</w:t>
            </w:r>
            <w:r>
              <w:t>2</w:t>
            </w:r>
          </w:p>
        </w:tc>
      </w:tr>
      <w:tr w:rsidR="0045679F" w:rsidRPr="00643F32" w14:paraId="1173031B"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6475292" w14:textId="77777777" w:rsidR="0045679F" w:rsidRPr="00643F32" w:rsidRDefault="0045679F" w:rsidP="0065238D">
            <w:pPr>
              <w:rPr>
                <w:b/>
              </w:rPr>
            </w:pPr>
            <w:r w:rsidRPr="00643F32">
              <w:rPr>
                <w:b/>
              </w:rPr>
              <w:t>Use Case Name: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378194" w14:textId="4BD03128" w:rsidR="0045679F" w:rsidRPr="00643F32" w:rsidRDefault="0045679F" w:rsidP="00C31D69">
            <w:r w:rsidRPr="00643F32">
              <w:t xml:space="preserve">Digital Banking </w:t>
            </w:r>
            <w:r w:rsidR="00C31D69">
              <w:t>Retail</w:t>
            </w:r>
            <w:r w:rsidRPr="00643F32">
              <w:t xml:space="preserve"> Bill Payment </w:t>
            </w:r>
          </w:p>
        </w:tc>
      </w:tr>
      <w:tr w:rsidR="0045679F" w:rsidRPr="00643F32" w14:paraId="3B89CB6C"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044ACB59" w14:textId="77777777" w:rsidR="0045679F" w:rsidRPr="00643F32" w:rsidRDefault="0045679F" w:rsidP="0065238D">
            <w:pPr>
              <w:rPr>
                <w:b/>
              </w:rPr>
            </w:pPr>
            <w:r w:rsidRPr="00643F32">
              <w:rPr>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67D313" w14:textId="77777777" w:rsidR="0045679F" w:rsidRPr="00643F32" w:rsidRDefault="0045679F" w:rsidP="0065238D">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194D27" w14:textId="77777777" w:rsidR="0045679F" w:rsidRPr="00643F32" w:rsidRDefault="0045679F" w:rsidP="0065238D">
            <w:pPr>
              <w:rPr>
                <w:b/>
              </w:rPr>
            </w:pPr>
            <w:r w:rsidRPr="00643F32">
              <w:rPr>
                <w:b/>
              </w:rPr>
              <w:t>Last Updated By: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B1B56D" w14:textId="77777777" w:rsidR="0045679F" w:rsidRPr="00643F32" w:rsidRDefault="0045679F" w:rsidP="0065238D">
            <w:r w:rsidRPr="00643F32">
              <w:t xml:space="preserve"> </w:t>
            </w:r>
          </w:p>
        </w:tc>
      </w:tr>
      <w:tr w:rsidR="0045679F" w:rsidRPr="00643F32" w14:paraId="6F6CB0E8"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04DCA3F" w14:textId="77777777" w:rsidR="0045679F" w:rsidRPr="00643F32" w:rsidRDefault="0045679F" w:rsidP="0065238D">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54AED3" w14:textId="77777777" w:rsidR="0045679F" w:rsidRPr="00643F32" w:rsidRDefault="0045679F" w:rsidP="0065238D">
            <w:r w:rsidRPr="00643F32">
              <w:t xml:space="preserve"> June 15,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2C3A99F" w14:textId="77777777" w:rsidR="0045679F" w:rsidRPr="00643F32" w:rsidRDefault="0045679F" w:rsidP="0065238D">
            <w:pPr>
              <w:rPr>
                <w:b/>
              </w:rPr>
            </w:pPr>
            <w:r w:rsidRPr="00643F32">
              <w:rPr>
                <w:b/>
              </w:rPr>
              <w:t>Date Last Updated:</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4F11DA" w14:textId="77777777" w:rsidR="0045679F" w:rsidRPr="00643F32" w:rsidRDefault="0045679F" w:rsidP="0065238D">
            <w:r w:rsidRPr="00643F32">
              <w:t xml:space="preserve"> </w:t>
            </w:r>
          </w:p>
        </w:tc>
      </w:tr>
      <w:tr w:rsidR="0045679F" w:rsidRPr="00643F32" w14:paraId="6658EA9A"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37CBB6E2" w14:textId="77777777" w:rsidR="0045679F" w:rsidRPr="00643F32" w:rsidRDefault="0045679F" w:rsidP="0065238D">
            <w:pPr>
              <w:rPr>
                <w:b/>
              </w:rPr>
            </w:pPr>
            <w:r w:rsidRPr="00643F32">
              <w:rPr>
                <w:b/>
              </w:rPr>
              <w:t>Use Case Description: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D33C6A8" w14:textId="5908CA23" w:rsidR="0045679F" w:rsidRPr="00643F32" w:rsidRDefault="0045679F" w:rsidP="00644FE4">
            <w:r>
              <w:t xml:space="preserve">The </w:t>
            </w:r>
            <w:r w:rsidR="00F33596">
              <w:t xml:space="preserve">Retail banking </w:t>
            </w:r>
            <w:r w:rsidR="00644FE4">
              <w:t>user</w:t>
            </w:r>
            <w:r w:rsidR="00F33596">
              <w:t xml:space="preserve"> </w:t>
            </w:r>
            <w:r w:rsidRPr="00643F32">
              <w:t>pay</w:t>
            </w:r>
            <w:r w:rsidR="00644FE4">
              <w:t>s</w:t>
            </w:r>
            <w:r w:rsidRPr="00643F32">
              <w:t xml:space="preserve"> one or more bills at once</w:t>
            </w:r>
            <w:r>
              <w:t xml:space="preserve"> using CWB Digital Banking platform (Web/Mobile)</w:t>
            </w:r>
            <w:r w:rsidRPr="00643F32">
              <w:t>. Bill payments can be done immediately or they can be future-dated. There is no limit to the number of bills that can be set up under each account number.</w:t>
            </w:r>
          </w:p>
        </w:tc>
      </w:tr>
      <w:tr w:rsidR="0045679F" w:rsidRPr="00643F32" w14:paraId="60C6B034"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C2D1266" w14:textId="77777777" w:rsidR="0045679F" w:rsidRPr="00643F32" w:rsidRDefault="0045679F" w:rsidP="0065238D">
            <w:pPr>
              <w:rPr>
                <w:b/>
              </w:rPr>
            </w:pPr>
            <w:r w:rsidRPr="00643F32">
              <w:rPr>
                <w:b/>
              </w:rPr>
              <w:t>Actors: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92E502D" w14:textId="2DBB87C4" w:rsidR="0045679F" w:rsidRPr="00643F32" w:rsidRDefault="00727D36" w:rsidP="0065238D">
            <w:r>
              <w:t>CWB Digital Banking Retail User</w:t>
            </w:r>
            <w:r w:rsidR="0045679F">
              <w:t xml:space="preserve"> </w:t>
            </w:r>
          </w:p>
        </w:tc>
      </w:tr>
      <w:tr w:rsidR="0045679F" w:rsidRPr="00643F32" w14:paraId="7368F271"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1629D46" w14:textId="77777777" w:rsidR="0045679F" w:rsidRPr="00643F32" w:rsidRDefault="0045679F" w:rsidP="0065238D">
            <w:pPr>
              <w:rPr>
                <w:b/>
              </w:rPr>
            </w:pPr>
            <w:r w:rsidRPr="00643F32">
              <w:rPr>
                <w:b/>
              </w:rPr>
              <w:t>Pre-Conditions: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384CDC" w14:textId="7FE4A96A" w:rsidR="0045679F" w:rsidRDefault="0045679F" w:rsidP="00783315">
            <w:pPr>
              <w:pStyle w:val="ListParagraph"/>
              <w:numPr>
                <w:ilvl w:val="0"/>
                <w:numId w:val="14"/>
              </w:numPr>
            </w:pPr>
            <w:r>
              <w:t>Authori</w:t>
            </w:r>
            <w:r w:rsidR="004C36CD">
              <w:t>z</w:t>
            </w:r>
            <w:r>
              <w:t>ed to access CWB Digital Banking platform to make Bill Payments</w:t>
            </w:r>
          </w:p>
          <w:p w14:paraId="2DE98A3C" w14:textId="77777777" w:rsidR="0045679F" w:rsidRPr="00643F32" w:rsidRDefault="0045679F" w:rsidP="00783315">
            <w:pPr>
              <w:pStyle w:val="ListParagraph"/>
              <w:numPr>
                <w:ilvl w:val="0"/>
                <w:numId w:val="14"/>
              </w:numPr>
            </w:pPr>
            <w:r>
              <w:t xml:space="preserve">Funds available to pay bills </w:t>
            </w:r>
          </w:p>
        </w:tc>
      </w:tr>
      <w:tr w:rsidR="0045679F" w:rsidRPr="00643F32" w14:paraId="4302200F"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C29C04E" w14:textId="77777777" w:rsidR="0045679F" w:rsidRPr="00643F32" w:rsidRDefault="0045679F" w:rsidP="0065238D">
            <w:pPr>
              <w:rPr>
                <w:b/>
              </w:rPr>
            </w:pPr>
            <w:r w:rsidRPr="00643F32">
              <w:rPr>
                <w:b/>
              </w:rPr>
              <w:t>Post-Conditions: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8C32F81" w14:textId="77777777" w:rsidR="0045679F" w:rsidRPr="00643F32" w:rsidRDefault="0045679F" w:rsidP="0065238D">
            <w:r>
              <w:t xml:space="preserve">A successful completion of one or more bills and confirmation of bill payment is available to view or print. </w:t>
            </w:r>
          </w:p>
        </w:tc>
      </w:tr>
      <w:tr w:rsidR="0045679F" w:rsidRPr="00643F32" w14:paraId="09138BD9"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394C221" w14:textId="77777777" w:rsidR="0045679F" w:rsidRPr="00643F32" w:rsidRDefault="0045679F" w:rsidP="0065238D">
            <w:pPr>
              <w:rPr>
                <w:b/>
              </w:rPr>
            </w:pPr>
            <w:r w:rsidRPr="00643F32">
              <w:rPr>
                <w:b/>
              </w:rPr>
              <w:t>Basic Flow:</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E84E4B" w14:textId="5D10CADB" w:rsidR="0045679F" w:rsidRDefault="0045679F" w:rsidP="00783315">
            <w:pPr>
              <w:pStyle w:val="ListParagraph"/>
              <w:numPr>
                <w:ilvl w:val="0"/>
                <w:numId w:val="18"/>
              </w:numPr>
            </w:pPr>
            <w:r>
              <w:t>Add a new Bill Payee: User add</w:t>
            </w:r>
            <w:r w:rsidR="00644FE4">
              <w:t>s</w:t>
            </w:r>
            <w:r>
              <w:t xml:space="preserve"> a new Bill Payee by searching the Bill Payee name from the pre-populated list of registered payees with CWB. User can also browse the payees by </w:t>
            </w:r>
            <w:r>
              <w:lastRenderedPageBreak/>
              <w:t xml:space="preserve">browsing from the pre-defined payee type categories such as Insurance, Property, Schools, and Utilities etc.  </w:t>
            </w:r>
          </w:p>
          <w:p w14:paraId="37107913" w14:textId="1A81CFDC" w:rsidR="0045679F" w:rsidRDefault="0045679F" w:rsidP="00783315">
            <w:pPr>
              <w:pStyle w:val="ListParagraph"/>
              <w:numPr>
                <w:ilvl w:val="0"/>
                <w:numId w:val="18"/>
              </w:numPr>
            </w:pPr>
            <w:r>
              <w:t>User enters the associated “Account Number” for the selected Bill Payee</w:t>
            </w:r>
            <w:r w:rsidR="00F33596">
              <w:t>.</w:t>
            </w:r>
            <w:r>
              <w:t xml:space="preserve"> </w:t>
            </w:r>
          </w:p>
          <w:p w14:paraId="0E01A1FA" w14:textId="77777777" w:rsidR="0045679F" w:rsidRDefault="0045679F" w:rsidP="00783315">
            <w:pPr>
              <w:pStyle w:val="ListParagraph"/>
              <w:numPr>
                <w:ilvl w:val="0"/>
                <w:numId w:val="18"/>
              </w:numPr>
            </w:pPr>
            <w:r>
              <w:t>Pay from Account: User select account to pay the bill from.</w:t>
            </w:r>
          </w:p>
          <w:p w14:paraId="6FAF9FA7" w14:textId="77777777" w:rsidR="0045679F" w:rsidRDefault="0045679F" w:rsidP="00783315">
            <w:pPr>
              <w:pStyle w:val="ListParagraph"/>
              <w:numPr>
                <w:ilvl w:val="0"/>
                <w:numId w:val="18"/>
              </w:numPr>
            </w:pPr>
            <w:r>
              <w:t xml:space="preserve">Pay from Account: User can make the “Pay from” account as default by selected an account from available accounts to make bill payments if needed. </w:t>
            </w:r>
          </w:p>
          <w:p w14:paraId="3F8CAD79" w14:textId="77777777" w:rsidR="0045679F" w:rsidRDefault="0045679F" w:rsidP="00783315">
            <w:pPr>
              <w:pStyle w:val="ListParagraph"/>
              <w:numPr>
                <w:ilvl w:val="0"/>
                <w:numId w:val="18"/>
              </w:numPr>
            </w:pPr>
            <w:r>
              <w:t>Select “Pay to” – User select the Bill Payee to pay the bill payment.</w:t>
            </w:r>
          </w:p>
          <w:p w14:paraId="12E7D2B3" w14:textId="77777777" w:rsidR="0045679F" w:rsidRDefault="0045679F" w:rsidP="00783315">
            <w:pPr>
              <w:pStyle w:val="ListParagraph"/>
              <w:numPr>
                <w:ilvl w:val="0"/>
                <w:numId w:val="18"/>
              </w:numPr>
            </w:pPr>
            <w:r>
              <w:t xml:space="preserve">Payment Date – User enter the payment date to pay the bill payment, the payment date should be &gt;= today’s date. User has ability to schedule bill pay for future date. </w:t>
            </w:r>
          </w:p>
          <w:p w14:paraId="628AEB67" w14:textId="77777777" w:rsidR="0045679F" w:rsidRDefault="0045679F" w:rsidP="00783315">
            <w:pPr>
              <w:pStyle w:val="ListParagraph"/>
              <w:numPr>
                <w:ilvl w:val="0"/>
                <w:numId w:val="18"/>
              </w:numPr>
            </w:pPr>
            <w:r>
              <w:t xml:space="preserve">Amount : User enter $Amount to pay the bill payment </w:t>
            </w:r>
          </w:p>
          <w:p w14:paraId="0675A81C" w14:textId="5DC33FB0" w:rsidR="0045679F" w:rsidRDefault="0045679F" w:rsidP="00783315">
            <w:pPr>
              <w:pStyle w:val="ListParagraph"/>
              <w:numPr>
                <w:ilvl w:val="0"/>
                <w:numId w:val="18"/>
              </w:numPr>
            </w:pPr>
            <w:r>
              <w:t xml:space="preserve">Pay Bill: User confirms the details and select “Pay Bill” to proceed with transaction </w:t>
            </w:r>
          </w:p>
          <w:p w14:paraId="4C714DC4" w14:textId="77777777" w:rsidR="00A63EDE" w:rsidRDefault="00A63EDE" w:rsidP="00783315">
            <w:pPr>
              <w:pStyle w:val="ListParagraph"/>
              <w:numPr>
                <w:ilvl w:val="0"/>
                <w:numId w:val="18"/>
              </w:numPr>
            </w:pPr>
            <w:r>
              <w:t>System validates the details and process the transaction.</w:t>
            </w:r>
          </w:p>
          <w:p w14:paraId="3C1F8EEA" w14:textId="77777777" w:rsidR="0045679F" w:rsidRDefault="0045679F" w:rsidP="00783315">
            <w:pPr>
              <w:pStyle w:val="ListParagraph"/>
              <w:numPr>
                <w:ilvl w:val="0"/>
                <w:numId w:val="18"/>
              </w:numPr>
            </w:pPr>
            <w:r>
              <w:t>Confirmation/Receipt – User view the Payment receipt which shows following information:</w:t>
            </w:r>
          </w:p>
          <w:p w14:paraId="21BA747C" w14:textId="77777777" w:rsidR="0045679F" w:rsidRPr="00643F32" w:rsidRDefault="0045679F" w:rsidP="0065238D">
            <w:pPr>
              <w:ind w:left="1440"/>
            </w:pPr>
            <w:r>
              <w:t>Transaction Status, Pay from, Pay to, Payment Date, Amount, Reference #</w:t>
            </w:r>
          </w:p>
        </w:tc>
      </w:tr>
      <w:tr w:rsidR="0045679F" w:rsidRPr="00643F32" w14:paraId="5059FAED"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DE8AC4B" w14:textId="77777777" w:rsidR="0045679F" w:rsidRPr="00643F32" w:rsidRDefault="0045679F" w:rsidP="0065238D">
            <w:pPr>
              <w:rPr>
                <w:b/>
              </w:rPr>
            </w:pPr>
            <w:r w:rsidRPr="00643F32">
              <w:rPr>
                <w:b/>
              </w:rPr>
              <w:lastRenderedPageBreak/>
              <w:t>Alternative Flows: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269661" w14:textId="7D4F2CF5" w:rsidR="0045679F" w:rsidRDefault="0045679F" w:rsidP="00783315">
            <w:pPr>
              <w:pStyle w:val="ListParagraph"/>
              <w:numPr>
                <w:ilvl w:val="0"/>
                <w:numId w:val="19"/>
              </w:numPr>
            </w:pPr>
            <w:r>
              <w:t xml:space="preserve">Select Payee: If a Bill Payee is available user skips the step # 1.0 of basic flow and proceeds to Step </w:t>
            </w:r>
            <w:r w:rsidR="00C41468">
              <w:t>2</w:t>
            </w:r>
            <w:r>
              <w:t>.0.</w:t>
            </w:r>
          </w:p>
          <w:p w14:paraId="4D63FEF9" w14:textId="61172376" w:rsidR="0045679F" w:rsidRDefault="0045679F" w:rsidP="00783315">
            <w:pPr>
              <w:pStyle w:val="ListParagraph"/>
              <w:numPr>
                <w:ilvl w:val="0"/>
                <w:numId w:val="19"/>
              </w:numPr>
            </w:pPr>
            <w:r>
              <w:t>Schedule Payment – User can schedule payments for future date.  User can also update or delete existing schedule</w:t>
            </w:r>
            <w:r w:rsidR="008E4995">
              <w:t>d</w:t>
            </w:r>
            <w:r>
              <w:t xml:space="preserve"> bill payment(s).</w:t>
            </w:r>
          </w:p>
          <w:p w14:paraId="10397A7D" w14:textId="7C4B2AE4" w:rsidR="0045679F" w:rsidRDefault="0045679F" w:rsidP="00783315">
            <w:pPr>
              <w:pStyle w:val="ListParagraph"/>
              <w:numPr>
                <w:ilvl w:val="0"/>
                <w:numId w:val="19"/>
              </w:numPr>
            </w:pPr>
            <w:r>
              <w:t xml:space="preserve">Schedule </w:t>
            </w:r>
            <w:r w:rsidR="00386316">
              <w:t>Reoccurring</w:t>
            </w:r>
            <w:r>
              <w:t xml:space="preserve"> Payment: User can schedule </w:t>
            </w:r>
            <w:r w:rsidR="00386316">
              <w:t>reoccurring</w:t>
            </w:r>
            <w:r>
              <w:t xml:space="preserve"> bill payments by providing Start and End date or by providing number of occurrences for the specified bill payment. </w:t>
            </w:r>
          </w:p>
          <w:p w14:paraId="663668A9" w14:textId="137537F1" w:rsidR="0045679F" w:rsidRPr="00643F32" w:rsidRDefault="0045679F" w:rsidP="00783315">
            <w:pPr>
              <w:pStyle w:val="ListParagraph"/>
              <w:numPr>
                <w:ilvl w:val="0"/>
                <w:numId w:val="19"/>
              </w:numPr>
            </w:pPr>
            <w:r>
              <w:t xml:space="preserve">Manage Payee- User can delete the existing Payee </w:t>
            </w:r>
          </w:p>
        </w:tc>
      </w:tr>
      <w:tr w:rsidR="0045679F" w:rsidRPr="00643F32" w14:paraId="48B098BA"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6FC46A4" w14:textId="77777777" w:rsidR="0045679F" w:rsidRPr="00643F32" w:rsidRDefault="0045679F" w:rsidP="0065238D">
            <w:pPr>
              <w:rPr>
                <w:b/>
              </w:rPr>
            </w:pPr>
            <w:r w:rsidRPr="00643F32">
              <w:rPr>
                <w:b/>
              </w:rPr>
              <w:t>Exception: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2ED4AD" w14:textId="77777777" w:rsidR="0045679F" w:rsidRDefault="0045679F" w:rsidP="00783315">
            <w:pPr>
              <w:pStyle w:val="ListParagraph"/>
              <w:numPr>
                <w:ilvl w:val="0"/>
                <w:numId w:val="16"/>
              </w:numPr>
            </w:pPr>
            <w:r>
              <w:t xml:space="preserve">If the available funds &lt; amount being paid then system generates error to notify insufficient funds for the transaction. </w:t>
            </w:r>
          </w:p>
          <w:p w14:paraId="1AA1B52F" w14:textId="77777777" w:rsidR="0045679F" w:rsidRPr="00643F32" w:rsidRDefault="0045679F" w:rsidP="00783315">
            <w:pPr>
              <w:pStyle w:val="ListParagraph"/>
              <w:numPr>
                <w:ilvl w:val="0"/>
                <w:numId w:val="16"/>
              </w:numPr>
            </w:pPr>
            <w:r w:rsidRPr="003944CC">
              <w:t xml:space="preserve">The system-wide maximum bill payment amount per transaction is </w:t>
            </w:r>
            <w:r w:rsidRPr="00987C47">
              <w:rPr>
                <w:highlight w:val="yellow"/>
              </w:rPr>
              <w:t>$1,000,000. If</w:t>
            </w:r>
            <w:r w:rsidRPr="003944CC">
              <w:t xml:space="preserve">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p>
        </w:tc>
      </w:tr>
      <w:tr w:rsidR="0045679F" w:rsidRPr="00643F32" w14:paraId="36A6257C"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9DFEA71" w14:textId="77777777" w:rsidR="0045679F" w:rsidRPr="00643F32" w:rsidRDefault="0045679F" w:rsidP="0065238D">
            <w:pPr>
              <w:rPr>
                <w:b/>
              </w:rPr>
            </w:pPr>
            <w:r w:rsidRPr="00643F32">
              <w:rPr>
                <w:b/>
              </w:rPr>
              <w:t>Use Case Priority:</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31C6D8" w14:textId="77777777" w:rsidR="0045679F" w:rsidRPr="00643F32" w:rsidRDefault="0045679F" w:rsidP="0065238D">
            <w:r w:rsidRPr="00B3457F">
              <w:t>1: High</w:t>
            </w:r>
          </w:p>
        </w:tc>
      </w:tr>
      <w:tr w:rsidR="0045679F" w:rsidRPr="00643F32" w14:paraId="582F40E9"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EF8D7CC" w14:textId="77777777" w:rsidR="0045679F" w:rsidRPr="00643F32" w:rsidRDefault="0045679F" w:rsidP="0065238D">
            <w:pPr>
              <w:rPr>
                <w:b/>
              </w:rPr>
            </w:pPr>
            <w:r w:rsidRPr="00643F32">
              <w:rPr>
                <w:b/>
              </w:rPr>
              <w:t>Frequency of Use: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7B671A" w14:textId="60802A8E" w:rsidR="0045679F" w:rsidRPr="00643F32" w:rsidRDefault="0045679F" w:rsidP="00987C47">
            <w:r w:rsidRPr="00B3457F">
              <w:t xml:space="preserve">The frequency is dependant on </w:t>
            </w:r>
            <w:r w:rsidR="00987C47">
              <w:t>user needs of bill payment</w:t>
            </w:r>
          </w:p>
        </w:tc>
      </w:tr>
      <w:tr w:rsidR="0045679F" w:rsidRPr="00643F32" w14:paraId="4C336DF1"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7DA1D23" w14:textId="77777777" w:rsidR="0045679F" w:rsidRPr="00643F32" w:rsidRDefault="0045679F" w:rsidP="0065238D">
            <w:pPr>
              <w:rPr>
                <w:b/>
              </w:rPr>
            </w:pPr>
            <w:r w:rsidRPr="00643F32">
              <w:rPr>
                <w:b/>
              </w:rPr>
              <w:t>Business Rules: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53B444" w14:textId="77777777" w:rsidR="0045679F" w:rsidRDefault="0045679F" w:rsidP="00783315">
            <w:pPr>
              <w:pStyle w:val="ListParagraph"/>
              <w:numPr>
                <w:ilvl w:val="0"/>
                <w:numId w:val="16"/>
              </w:numPr>
            </w:pPr>
            <w:r w:rsidRPr="003944CC">
              <w:t xml:space="preserve">The system-wide maximum bill payment amount per transaction is $1,000,000. If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p>
          <w:p w14:paraId="535A6412" w14:textId="1D810BA7" w:rsidR="0045679F" w:rsidRDefault="0009072D" w:rsidP="00783315">
            <w:pPr>
              <w:pStyle w:val="ListParagraph"/>
              <w:numPr>
                <w:ilvl w:val="0"/>
                <w:numId w:val="16"/>
              </w:numPr>
            </w:pPr>
            <w:r>
              <w:t>T</w:t>
            </w:r>
            <w:r w:rsidR="0045679F">
              <w:t>he payment date should be &gt;= today’s date</w:t>
            </w:r>
            <w:r>
              <w:t>.</w:t>
            </w:r>
          </w:p>
          <w:p w14:paraId="653C0FB5" w14:textId="120C82C8" w:rsidR="0045679F" w:rsidRPr="00643F32" w:rsidRDefault="0045679F" w:rsidP="00783315">
            <w:pPr>
              <w:pStyle w:val="ListParagraph"/>
              <w:numPr>
                <w:ilvl w:val="0"/>
                <w:numId w:val="16"/>
              </w:numPr>
            </w:pPr>
            <w:r w:rsidRPr="00C81B83">
              <w:rPr>
                <w:lang w:val="en"/>
              </w:rPr>
              <w:t xml:space="preserve">For future-dated bill payments,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tc>
      </w:tr>
      <w:tr w:rsidR="0045679F" w:rsidRPr="00643F32" w14:paraId="5CAABE4B"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C0D928F" w14:textId="77777777" w:rsidR="0045679F" w:rsidRPr="00643F32" w:rsidRDefault="0045679F" w:rsidP="0065238D">
            <w:pPr>
              <w:rPr>
                <w:b/>
              </w:rPr>
            </w:pPr>
            <w:r w:rsidRPr="00643F32">
              <w:rPr>
                <w:b/>
              </w:rPr>
              <w:t>Assumptions: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C96FBB9" w14:textId="77777777" w:rsidR="00B52023" w:rsidRPr="0079340B" w:rsidRDefault="00B52023" w:rsidP="00783315">
            <w:pPr>
              <w:numPr>
                <w:ilvl w:val="0"/>
                <w:numId w:val="25"/>
              </w:numPr>
            </w:pPr>
            <w:r w:rsidRPr="0079340B">
              <w:t>The system-wide maximum bill payment amount per transaction is $1,000,000. If user want to make a payment over this amount, it is advised to split the payment into multiple payments, but do not use the same payment amount twice or it will reject as a duplicate.</w:t>
            </w:r>
          </w:p>
          <w:p w14:paraId="3874AEBA" w14:textId="77777777" w:rsidR="0045679F" w:rsidRDefault="00B52023" w:rsidP="00783315">
            <w:pPr>
              <w:pStyle w:val="ListParagraph"/>
              <w:numPr>
                <w:ilvl w:val="1"/>
                <w:numId w:val="25"/>
              </w:numPr>
            </w:pPr>
            <w:r>
              <w:t>Assuming it is Central 1 limitation?</w:t>
            </w:r>
          </w:p>
          <w:p w14:paraId="5FBC7A3F" w14:textId="7A4EB4A2" w:rsidR="00612836" w:rsidRPr="00643F32" w:rsidRDefault="00612836" w:rsidP="009B6373">
            <w:pPr>
              <w:pStyle w:val="ListParagraph"/>
              <w:ind w:left="1440"/>
            </w:pPr>
          </w:p>
        </w:tc>
      </w:tr>
      <w:tr w:rsidR="0045679F" w:rsidRPr="00643F32" w14:paraId="1ACDF613"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D53234E" w14:textId="77777777" w:rsidR="0045679F" w:rsidRPr="00643F32" w:rsidRDefault="0045679F" w:rsidP="0065238D">
            <w:pPr>
              <w:rPr>
                <w:b/>
              </w:rPr>
            </w:pPr>
            <w:r w:rsidRPr="00643F32">
              <w:rPr>
                <w:b/>
              </w:rPr>
              <w:t>Issues and Considerations: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97E3BEF" w14:textId="77777777" w:rsidR="0045679F" w:rsidRPr="00643F32" w:rsidRDefault="0045679F" w:rsidP="0065238D">
            <w:r w:rsidRPr="00643F32">
              <w:t>[List any additional issues and consideration about this use case.]</w:t>
            </w:r>
          </w:p>
        </w:tc>
      </w:tr>
    </w:tbl>
    <w:p w14:paraId="6A65FDDB" w14:textId="77777777" w:rsidR="0045679F" w:rsidRDefault="0045679F" w:rsidP="0045679F"/>
    <w:p w14:paraId="65C8BB49" w14:textId="77777777" w:rsidR="0045679F" w:rsidRDefault="0045679F" w:rsidP="0045679F">
      <w:pPr>
        <w:pStyle w:val="Heading2"/>
        <w:keepNext/>
        <w:keepLines/>
        <w:spacing w:before="240" w:after="120" w:line="276" w:lineRule="auto"/>
      </w:pPr>
      <w:bookmarkStart w:id="21" w:name="_Toc44407655"/>
      <w:r>
        <w:t>Business Requirements</w:t>
      </w:r>
      <w:bookmarkEnd w:id="21"/>
      <w:r>
        <w:t xml:space="preserve"> </w:t>
      </w:r>
    </w:p>
    <w:tbl>
      <w:tblPr>
        <w:tblStyle w:val="TableGrid"/>
        <w:tblW w:w="0" w:type="auto"/>
        <w:tblLook w:val="04A0" w:firstRow="1" w:lastRow="0" w:firstColumn="1" w:lastColumn="0" w:noHBand="0" w:noVBand="1"/>
      </w:tblPr>
      <w:tblGrid>
        <w:gridCol w:w="1174"/>
        <w:gridCol w:w="8177"/>
      </w:tblGrid>
      <w:tr w:rsidR="00644FE4" w:rsidRPr="009E0DE7" w14:paraId="2C9F207B" w14:textId="77777777" w:rsidTr="0077007C">
        <w:tc>
          <w:tcPr>
            <w:tcW w:w="1174" w:type="dxa"/>
          </w:tcPr>
          <w:p w14:paraId="60C5BB9B" w14:textId="77777777" w:rsidR="00644FE4" w:rsidRPr="009E0DE7" w:rsidRDefault="00644FE4" w:rsidP="0065238D">
            <w:pPr>
              <w:rPr>
                <w:b/>
              </w:rPr>
            </w:pPr>
            <w:r w:rsidRPr="009E0DE7">
              <w:rPr>
                <w:b/>
              </w:rPr>
              <w:t>ID</w:t>
            </w:r>
          </w:p>
        </w:tc>
        <w:tc>
          <w:tcPr>
            <w:tcW w:w="8177" w:type="dxa"/>
          </w:tcPr>
          <w:p w14:paraId="1CBB0C37" w14:textId="77777777" w:rsidR="00644FE4" w:rsidRPr="009E0DE7" w:rsidRDefault="00644FE4" w:rsidP="0065238D">
            <w:pPr>
              <w:rPr>
                <w:b/>
              </w:rPr>
            </w:pPr>
            <w:r w:rsidRPr="009E0DE7">
              <w:rPr>
                <w:b/>
              </w:rPr>
              <w:t>Requirement Description</w:t>
            </w:r>
          </w:p>
        </w:tc>
      </w:tr>
      <w:tr w:rsidR="00644FE4" w:rsidRPr="009E0DE7" w14:paraId="043209BA" w14:textId="77777777" w:rsidTr="0077007C">
        <w:tc>
          <w:tcPr>
            <w:tcW w:w="1174" w:type="dxa"/>
          </w:tcPr>
          <w:p w14:paraId="6FADE3E0" w14:textId="77777777" w:rsidR="00644FE4" w:rsidRPr="009E0DE7" w:rsidRDefault="00644FE4" w:rsidP="0065238D">
            <w:r w:rsidRPr="009E0DE7">
              <w:t>BRBP1.00</w:t>
            </w:r>
          </w:p>
        </w:tc>
        <w:tc>
          <w:tcPr>
            <w:tcW w:w="8177" w:type="dxa"/>
          </w:tcPr>
          <w:p w14:paraId="7D0BF65E" w14:textId="77777777" w:rsidR="00644FE4" w:rsidRPr="009E0DE7" w:rsidRDefault="00644FE4" w:rsidP="0065238D">
            <w:r w:rsidRPr="009E0DE7">
              <w:t>Ability to add a new bill payee from the list of registered billers (from list of payees) prepopulated</w:t>
            </w:r>
          </w:p>
        </w:tc>
      </w:tr>
      <w:tr w:rsidR="00644FE4" w:rsidRPr="009E0DE7" w14:paraId="3FCA9089" w14:textId="77777777" w:rsidTr="0077007C">
        <w:tc>
          <w:tcPr>
            <w:tcW w:w="1174" w:type="dxa"/>
          </w:tcPr>
          <w:p w14:paraId="0EABC518" w14:textId="77777777" w:rsidR="00644FE4" w:rsidRPr="009E0DE7" w:rsidRDefault="00644FE4" w:rsidP="0065238D">
            <w:r w:rsidRPr="009E0DE7">
              <w:lastRenderedPageBreak/>
              <w:t>BRBP1.02</w:t>
            </w:r>
          </w:p>
        </w:tc>
        <w:tc>
          <w:tcPr>
            <w:tcW w:w="8177" w:type="dxa"/>
          </w:tcPr>
          <w:p w14:paraId="6EB4D6C0" w14:textId="77777777" w:rsidR="00644FE4" w:rsidRPr="009E0DE7" w:rsidRDefault="00644FE4" w:rsidP="0065238D">
            <w:r w:rsidRPr="009E0DE7">
              <w:t>Ability to make bill payments from the saved payees list</w:t>
            </w:r>
          </w:p>
        </w:tc>
      </w:tr>
      <w:tr w:rsidR="00644FE4" w:rsidRPr="009E0DE7" w14:paraId="5936B4D8" w14:textId="77777777" w:rsidTr="0077007C">
        <w:tc>
          <w:tcPr>
            <w:tcW w:w="1174" w:type="dxa"/>
          </w:tcPr>
          <w:p w14:paraId="5917AC23" w14:textId="77777777" w:rsidR="00644FE4" w:rsidRPr="009E0DE7" w:rsidRDefault="00644FE4" w:rsidP="0065238D">
            <w:r w:rsidRPr="009E0DE7">
              <w:t>BRBP1.04</w:t>
            </w:r>
          </w:p>
        </w:tc>
        <w:tc>
          <w:tcPr>
            <w:tcW w:w="8177" w:type="dxa"/>
          </w:tcPr>
          <w:p w14:paraId="7C33A8C8" w14:textId="63E6BCB0" w:rsidR="00644FE4" w:rsidRPr="009E0DE7" w:rsidRDefault="00644FE4" w:rsidP="0065238D">
            <w:r w:rsidRPr="009E0DE7">
              <w:t xml:space="preserve">Ability to assign/schedule a future date for bill payment instead of paying immediately. Additionally, with the possibility to set up </w:t>
            </w:r>
            <w:r>
              <w:t>reoccurring</w:t>
            </w:r>
            <w:r w:rsidRPr="009E0DE7">
              <w:t xml:space="preserve"> payments.</w:t>
            </w:r>
          </w:p>
        </w:tc>
      </w:tr>
      <w:tr w:rsidR="00644FE4" w:rsidRPr="009E0DE7" w14:paraId="5B3893D1" w14:textId="77777777" w:rsidTr="0077007C">
        <w:tc>
          <w:tcPr>
            <w:tcW w:w="1174" w:type="dxa"/>
          </w:tcPr>
          <w:p w14:paraId="22C4A91F" w14:textId="77777777" w:rsidR="00644FE4" w:rsidRPr="009E0DE7" w:rsidRDefault="00644FE4" w:rsidP="0065238D">
            <w:r w:rsidRPr="009E0DE7">
              <w:t>BRBP1.05</w:t>
            </w:r>
          </w:p>
        </w:tc>
        <w:tc>
          <w:tcPr>
            <w:tcW w:w="8177" w:type="dxa"/>
          </w:tcPr>
          <w:p w14:paraId="6D98DE41" w14:textId="5D4DD5FB" w:rsidR="00644FE4" w:rsidRPr="009E0DE7" w:rsidRDefault="00644FE4" w:rsidP="0065238D">
            <w:r w:rsidRPr="009E0DE7">
              <w:t xml:space="preserve">Ability to set up </w:t>
            </w:r>
            <w:r>
              <w:t>reoccurring</w:t>
            </w:r>
            <w:r w:rsidRPr="009E0DE7">
              <w:t xml:space="preserve"> payments for a bill payee</w:t>
            </w:r>
          </w:p>
        </w:tc>
      </w:tr>
      <w:tr w:rsidR="00644FE4" w:rsidRPr="009E0DE7" w14:paraId="5245E2BC" w14:textId="77777777" w:rsidTr="0077007C">
        <w:tc>
          <w:tcPr>
            <w:tcW w:w="1174" w:type="dxa"/>
          </w:tcPr>
          <w:p w14:paraId="248B904B" w14:textId="77777777" w:rsidR="00644FE4" w:rsidRPr="009E0DE7" w:rsidRDefault="00644FE4" w:rsidP="0065238D">
            <w:r w:rsidRPr="009E0DE7">
              <w:t>BRBP1.06</w:t>
            </w:r>
          </w:p>
        </w:tc>
        <w:tc>
          <w:tcPr>
            <w:tcW w:w="8177" w:type="dxa"/>
          </w:tcPr>
          <w:p w14:paraId="192B5F25" w14:textId="77777777" w:rsidR="00644FE4" w:rsidRPr="009E0DE7" w:rsidRDefault="00644FE4" w:rsidP="0065238D">
            <w:r w:rsidRPr="009E0DE7">
              <w:t>Ability to Initiate multiple bill payments to several billers added as payees to the profile.</w:t>
            </w:r>
          </w:p>
        </w:tc>
      </w:tr>
      <w:tr w:rsidR="00644FE4" w:rsidRPr="009E0DE7" w14:paraId="04A86907" w14:textId="77777777" w:rsidTr="0077007C">
        <w:tc>
          <w:tcPr>
            <w:tcW w:w="1174" w:type="dxa"/>
          </w:tcPr>
          <w:p w14:paraId="5E183989" w14:textId="77777777" w:rsidR="00644FE4" w:rsidRPr="009E0DE7" w:rsidRDefault="00644FE4" w:rsidP="0065238D">
            <w:r w:rsidRPr="009E0DE7">
              <w:t>BRBP1.07</w:t>
            </w:r>
          </w:p>
        </w:tc>
        <w:tc>
          <w:tcPr>
            <w:tcW w:w="8177" w:type="dxa"/>
          </w:tcPr>
          <w:p w14:paraId="6264248B" w14:textId="77777777" w:rsidR="00644FE4" w:rsidRPr="009E0DE7" w:rsidRDefault="00644FE4" w:rsidP="0065238D">
            <w:r w:rsidRPr="009E0DE7">
              <w:t>Ability to add a default "from account" while making a bill payment for the first time.</w:t>
            </w:r>
          </w:p>
        </w:tc>
      </w:tr>
      <w:tr w:rsidR="00644FE4" w:rsidRPr="009E0DE7" w14:paraId="16179A36" w14:textId="77777777" w:rsidTr="0077007C">
        <w:tc>
          <w:tcPr>
            <w:tcW w:w="1174" w:type="dxa"/>
          </w:tcPr>
          <w:p w14:paraId="4BD1D25C" w14:textId="77777777" w:rsidR="00644FE4" w:rsidRPr="009E0DE7" w:rsidRDefault="00644FE4" w:rsidP="0065238D">
            <w:r w:rsidRPr="009E0DE7">
              <w:t>BRBP1.08</w:t>
            </w:r>
          </w:p>
        </w:tc>
        <w:tc>
          <w:tcPr>
            <w:tcW w:w="8177" w:type="dxa"/>
          </w:tcPr>
          <w:p w14:paraId="4B8002B1" w14:textId="77777777" w:rsidR="00644FE4" w:rsidRPr="009E0DE7" w:rsidRDefault="00644FE4" w:rsidP="0065238D">
            <w:r w:rsidRPr="009E0DE7">
              <w:t>Ability to view the previous transaction activity of a bill payee (transaction history of bill payee)</w:t>
            </w:r>
          </w:p>
        </w:tc>
      </w:tr>
      <w:tr w:rsidR="00644FE4" w:rsidRPr="009E0DE7" w14:paraId="25154FF7" w14:textId="77777777" w:rsidTr="0077007C">
        <w:tc>
          <w:tcPr>
            <w:tcW w:w="1174" w:type="dxa"/>
          </w:tcPr>
          <w:p w14:paraId="2283CFE7" w14:textId="77777777" w:rsidR="00644FE4" w:rsidRPr="009E0DE7" w:rsidRDefault="00644FE4" w:rsidP="0065238D">
            <w:r w:rsidRPr="009E0DE7">
              <w:t>BRBP1.09</w:t>
            </w:r>
          </w:p>
        </w:tc>
        <w:tc>
          <w:tcPr>
            <w:tcW w:w="8177" w:type="dxa"/>
          </w:tcPr>
          <w:p w14:paraId="35CB92EE" w14:textId="77777777" w:rsidR="00644FE4" w:rsidRPr="009E0DE7" w:rsidRDefault="00644FE4" w:rsidP="0065238D">
            <w:r w:rsidRPr="009E0DE7">
              <w:t>Ability to edit the details of a bill payee. This would enable the user to modify the nickname and the address details of the bill payee</w:t>
            </w:r>
          </w:p>
        </w:tc>
      </w:tr>
      <w:tr w:rsidR="00644FE4" w:rsidRPr="009E0DE7" w14:paraId="5277A413" w14:textId="77777777" w:rsidTr="0077007C">
        <w:tc>
          <w:tcPr>
            <w:tcW w:w="1174" w:type="dxa"/>
          </w:tcPr>
          <w:p w14:paraId="3DA980E9" w14:textId="77777777" w:rsidR="00644FE4" w:rsidRPr="009E0DE7" w:rsidRDefault="00644FE4" w:rsidP="0065238D">
            <w:r w:rsidRPr="009E0DE7">
              <w:t>BRBP1.10</w:t>
            </w:r>
          </w:p>
        </w:tc>
        <w:tc>
          <w:tcPr>
            <w:tcW w:w="8177" w:type="dxa"/>
          </w:tcPr>
          <w:p w14:paraId="2AC33DBE" w14:textId="77777777" w:rsidR="00644FE4" w:rsidRPr="009E0DE7" w:rsidRDefault="00644FE4" w:rsidP="0065238D">
            <w:r w:rsidRPr="009E0DE7">
              <w:t>Ability to delete a bill payee</w:t>
            </w:r>
          </w:p>
        </w:tc>
      </w:tr>
      <w:tr w:rsidR="00644FE4" w:rsidRPr="009E0DE7" w14:paraId="1FA9EA75" w14:textId="77777777" w:rsidTr="0077007C">
        <w:tc>
          <w:tcPr>
            <w:tcW w:w="1174" w:type="dxa"/>
          </w:tcPr>
          <w:p w14:paraId="52DE3FC6" w14:textId="77777777" w:rsidR="00644FE4" w:rsidRPr="009E0DE7" w:rsidRDefault="00644FE4" w:rsidP="0065238D">
            <w:r w:rsidRPr="009E0DE7">
              <w:t>BRBP1.11</w:t>
            </w:r>
          </w:p>
        </w:tc>
        <w:tc>
          <w:tcPr>
            <w:tcW w:w="8177" w:type="dxa"/>
          </w:tcPr>
          <w:p w14:paraId="334164B9" w14:textId="2149E33C" w:rsidR="00644FE4" w:rsidRPr="009E0DE7" w:rsidRDefault="00644FE4" w:rsidP="0065238D">
            <w:r w:rsidRPr="009E0DE7">
              <w:t xml:space="preserve">Ability to modify the details of the </w:t>
            </w:r>
            <w:r>
              <w:t>reoccurring</w:t>
            </w:r>
            <w:r w:rsidRPr="009E0DE7">
              <w:t xml:space="preserve"> payment, in case of a scheduled future-dated bill payment</w:t>
            </w:r>
          </w:p>
        </w:tc>
      </w:tr>
      <w:tr w:rsidR="00644FE4" w:rsidRPr="009E0DE7" w14:paraId="499B1B58" w14:textId="77777777" w:rsidTr="0077007C">
        <w:tc>
          <w:tcPr>
            <w:tcW w:w="1174" w:type="dxa"/>
          </w:tcPr>
          <w:p w14:paraId="54944493" w14:textId="77777777" w:rsidR="00644FE4" w:rsidRPr="009E0DE7" w:rsidRDefault="00644FE4" w:rsidP="0065238D">
            <w:r w:rsidRPr="009E0DE7">
              <w:t>BRBP1.12</w:t>
            </w:r>
          </w:p>
        </w:tc>
        <w:tc>
          <w:tcPr>
            <w:tcW w:w="8177" w:type="dxa"/>
          </w:tcPr>
          <w:p w14:paraId="57178C79" w14:textId="3C2E39AC" w:rsidR="00644FE4" w:rsidRPr="009E0DE7" w:rsidRDefault="00644FE4" w:rsidP="0065238D">
            <w:r w:rsidRPr="009E0DE7">
              <w:t xml:space="preserve">Ability to cancel the </w:t>
            </w:r>
            <w:r>
              <w:t>reoccurring</w:t>
            </w:r>
            <w:r w:rsidRPr="009E0DE7">
              <w:t xml:space="preserve"> payment, in case of a scheduled future-dated bill payment</w:t>
            </w:r>
          </w:p>
        </w:tc>
      </w:tr>
      <w:tr w:rsidR="00644FE4" w:rsidRPr="009E0DE7" w14:paraId="071D293C" w14:textId="77777777" w:rsidTr="0077007C">
        <w:tc>
          <w:tcPr>
            <w:tcW w:w="1174" w:type="dxa"/>
          </w:tcPr>
          <w:p w14:paraId="5E74EE16" w14:textId="77777777" w:rsidR="00644FE4" w:rsidRPr="009E0DE7" w:rsidRDefault="00644FE4" w:rsidP="0065238D">
            <w:r w:rsidRPr="009E0DE7">
              <w:t>BRBP1.15</w:t>
            </w:r>
          </w:p>
        </w:tc>
        <w:tc>
          <w:tcPr>
            <w:tcW w:w="8177" w:type="dxa"/>
          </w:tcPr>
          <w:p w14:paraId="46DEAA24" w14:textId="77777777" w:rsidR="00644FE4" w:rsidRPr="009E0DE7" w:rsidRDefault="00644FE4" w:rsidP="0065238D">
            <w:r w:rsidRPr="009E0DE7">
              <w:t xml:space="preserve">Ability to search for a previously added payee </w:t>
            </w:r>
          </w:p>
        </w:tc>
      </w:tr>
      <w:tr w:rsidR="00644FE4" w:rsidRPr="009E0DE7" w14:paraId="7C51AD8B" w14:textId="77777777" w:rsidTr="0077007C">
        <w:tc>
          <w:tcPr>
            <w:tcW w:w="1174" w:type="dxa"/>
          </w:tcPr>
          <w:p w14:paraId="04C3857E" w14:textId="77777777" w:rsidR="00644FE4" w:rsidRPr="009E0DE7" w:rsidRDefault="00644FE4" w:rsidP="0065238D">
            <w:r w:rsidRPr="009E0DE7">
              <w:t>BRBP1.16</w:t>
            </w:r>
          </w:p>
        </w:tc>
        <w:tc>
          <w:tcPr>
            <w:tcW w:w="8177" w:type="dxa"/>
          </w:tcPr>
          <w:p w14:paraId="5BE4EA12" w14:textId="77777777" w:rsidR="00644FE4" w:rsidRPr="009E0DE7" w:rsidRDefault="00644FE4" w:rsidP="0065238D">
            <w:r w:rsidRPr="009E0DE7">
              <w:t>Ability to view and search from a list of recent bill payment and scheduled payments</w:t>
            </w:r>
          </w:p>
        </w:tc>
      </w:tr>
      <w:tr w:rsidR="00644FE4" w:rsidRPr="009E0DE7" w14:paraId="21A5A54B" w14:textId="77777777" w:rsidTr="0077007C">
        <w:tc>
          <w:tcPr>
            <w:tcW w:w="1174" w:type="dxa"/>
          </w:tcPr>
          <w:p w14:paraId="5E3653AD" w14:textId="77777777" w:rsidR="00644FE4" w:rsidRPr="009E0DE7" w:rsidRDefault="00644FE4" w:rsidP="0065238D">
            <w:r w:rsidRPr="009E0DE7">
              <w:t>BRBP1.18</w:t>
            </w:r>
          </w:p>
        </w:tc>
        <w:tc>
          <w:tcPr>
            <w:tcW w:w="8177" w:type="dxa"/>
          </w:tcPr>
          <w:p w14:paraId="65350583" w14:textId="77777777" w:rsidR="00644FE4" w:rsidRPr="009E0DE7" w:rsidRDefault="00644FE4" w:rsidP="0065238D">
            <w:r w:rsidRPr="009E0DE7">
              <w:t xml:space="preserve">Ability to add two factor authentication to confirm payments </w:t>
            </w:r>
          </w:p>
        </w:tc>
      </w:tr>
      <w:tr w:rsidR="00644FE4" w:rsidRPr="009E0DE7" w14:paraId="3F3F67FA" w14:textId="77777777" w:rsidTr="0077007C">
        <w:tc>
          <w:tcPr>
            <w:tcW w:w="1174" w:type="dxa"/>
          </w:tcPr>
          <w:p w14:paraId="4219CA64" w14:textId="77777777" w:rsidR="00644FE4" w:rsidRPr="009E0DE7" w:rsidRDefault="00644FE4" w:rsidP="0065238D">
            <w:r w:rsidRPr="009E0DE7">
              <w:t>BRBP1.20</w:t>
            </w:r>
          </w:p>
        </w:tc>
        <w:tc>
          <w:tcPr>
            <w:tcW w:w="8177" w:type="dxa"/>
          </w:tcPr>
          <w:p w14:paraId="727633D2" w14:textId="77777777" w:rsidR="00644FE4" w:rsidRPr="009E0DE7" w:rsidRDefault="00644FE4" w:rsidP="0065238D">
            <w:r w:rsidRPr="009E0DE7">
              <w:t>Ability to Preview a bill payment before commit</w:t>
            </w:r>
          </w:p>
        </w:tc>
      </w:tr>
      <w:tr w:rsidR="00644FE4" w:rsidRPr="009E0DE7" w14:paraId="7203A7E9" w14:textId="77777777" w:rsidTr="0077007C">
        <w:tc>
          <w:tcPr>
            <w:tcW w:w="1174" w:type="dxa"/>
          </w:tcPr>
          <w:p w14:paraId="1E314A49" w14:textId="77777777" w:rsidR="00644FE4" w:rsidRPr="009E0DE7" w:rsidRDefault="00644FE4" w:rsidP="0065238D">
            <w:r w:rsidRPr="009E0DE7">
              <w:t>BRBP1.22</w:t>
            </w:r>
          </w:p>
        </w:tc>
        <w:tc>
          <w:tcPr>
            <w:tcW w:w="8177" w:type="dxa"/>
          </w:tcPr>
          <w:p w14:paraId="63FB9F78" w14:textId="77777777" w:rsidR="00644FE4" w:rsidRPr="009E0DE7" w:rsidRDefault="00644FE4" w:rsidP="0065238D">
            <w:r w:rsidRPr="009E0DE7">
              <w:t>Ability to validate payee requirements when adding new payee (ex. Account number format)</w:t>
            </w:r>
          </w:p>
        </w:tc>
      </w:tr>
      <w:tr w:rsidR="00644FE4" w:rsidRPr="009E0DE7" w14:paraId="154C82AB" w14:textId="77777777" w:rsidTr="0077007C">
        <w:tc>
          <w:tcPr>
            <w:tcW w:w="1174" w:type="dxa"/>
          </w:tcPr>
          <w:p w14:paraId="114D9686" w14:textId="77777777" w:rsidR="00644FE4" w:rsidRPr="009E0DE7" w:rsidRDefault="00644FE4" w:rsidP="0065238D">
            <w:r w:rsidRPr="009E0DE7">
              <w:t>BRBP1.23</w:t>
            </w:r>
          </w:p>
        </w:tc>
        <w:tc>
          <w:tcPr>
            <w:tcW w:w="8177" w:type="dxa"/>
          </w:tcPr>
          <w:p w14:paraId="68945656" w14:textId="77777777" w:rsidR="00644FE4" w:rsidRPr="009E0DE7" w:rsidRDefault="00644FE4" w:rsidP="0065238D">
            <w:r w:rsidRPr="009E0DE7">
              <w:t>Ability to add notes to a bill payment transaction</w:t>
            </w:r>
          </w:p>
        </w:tc>
      </w:tr>
      <w:tr w:rsidR="00644FE4" w:rsidRPr="009E0DE7" w14:paraId="07988385" w14:textId="77777777" w:rsidTr="0077007C">
        <w:tc>
          <w:tcPr>
            <w:tcW w:w="1174" w:type="dxa"/>
          </w:tcPr>
          <w:p w14:paraId="333D862E" w14:textId="77777777" w:rsidR="00644FE4" w:rsidRPr="009E0DE7" w:rsidRDefault="00644FE4" w:rsidP="0065238D">
            <w:r w:rsidRPr="009E0DE7">
              <w:t>BRBP1.24</w:t>
            </w:r>
          </w:p>
        </w:tc>
        <w:tc>
          <w:tcPr>
            <w:tcW w:w="8177" w:type="dxa"/>
          </w:tcPr>
          <w:p w14:paraId="5A51650E" w14:textId="77777777" w:rsidR="00644FE4" w:rsidRPr="009E0DE7" w:rsidRDefault="00644FE4" w:rsidP="0065238D">
            <w:r w:rsidRPr="009E0DE7">
              <w:t>Ability view payment confirmation</w:t>
            </w:r>
          </w:p>
        </w:tc>
      </w:tr>
      <w:tr w:rsidR="00644FE4" w:rsidRPr="009E0DE7" w14:paraId="566B7E46" w14:textId="77777777" w:rsidTr="0077007C">
        <w:tc>
          <w:tcPr>
            <w:tcW w:w="1174" w:type="dxa"/>
          </w:tcPr>
          <w:p w14:paraId="00FA2E28" w14:textId="77777777" w:rsidR="00644FE4" w:rsidRPr="009E0DE7" w:rsidRDefault="00644FE4" w:rsidP="0065238D">
            <w:r w:rsidRPr="009E0DE7">
              <w:t>BRBP1.25</w:t>
            </w:r>
          </w:p>
        </w:tc>
        <w:tc>
          <w:tcPr>
            <w:tcW w:w="8177" w:type="dxa"/>
          </w:tcPr>
          <w:p w14:paraId="18C967C9" w14:textId="77777777" w:rsidR="00644FE4" w:rsidRPr="009E0DE7" w:rsidRDefault="00644FE4" w:rsidP="0065238D">
            <w:r w:rsidRPr="009E0DE7">
              <w:t>Ability print payment confirmation</w:t>
            </w:r>
          </w:p>
        </w:tc>
      </w:tr>
      <w:tr w:rsidR="00644FE4" w:rsidRPr="009E0DE7" w14:paraId="04781136" w14:textId="77777777" w:rsidTr="0077007C">
        <w:tc>
          <w:tcPr>
            <w:tcW w:w="1174" w:type="dxa"/>
          </w:tcPr>
          <w:p w14:paraId="74D81F2D" w14:textId="77777777" w:rsidR="00644FE4" w:rsidRPr="009E0DE7" w:rsidRDefault="00644FE4" w:rsidP="0065238D">
            <w:pPr>
              <w:rPr>
                <w:highlight w:val="yellow"/>
              </w:rPr>
            </w:pPr>
            <w:r w:rsidRPr="009E0DE7">
              <w:rPr>
                <w:highlight w:val="yellow"/>
              </w:rPr>
              <w:t>BRBP1.26</w:t>
            </w:r>
          </w:p>
        </w:tc>
        <w:tc>
          <w:tcPr>
            <w:tcW w:w="8177" w:type="dxa"/>
          </w:tcPr>
          <w:p w14:paraId="223109F2" w14:textId="30A5FF39" w:rsidR="00644FE4" w:rsidRPr="009E0DE7" w:rsidRDefault="00644FE4" w:rsidP="00E378AA">
            <w:r w:rsidRPr="009E0DE7">
              <w:rPr>
                <w:highlight w:val="yellow"/>
              </w:rPr>
              <w:t>CWB must have ability to maintain a list of payees (Need mo</w:t>
            </w:r>
            <w:r w:rsidR="00E378AA">
              <w:rPr>
                <w:highlight w:val="yellow"/>
              </w:rPr>
              <w:t>re</w:t>
            </w:r>
            <w:r w:rsidRPr="009E0DE7">
              <w:rPr>
                <w:highlight w:val="yellow"/>
              </w:rPr>
              <w:t xml:space="preserve"> details</w:t>
            </w:r>
            <w:r w:rsidR="00E378AA">
              <w:rPr>
                <w:highlight w:val="yellow"/>
              </w:rPr>
              <w:t xml:space="preserve"> of backend process</w:t>
            </w:r>
            <w:r w:rsidRPr="009E0DE7">
              <w:rPr>
                <w:highlight w:val="yellow"/>
              </w:rPr>
              <w:t>)</w:t>
            </w:r>
          </w:p>
        </w:tc>
      </w:tr>
      <w:tr w:rsidR="00644FE4" w:rsidRPr="009E0DE7" w14:paraId="1F9A1339" w14:textId="77777777" w:rsidTr="0077007C">
        <w:tc>
          <w:tcPr>
            <w:tcW w:w="1174" w:type="dxa"/>
          </w:tcPr>
          <w:p w14:paraId="0D38EBF5" w14:textId="77777777" w:rsidR="00644FE4" w:rsidRPr="009E0DE7" w:rsidRDefault="00644FE4" w:rsidP="0065238D">
            <w:r w:rsidRPr="009E0DE7">
              <w:t>BRBP1.27</w:t>
            </w:r>
          </w:p>
        </w:tc>
        <w:tc>
          <w:tcPr>
            <w:tcW w:w="8177" w:type="dxa"/>
          </w:tcPr>
          <w:p w14:paraId="5BC0D757" w14:textId="77777777" w:rsidR="00644FE4" w:rsidRPr="009E0DE7" w:rsidRDefault="00644FE4" w:rsidP="0065238D">
            <w:r w:rsidRPr="009E0DE7">
              <w:t>Ability to set transaction limit at different levels - bank, client, user, transaction type</w:t>
            </w:r>
          </w:p>
        </w:tc>
      </w:tr>
      <w:tr w:rsidR="00644FE4" w:rsidRPr="009E0DE7" w14:paraId="684081D4" w14:textId="77777777" w:rsidTr="0077007C">
        <w:tc>
          <w:tcPr>
            <w:tcW w:w="1174" w:type="dxa"/>
          </w:tcPr>
          <w:p w14:paraId="74E03883" w14:textId="77777777" w:rsidR="00644FE4" w:rsidRPr="009E0DE7" w:rsidRDefault="00644FE4" w:rsidP="0065238D">
            <w:r w:rsidRPr="009E0DE7">
              <w:t>BRBP1.29</w:t>
            </w:r>
          </w:p>
        </w:tc>
        <w:tc>
          <w:tcPr>
            <w:tcW w:w="8177" w:type="dxa"/>
          </w:tcPr>
          <w:p w14:paraId="58E4EC61" w14:textId="77777777" w:rsidR="00644FE4" w:rsidRPr="009E0DE7" w:rsidRDefault="00644FE4" w:rsidP="0065238D">
            <w:r w:rsidRPr="009E0DE7">
              <w:t xml:space="preserve">Ability to filter transaction based on Bill payment type </w:t>
            </w:r>
          </w:p>
        </w:tc>
      </w:tr>
      <w:tr w:rsidR="00644FE4" w:rsidRPr="009E0DE7" w14:paraId="6019016C" w14:textId="77777777" w:rsidTr="0077007C">
        <w:tc>
          <w:tcPr>
            <w:tcW w:w="1174" w:type="dxa"/>
          </w:tcPr>
          <w:p w14:paraId="0DC1A046" w14:textId="77777777" w:rsidR="00644FE4" w:rsidRPr="009E0DE7" w:rsidRDefault="00644FE4" w:rsidP="0065238D">
            <w:r w:rsidRPr="009E0DE7">
              <w:t>BRBP1.30</w:t>
            </w:r>
          </w:p>
        </w:tc>
        <w:tc>
          <w:tcPr>
            <w:tcW w:w="8177" w:type="dxa"/>
          </w:tcPr>
          <w:p w14:paraId="582E5360" w14:textId="77777777" w:rsidR="00644FE4" w:rsidRPr="009E0DE7" w:rsidRDefault="00644FE4" w:rsidP="0065238D">
            <w:r w:rsidRPr="009E0DE7">
              <w:t>Ability for clients to set own Bill Payment limit based on preferences. The limit must be less than or equal to the limit set at the bank level for specific transaction type</w:t>
            </w:r>
          </w:p>
        </w:tc>
      </w:tr>
      <w:tr w:rsidR="00644FE4" w:rsidRPr="009E0DE7" w14:paraId="304A3413" w14:textId="77777777" w:rsidTr="0077007C">
        <w:tc>
          <w:tcPr>
            <w:tcW w:w="1174" w:type="dxa"/>
          </w:tcPr>
          <w:p w14:paraId="3A5866D3" w14:textId="77777777" w:rsidR="00644FE4" w:rsidRPr="009E0DE7" w:rsidRDefault="00644FE4" w:rsidP="0065238D">
            <w:pPr>
              <w:rPr>
                <w:highlight w:val="yellow"/>
              </w:rPr>
            </w:pPr>
            <w:r w:rsidRPr="009E0DE7">
              <w:rPr>
                <w:highlight w:val="yellow"/>
              </w:rPr>
              <w:t>BRBP1.31</w:t>
            </w:r>
          </w:p>
        </w:tc>
        <w:tc>
          <w:tcPr>
            <w:tcW w:w="8177" w:type="dxa"/>
          </w:tcPr>
          <w:p w14:paraId="6C6D7747" w14:textId="79EDFFED" w:rsidR="00644FE4" w:rsidRPr="009E0DE7" w:rsidRDefault="00644FE4" w:rsidP="00612836">
            <w:r w:rsidRPr="009E0DE7">
              <w:rPr>
                <w:highlight w:val="yellow"/>
              </w:rPr>
              <w:t>Ability to view transaction fee prior to committing the transaction</w:t>
            </w:r>
            <w:r w:rsidRPr="009E0DE7">
              <w:t xml:space="preserve"> </w:t>
            </w:r>
            <w:r w:rsidRPr="009E0DE7">
              <w:rPr>
                <w:color w:val="FF0000"/>
              </w:rPr>
              <w:t>– Not in current state of MD</w:t>
            </w:r>
            <w:r>
              <w:rPr>
                <w:color w:val="FF0000"/>
              </w:rPr>
              <w:t>I</w:t>
            </w:r>
            <w:r w:rsidRPr="009E0DE7">
              <w:rPr>
                <w:color w:val="FF0000"/>
              </w:rPr>
              <w:t>?</w:t>
            </w:r>
          </w:p>
        </w:tc>
      </w:tr>
    </w:tbl>
    <w:p w14:paraId="29BC92C6" w14:textId="35E85A7D" w:rsidR="0045679F" w:rsidRDefault="0045679F" w:rsidP="0045679F"/>
    <w:p w14:paraId="2DE43199" w14:textId="32C690DC" w:rsidR="00AF58AF" w:rsidRDefault="00AF58AF" w:rsidP="0045679F"/>
    <w:p w14:paraId="06B0122E" w14:textId="68F7A24B" w:rsidR="00AF58AF" w:rsidRDefault="00AF58AF" w:rsidP="0045679F"/>
    <w:p w14:paraId="7F1A14F9" w14:textId="50A679F2" w:rsidR="00AF58AF" w:rsidRDefault="00AF58AF" w:rsidP="0045679F"/>
    <w:p w14:paraId="1DA124E3" w14:textId="7006C6CE" w:rsidR="00AF58AF" w:rsidRDefault="00AF58AF" w:rsidP="0045679F"/>
    <w:p w14:paraId="4F05B177" w14:textId="12B126B4" w:rsidR="00AF58AF" w:rsidRDefault="00AF58AF" w:rsidP="0045679F"/>
    <w:p w14:paraId="31267CF7" w14:textId="61111A90" w:rsidR="00AF58AF" w:rsidRDefault="00AF58AF" w:rsidP="0045679F"/>
    <w:p w14:paraId="6834F3C8" w14:textId="5BB7B07D" w:rsidR="00AF58AF" w:rsidRDefault="00AF58AF" w:rsidP="0045679F"/>
    <w:p w14:paraId="30FA894C" w14:textId="1B606ED3" w:rsidR="00AF58AF" w:rsidRDefault="00AF58AF" w:rsidP="0045679F"/>
    <w:p w14:paraId="5D8846A1" w14:textId="4285E474" w:rsidR="00AF58AF" w:rsidRDefault="00AF58AF" w:rsidP="0045679F"/>
    <w:p w14:paraId="259A0B7C" w14:textId="6BC0E095" w:rsidR="00AF58AF" w:rsidRDefault="00AF58AF" w:rsidP="0045679F"/>
    <w:p w14:paraId="6174A38C" w14:textId="763DA979" w:rsidR="00AF58AF" w:rsidRDefault="00AF58AF" w:rsidP="0045679F"/>
    <w:p w14:paraId="369B7DDE" w14:textId="7A10290E" w:rsidR="00AF58AF" w:rsidRDefault="00AF58AF" w:rsidP="0045679F"/>
    <w:p w14:paraId="59040794" w14:textId="4083E13D" w:rsidR="0077007C" w:rsidRDefault="0077007C" w:rsidP="0045679F"/>
    <w:p w14:paraId="1E64B89B" w14:textId="5CB3B589" w:rsidR="0077007C" w:rsidRDefault="0077007C" w:rsidP="0045679F"/>
    <w:p w14:paraId="7548205C" w14:textId="77777777" w:rsidR="0077007C" w:rsidRDefault="0077007C" w:rsidP="0045679F"/>
    <w:p w14:paraId="059ACDC0" w14:textId="77777777" w:rsidR="00AF58AF" w:rsidRDefault="00AF58AF" w:rsidP="0045679F"/>
    <w:p w14:paraId="46EC7A28" w14:textId="6DAA21CB" w:rsidR="00E67D66" w:rsidRPr="00643F32" w:rsidRDefault="00E67D66" w:rsidP="00E67D66">
      <w:pPr>
        <w:pStyle w:val="Heading1"/>
        <w:keepNext/>
        <w:keepLines/>
        <w:spacing w:before="240" w:after="120" w:line="276" w:lineRule="auto"/>
      </w:pPr>
      <w:bookmarkStart w:id="22" w:name="_Toc44407656"/>
      <w:r w:rsidRPr="00643F32">
        <w:t xml:space="preserve">Use Case </w:t>
      </w:r>
      <w:r>
        <w:t xml:space="preserve">TP-UC003 </w:t>
      </w:r>
      <w:r w:rsidR="001A739B">
        <w:t>–</w:t>
      </w:r>
      <w:r w:rsidRPr="00643F32">
        <w:t xml:space="preserve"> </w:t>
      </w:r>
      <w:commentRangeStart w:id="23"/>
      <w:r w:rsidR="00061F78">
        <w:t>File and Remit</w:t>
      </w:r>
      <w:r w:rsidR="001A739B">
        <w:t xml:space="preserve"> </w:t>
      </w:r>
      <w:r w:rsidRPr="00643F32">
        <w:t xml:space="preserve">Business </w:t>
      </w:r>
      <w:r>
        <w:t>Taxes</w:t>
      </w:r>
      <w:commentRangeEnd w:id="23"/>
      <w:r w:rsidR="002A0407">
        <w:rPr>
          <w:rStyle w:val="CommentReference"/>
          <w:rFonts w:asciiTheme="minorHAnsi" w:hAnsiTheme="minorHAnsi" w:cstheme="minorBidi"/>
          <w:color w:val="auto"/>
          <w:spacing w:val="0"/>
        </w:rPr>
        <w:commentReference w:id="23"/>
      </w:r>
      <w:bookmarkEnd w:id="22"/>
    </w:p>
    <w:p w14:paraId="79173A1A" w14:textId="69B6DED7" w:rsidR="00E67D66" w:rsidRDefault="00E67D66" w:rsidP="00E67D66">
      <w:pPr>
        <w:pStyle w:val="Heading2"/>
      </w:pPr>
      <w:bookmarkStart w:id="24" w:name="_Toc44407657"/>
      <w:r w:rsidRPr="00643F32">
        <w:t>Use Case D</w:t>
      </w:r>
      <w:r>
        <w:t>iagram</w:t>
      </w:r>
      <w:bookmarkEnd w:id="24"/>
    </w:p>
    <w:p w14:paraId="278FBD31" w14:textId="77777777" w:rsidR="00064BED" w:rsidRPr="00064BED" w:rsidRDefault="00064BED" w:rsidP="00064BED"/>
    <w:p w14:paraId="0B1CF507" w14:textId="3783532E" w:rsidR="00E67D66" w:rsidRPr="00694FBC" w:rsidRDefault="004E2389" w:rsidP="00E67D66">
      <w:r>
        <w:object w:dxaOrig="14961" w:dyaOrig="11560" w14:anchorId="42F44A06">
          <v:shape id="_x0000_i1027" type="#_x0000_t75" style="width:503.6pt;height:389.15pt" o:ole="">
            <v:imagedata r:id="rId23" o:title=""/>
          </v:shape>
          <o:OLEObject Type="Embed" ProgID="Visio.Drawing.15" ShapeID="_x0000_i1027" DrawAspect="Content" ObjectID="_1656240400" r:id="rId24"/>
        </w:object>
      </w:r>
    </w:p>
    <w:p w14:paraId="70F0D180" w14:textId="43E41027" w:rsidR="00E67D66" w:rsidRDefault="00E67D66" w:rsidP="00E67D66"/>
    <w:p w14:paraId="1F4C7951" w14:textId="69857F16" w:rsidR="00924E20" w:rsidRDefault="00924E20" w:rsidP="00E67D66"/>
    <w:p w14:paraId="41695306" w14:textId="5078B100" w:rsidR="00924E20" w:rsidRDefault="00924E20" w:rsidP="00E67D66"/>
    <w:p w14:paraId="412B33A7" w14:textId="77777777" w:rsidR="00924E20" w:rsidRDefault="00924E20" w:rsidP="00E67D66"/>
    <w:p w14:paraId="2DBC111A" w14:textId="3B4B3BDD" w:rsidR="00A77238" w:rsidRDefault="00A77238" w:rsidP="00E67D66"/>
    <w:p w14:paraId="50445FC8" w14:textId="77777777" w:rsidR="00A77238" w:rsidRPr="00643F32" w:rsidRDefault="00A77238" w:rsidP="00E67D66"/>
    <w:tbl>
      <w:tblPr>
        <w:tblW w:w="9668"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558"/>
      </w:tblGrid>
      <w:tr w:rsidR="00E67D66" w:rsidRPr="00643F32" w14:paraId="4A66950C"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61A21209" w14:textId="77777777" w:rsidR="00E67D66" w:rsidRPr="00643F32" w:rsidRDefault="00E67D66" w:rsidP="00A91B06">
            <w:pPr>
              <w:rPr>
                <w:b/>
              </w:rPr>
            </w:pPr>
            <w:r w:rsidRPr="00643F32">
              <w:rPr>
                <w:b/>
              </w:rPr>
              <w:t>Use Case ID:</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9ACAE6" w14:textId="04E9ACE5" w:rsidR="00E67D66" w:rsidRPr="00643F32" w:rsidRDefault="00466AD3" w:rsidP="00A91B06">
            <w:r>
              <w:t>T</w:t>
            </w:r>
            <w:r w:rsidR="00E67D66">
              <w:t>P-UC003</w:t>
            </w:r>
          </w:p>
        </w:tc>
      </w:tr>
      <w:tr w:rsidR="00E67D66" w:rsidRPr="00643F32" w14:paraId="66D9C273"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5C70CFBD" w14:textId="77777777" w:rsidR="00E67D66" w:rsidRPr="00643F32" w:rsidRDefault="00E67D66" w:rsidP="00A91B06">
            <w:pPr>
              <w:rPr>
                <w:b/>
              </w:rPr>
            </w:pPr>
            <w:r w:rsidRPr="00643F32">
              <w:rPr>
                <w:b/>
              </w:rPr>
              <w:t>Use Case Name:</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DE7274" w14:textId="44496A29" w:rsidR="00E67D66" w:rsidRPr="00643F32" w:rsidRDefault="00E67D66" w:rsidP="00ED074D">
            <w:r w:rsidRPr="00643F32">
              <w:t>Digital Banking Small Business</w:t>
            </w:r>
            <w:r w:rsidR="00DF0551">
              <w:t xml:space="preserve"> – </w:t>
            </w:r>
            <w:r w:rsidR="00ED074D">
              <w:t>File and Remit</w:t>
            </w:r>
            <w:r w:rsidR="00DF0551">
              <w:t xml:space="preserve"> Business Taxes</w:t>
            </w:r>
            <w:r w:rsidRPr="00643F32">
              <w:t xml:space="preserve"> </w:t>
            </w:r>
          </w:p>
        </w:tc>
      </w:tr>
      <w:tr w:rsidR="00E67D66" w:rsidRPr="00643F32" w14:paraId="74C51A30"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4B05AEC9" w14:textId="77777777" w:rsidR="00E67D66" w:rsidRPr="00643F32" w:rsidRDefault="00E67D66" w:rsidP="00A91B06">
            <w:pPr>
              <w:rPr>
                <w:b/>
              </w:rPr>
            </w:pPr>
            <w:r w:rsidRPr="00643F32">
              <w:rPr>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0F3C46" w14:textId="77777777" w:rsidR="00E67D66" w:rsidRPr="00643F32" w:rsidRDefault="00E67D66" w:rsidP="00A91B06">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880872" w14:textId="77777777" w:rsidR="00E67D66" w:rsidRPr="00643F32" w:rsidRDefault="00E67D66" w:rsidP="00A91B06">
            <w:pPr>
              <w:rPr>
                <w:b/>
              </w:rPr>
            </w:pPr>
            <w:r w:rsidRPr="00643F32">
              <w:rPr>
                <w:b/>
              </w:rPr>
              <w:t>Last Updated By:</w:t>
            </w:r>
          </w:p>
        </w:tc>
        <w:tc>
          <w:tcPr>
            <w:tcW w:w="25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B8CE09" w14:textId="77777777" w:rsidR="00E67D66" w:rsidRPr="00643F32" w:rsidRDefault="00E67D66" w:rsidP="00A91B06">
            <w:r w:rsidRPr="00643F32">
              <w:t xml:space="preserve"> </w:t>
            </w:r>
          </w:p>
        </w:tc>
      </w:tr>
      <w:tr w:rsidR="00E67D66" w:rsidRPr="00643F32" w14:paraId="792A2AFF"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488AAB5B" w14:textId="77777777" w:rsidR="00E67D66" w:rsidRPr="00643F32" w:rsidRDefault="00E67D66" w:rsidP="00A91B06">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DCAF15" w14:textId="77777777" w:rsidR="00E67D66" w:rsidRPr="00643F32" w:rsidRDefault="00E67D66" w:rsidP="00A91B06">
            <w:r w:rsidRPr="00643F32">
              <w:t xml:space="preserve"> June 15,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35771E" w14:textId="77777777" w:rsidR="00E67D66" w:rsidRPr="00643F32" w:rsidRDefault="00E67D66" w:rsidP="00A91B06">
            <w:pPr>
              <w:rPr>
                <w:b/>
              </w:rPr>
            </w:pPr>
            <w:r w:rsidRPr="00643F32">
              <w:rPr>
                <w:b/>
              </w:rPr>
              <w:t>Date Last Updated:</w:t>
            </w:r>
          </w:p>
        </w:tc>
        <w:tc>
          <w:tcPr>
            <w:tcW w:w="25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27A678" w14:textId="361CD02F" w:rsidR="00E67D66" w:rsidRPr="00643F32" w:rsidRDefault="00E67D66" w:rsidP="00A91B06">
            <w:r w:rsidRPr="00643F32">
              <w:t xml:space="preserve"> </w:t>
            </w:r>
            <w:r w:rsidR="004E2389">
              <w:t>June 19</w:t>
            </w:r>
            <w:r w:rsidR="00A460E8" w:rsidRPr="00643F32">
              <w:t>, 2020</w:t>
            </w:r>
          </w:p>
        </w:tc>
      </w:tr>
      <w:tr w:rsidR="00E67D66" w:rsidRPr="00643F32" w14:paraId="554A291E"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61C07DEF" w14:textId="77777777" w:rsidR="00E67D66" w:rsidRPr="00643F32" w:rsidRDefault="00E67D66" w:rsidP="00A91B06">
            <w:pPr>
              <w:rPr>
                <w:b/>
              </w:rPr>
            </w:pPr>
            <w:r w:rsidRPr="00643F32">
              <w:rPr>
                <w:b/>
              </w:rPr>
              <w:t>Use Case Description:</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0AC190F" w14:textId="67E74224" w:rsidR="00E67D66" w:rsidRPr="00643F32" w:rsidRDefault="00E67D66" w:rsidP="0077007C">
            <w:r>
              <w:t xml:space="preserve">The Small Business </w:t>
            </w:r>
            <w:r w:rsidR="0077007C">
              <w:t>Digital Banking user</w:t>
            </w:r>
            <w:r>
              <w:t xml:space="preserve"> </w:t>
            </w:r>
            <w:r w:rsidR="00B96CCE">
              <w:t>file</w:t>
            </w:r>
            <w:r w:rsidR="00A77238">
              <w:t>s</w:t>
            </w:r>
            <w:r w:rsidR="00B96CCE">
              <w:t xml:space="preserve"> and remit</w:t>
            </w:r>
            <w:r w:rsidR="00A77238">
              <w:t>s</w:t>
            </w:r>
            <w:r w:rsidR="00B96CCE">
              <w:t xml:space="preserve"> business taxes</w:t>
            </w:r>
            <w:r w:rsidR="00B67BF2">
              <w:t xml:space="preserve"> (Federal and Provincial)</w:t>
            </w:r>
            <w:r w:rsidR="00B96CCE">
              <w:t xml:space="preserve"> </w:t>
            </w:r>
            <w:r>
              <w:t>using CWB Digital Banking platform (Web/Mobile)</w:t>
            </w:r>
            <w:r w:rsidRPr="00643F32">
              <w:t xml:space="preserve">. </w:t>
            </w:r>
          </w:p>
        </w:tc>
      </w:tr>
      <w:tr w:rsidR="00E67D66" w:rsidRPr="00643F32" w14:paraId="2F69D2A7"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918477B" w14:textId="77777777" w:rsidR="00E67D66" w:rsidRPr="00643F32" w:rsidRDefault="00E67D66" w:rsidP="00A91B06">
            <w:pPr>
              <w:rPr>
                <w:b/>
              </w:rPr>
            </w:pPr>
            <w:r w:rsidRPr="00643F32">
              <w:rPr>
                <w:b/>
              </w:rPr>
              <w:t>Actors: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036550E" w14:textId="4E1AE184" w:rsidR="00E67D66" w:rsidRPr="00643F32" w:rsidRDefault="0018275E" w:rsidP="0018275E">
            <w:r>
              <w:t>Digital Banking User - Primary Account Signer Or an authorized Account user with authority to file and remit taxes using CWB Digital Banking.</w:t>
            </w:r>
          </w:p>
        </w:tc>
      </w:tr>
      <w:tr w:rsidR="00E67D66" w:rsidRPr="00643F32" w14:paraId="257060EA"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9C31EF9" w14:textId="77777777" w:rsidR="00E67D66" w:rsidRPr="00643F32" w:rsidRDefault="00E67D66" w:rsidP="00A91B06">
            <w:pPr>
              <w:rPr>
                <w:b/>
              </w:rPr>
            </w:pPr>
            <w:r w:rsidRPr="00643F32">
              <w:rPr>
                <w:b/>
              </w:rPr>
              <w:lastRenderedPageBreak/>
              <w:t>Pre-Conditions: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D87E2D1" w14:textId="32E817A6" w:rsidR="00E67D66" w:rsidRDefault="00E67D66" w:rsidP="00783315">
            <w:pPr>
              <w:pStyle w:val="ListParagraph"/>
              <w:numPr>
                <w:ilvl w:val="0"/>
                <w:numId w:val="14"/>
              </w:numPr>
            </w:pPr>
            <w:r>
              <w:t xml:space="preserve">Authorised to access CWB Digital Banking platform to </w:t>
            </w:r>
            <w:r w:rsidR="00A77238">
              <w:t>file and remit business taxes</w:t>
            </w:r>
          </w:p>
          <w:p w14:paraId="39525AF6" w14:textId="77777777" w:rsidR="00E67D66" w:rsidRDefault="00E67D66" w:rsidP="00783315">
            <w:pPr>
              <w:pStyle w:val="ListParagraph"/>
              <w:numPr>
                <w:ilvl w:val="0"/>
                <w:numId w:val="14"/>
              </w:numPr>
            </w:pPr>
            <w:r>
              <w:t xml:space="preserve">Funds are in the account </w:t>
            </w:r>
            <w:r w:rsidR="00A77238">
              <w:t>available to remit taxes</w:t>
            </w:r>
          </w:p>
          <w:p w14:paraId="011533C9" w14:textId="3B6417A5" w:rsidR="00A77238" w:rsidRPr="00643F32" w:rsidRDefault="00A77238" w:rsidP="00783315">
            <w:pPr>
              <w:pStyle w:val="ListParagraph"/>
              <w:numPr>
                <w:ilvl w:val="0"/>
                <w:numId w:val="14"/>
              </w:numPr>
            </w:pPr>
            <w:r>
              <w:t xml:space="preserve">Information required to file business taxes is available </w:t>
            </w:r>
          </w:p>
        </w:tc>
      </w:tr>
      <w:tr w:rsidR="00E67D66" w:rsidRPr="00643F32" w14:paraId="57337344"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342C201" w14:textId="77777777" w:rsidR="00E67D66" w:rsidRPr="00643F32" w:rsidRDefault="00E67D66" w:rsidP="00A91B06">
            <w:pPr>
              <w:rPr>
                <w:b/>
              </w:rPr>
            </w:pPr>
            <w:r w:rsidRPr="00643F32">
              <w:rPr>
                <w:b/>
              </w:rPr>
              <w:t>Post-Conditions: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3199345" w14:textId="17F84503" w:rsidR="00E67D66" w:rsidRPr="00643F32" w:rsidRDefault="00E67D66" w:rsidP="00A77238">
            <w:r>
              <w:t xml:space="preserve">A successful completion of one or more </w:t>
            </w:r>
            <w:r w:rsidR="00A77238">
              <w:t>tax remittances</w:t>
            </w:r>
            <w:r>
              <w:t xml:space="preserve"> is available to view or print. </w:t>
            </w:r>
          </w:p>
        </w:tc>
      </w:tr>
      <w:tr w:rsidR="00E67D66" w:rsidRPr="00643F32" w14:paraId="3795A16D"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BD9D031" w14:textId="77777777" w:rsidR="00E67D66" w:rsidRPr="00643F32" w:rsidRDefault="00E67D66" w:rsidP="00A91B06">
            <w:pPr>
              <w:rPr>
                <w:b/>
              </w:rPr>
            </w:pPr>
            <w:r w:rsidRPr="00643F32">
              <w:rPr>
                <w:b/>
              </w:rPr>
              <w:t>Basic Flow:</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14D580" w14:textId="7666D14A" w:rsidR="00E67D66" w:rsidRDefault="00E67D66" w:rsidP="00783315">
            <w:pPr>
              <w:pStyle w:val="ListParagraph"/>
              <w:numPr>
                <w:ilvl w:val="0"/>
                <w:numId w:val="20"/>
              </w:numPr>
            </w:pPr>
            <w:r>
              <w:t xml:space="preserve">Add a </w:t>
            </w:r>
            <w:r w:rsidR="00B67BF2">
              <w:t>Tax</w:t>
            </w:r>
            <w:r>
              <w:t xml:space="preserve"> Payee: User add</w:t>
            </w:r>
            <w:r w:rsidR="0054180B">
              <w:t>s</w:t>
            </w:r>
            <w:r>
              <w:t xml:space="preserve"> a new </w:t>
            </w:r>
            <w:r w:rsidR="00B67BF2">
              <w:t>Tax</w:t>
            </w:r>
            <w:r>
              <w:t xml:space="preserve"> Payee by searching the </w:t>
            </w:r>
            <w:r w:rsidR="00B67BF2">
              <w:t>Tax</w:t>
            </w:r>
            <w:r>
              <w:t xml:space="preserve"> Payee name from the pre-populated list. User can also browse the payees by browsing from the pre-defined payee type categories such as </w:t>
            </w:r>
            <w:r w:rsidR="00B67BF2">
              <w:t>Federal</w:t>
            </w:r>
            <w:r w:rsidR="00FC7026">
              <w:t xml:space="preserve"> taxes or Provincial taxes etc.</w:t>
            </w:r>
            <w:r>
              <w:t xml:space="preserve"> </w:t>
            </w:r>
            <w:r w:rsidR="00B67BF2" w:rsidRPr="0054180B">
              <w:t>The user need</w:t>
            </w:r>
            <w:r w:rsidR="0054180B" w:rsidRPr="0054180B">
              <w:t>s</w:t>
            </w:r>
            <w:r w:rsidR="00B67BF2" w:rsidRPr="0054180B">
              <w:t xml:space="preserve"> permissions/authorization from Account </w:t>
            </w:r>
            <w:r w:rsidR="0054180B" w:rsidRPr="0054180B">
              <w:t>Signer</w:t>
            </w:r>
            <w:r w:rsidR="00B67BF2" w:rsidRPr="0054180B">
              <w:t xml:space="preserve"> to add a new </w:t>
            </w:r>
            <w:r w:rsidR="00DB28DE" w:rsidRPr="0054180B">
              <w:t>Tax</w:t>
            </w:r>
            <w:r w:rsidR="00B67BF2" w:rsidRPr="0054180B">
              <w:t xml:space="preserve"> Payee.</w:t>
            </w:r>
          </w:p>
          <w:p w14:paraId="204F3FFB" w14:textId="70A3EDB0" w:rsidR="00E67D66" w:rsidRPr="00B0118D" w:rsidRDefault="00E67D66" w:rsidP="00783315">
            <w:pPr>
              <w:pStyle w:val="ListParagraph"/>
              <w:numPr>
                <w:ilvl w:val="0"/>
                <w:numId w:val="20"/>
              </w:numPr>
              <w:rPr>
                <w:i/>
              </w:rPr>
            </w:pPr>
            <w:r>
              <w:t xml:space="preserve">User enters the </w:t>
            </w:r>
            <w:r w:rsidR="00B67BF2">
              <w:t>required information to file based on the tax type selected.</w:t>
            </w:r>
            <w:r>
              <w:t xml:space="preserve">  </w:t>
            </w:r>
            <w:r w:rsidR="00B0118D" w:rsidRPr="00B0118D">
              <w:rPr>
                <w:i/>
              </w:rPr>
              <w:t>(Note: Data / Information collection requirements varies based on the selected Tax Payee e.g. GST, Payroll Contribution, Corporation Income Tax etc.)</w:t>
            </w:r>
          </w:p>
          <w:p w14:paraId="1B5647AB" w14:textId="04B266DC" w:rsidR="00E67D66" w:rsidRDefault="00E67D66" w:rsidP="00783315">
            <w:pPr>
              <w:pStyle w:val="ListParagraph"/>
              <w:numPr>
                <w:ilvl w:val="0"/>
                <w:numId w:val="20"/>
              </w:numPr>
            </w:pPr>
            <w:r>
              <w:t xml:space="preserve">Pay from Account: User select account to pay the </w:t>
            </w:r>
            <w:r w:rsidR="00B0118D">
              <w:t>Taxes</w:t>
            </w:r>
            <w:r>
              <w:t xml:space="preserve"> from.</w:t>
            </w:r>
          </w:p>
          <w:p w14:paraId="58082989" w14:textId="7AFCEAC3" w:rsidR="00E67D66" w:rsidRDefault="00E67D66" w:rsidP="00783315">
            <w:pPr>
              <w:pStyle w:val="ListParagraph"/>
              <w:numPr>
                <w:ilvl w:val="0"/>
                <w:numId w:val="20"/>
              </w:numPr>
            </w:pPr>
            <w:r>
              <w:t xml:space="preserve">Pay from Account: User can make the “Pay from” account as default by selected an account from available accounts to </w:t>
            </w:r>
            <w:r w:rsidR="00B0118D">
              <w:t>remit tax</w:t>
            </w:r>
            <w:r>
              <w:t xml:space="preserve"> payments if needed. </w:t>
            </w:r>
          </w:p>
          <w:p w14:paraId="4C2E525F" w14:textId="1A083A94" w:rsidR="00E67D66" w:rsidRDefault="00E67D66" w:rsidP="00783315">
            <w:pPr>
              <w:pStyle w:val="ListParagraph"/>
              <w:numPr>
                <w:ilvl w:val="0"/>
                <w:numId w:val="20"/>
              </w:numPr>
            </w:pPr>
            <w:r>
              <w:t xml:space="preserve">Select “Pay to” – User select the </w:t>
            </w:r>
            <w:r w:rsidR="00DB28DE">
              <w:t>Tax</w:t>
            </w:r>
            <w:r>
              <w:t xml:space="preserve"> Payee to </w:t>
            </w:r>
            <w:r w:rsidR="00DB28DE">
              <w:t>file and remit taxes</w:t>
            </w:r>
            <w:r>
              <w:t>.</w:t>
            </w:r>
          </w:p>
          <w:p w14:paraId="281AEC0B" w14:textId="1AC6CDF9" w:rsidR="00E67D66" w:rsidRDefault="00E67D66" w:rsidP="00783315">
            <w:pPr>
              <w:pStyle w:val="ListParagraph"/>
              <w:numPr>
                <w:ilvl w:val="0"/>
                <w:numId w:val="20"/>
              </w:numPr>
            </w:pPr>
            <w:r>
              <w:t xml:space="preserve">Payment Date – User enter the payment date to </w:t>
            </w:r>
            <w:r w:rsidR="00DB28DE">
              <w:t>remit the</w:t>
            </w:r>
            <w:r>
              <w:t xml:space="preserve"> payment, the payment date should be &gt;= today’s date. User has ability to schedule </w:t>
            </w:r>
            <w:r w:rsidR="00DB28DE">
              <w:t>tax</w:t>
            </w:r>
            <w:r>
              <w:t xml:space="preserve"> </w:t>
            </w:r>
            <w:r w:rsidR="00DB28DE">
              <w:t>remittance</w:t>
            </w:r>
            <w:r>
              <w:t xml:space="preserve"> for future date. </w:t>
            </w:r>
          </w:p>
          <w:p w14:paraId="2BDE1A32" w14:textId="77ADE1C3" w:rsidR="00E67D66" w:rsidRPr="0054180B" w:rsidRDefault="00E67D66" w:rsidP="00783315">
            <w:pPr>
              <w:pStyle w:val="ListParagraph"/>
              <w:numPr>
                <w:ilvl w:val="0"/>
                <w:numId w:val="20"/>
              </w:numPr>
            </w:pPr>
            <w:r w:rsidRPr="0054180B">
              <w:t xml:space="preserve">Amount : User enter $Amount to </w:t>
            </w:r>
            <w:r w:rsidR="000D5F89" w:rsidRPr="0054180B">
              <w:t>remit</w:t>
            </w:r>
            <w:r w:rsidRPr="0054180B">
              <w:t xml:space="preserve"> the </w:t>
            </w:r>
            <w:r w:rsidR="000D5F89" w:rsidRPr="0054180B">
              <w:t>tax</w:t>
            </w:r>
            <w:r w:rsidRPr="0054180B">
              <w:t xml:space="preserve"> payment </w:t>
            </w:r>
          </w:p>
          <w:p w14:paraId="029FAC7C" w14:textId="031F908B" w:rsidR="00E67D66" w:rsidRDefault="00C36D03" w:rsidP="00783315">
            <w:pPr>
              <w:pStyle w:val="ListParagraph"/>
              <w:numPr>
                <w:ilvl w:val="0"/>
                <w:numId w:val="20"/>
              </w:numPr>
            </w:pPr>
            <w:r>
              <w:t>File and Remit</w:t>
            </w:r>
            <w:r w:rsidR="00E67D66">
              <w:t xml:space="preserve">: User confirms the details </w:t>
            </w:r>
            <w:r>
              <w:t xml:space="preserve">of Tax file </w:t>
            </w:r>
            <w:r w:rsidR="00E67D66">
              <w:t>and proceed</w:t>
            </w:r>
            <w:r w:rsidR="00621B01">
              <w:t>s</w:t>
            </w:r>
            <w:r w:rsidR="00E67D66">
              <w:t xml:space="preserve"> with </w:t>
            </w:r>
            <w:r>
              <w:t>remittance transaction.</w:t>
            </w:r>
          </w:p>
          <w:p w14:paraId="42A8CCFD" w14:textId="08D94A15" w:rsidR="00E67D66" w:rsidRDefault="00E67D66" w:rsidP="00783315">
            <w:pPr>
              <w:pStyle w:val="ListParagraph"/>
              <w:numPr>
                <w:ilvl w:val="0"/>
                <w:numId w:val="20"/>
              </w:numPr>
            </w:pPr>
            <w:r>
              <w:t>Review (Approve or Dec</w:t>
            </w:r>
            <w:r w:rsidR="0054180B">
              <w:t xml:space="preserve">line) – If the transaction </w:t>
            </w:r>
            <w:r>
              <w:t>requires additional approval then it would be pending to approve.</w:t>
            </w:r>
            <w:r w:rsidR="0054180B">
              <w:t xml:space="preserve"> Approver approves the transaction.</w:t>
            </w:r>
          </w:p>
          <w:p w14:paraId="3A5D4B84" w14:textId="6D835448" w:rsidR="00A63EDE" w:rsidRDefault="00A63EDE" w:rsidP="00783315">
            <w:pPr>
              <w:pStyle w:val="ListParagraph"/>
              <w:numPr>
                <w:ilvl w:val="0"/>
                <w:numId w:val="20"/>
              </w:numPr>
            </w:pPr>
            <w:r>
              <w:t>System validates the details and process the transaction.</w:t>
            </w:r>
          </w:p>
          <w:p w14:paraId="307C9CBC" w14:textId="2BF6BF23" w:rsidR="00E67D66" w:rsidRPr="00643F32" w:rsidRDefault="00E67D66" w:rsidP="00783315">
            <w:pPr>
              <w:pStyle w:val="ListParagraph"/>
              <w:numPr>
                <w:ilvl w:val="0"/>
                <w:numId w:val="20"/>
              </w:numPr>
            </w:pPr>
            <w:r>
              <w:t xml:space="preserve">Confirmation/Receipt – User view the </w:t>
            </w:r>
            <w:r w:rsidR="00E93E48">
              <w:t>confirmation of Tax filing and remittance</w:t>
            </w:r>
            <w:r>
              <w:t xml:space="preserve"> receipt </w:t>
            </w:r>
          </w:p>
        </w:tc>
      </w:tr>
      <w:tr w:rsidR="00E67D66" w:rsidRPr="00643F32" w14:paraId="47DA0502"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25EB73B" w14:textId="77777777" w:rsidR="00E67D66" w:rsidRPr="00643F32" w:rsidRDefault="00E67D66" w:rsidP="00A91B06">
            <w:pPr>
              <w:rPr>
                <w:b/>
              </w:rPr>
            </w:pPr>
            <w:r w:rsidRPr="00643F32">
              <w:rPr>
                <w:b/>
              </w:rPr>
              <w:t>Alternative Flows: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A803BE" w14:textId="36212693" w:rsidR="00E67D66" w:rsidRDefault="00E67D66" w:rsidP="00783315">
            <w:pPr>
              <w:pStyle w:val="ListParagraph"/>
              <w:numPr>
                <w:ilvl w:val="0"/>
                <w:numId w:val="21"/>
              </w:numPr>
            </w:pPr>
            <w:r>
              <w:t xml:space="preserve">Select Payee: If a </w:t>
            </w:r>
            <w:r w:rsidR="008E4995">
              <w:t>Tax</w:t>
            </w:r>
            <w:r>
              <w:t xml:space="preserve"> Payee is available user skips the step # 1.0 of basic flow and proceeds to Step </w:t>
            </w:r>
            <w:r w:rsidR="008E4995">
              <w:t>2</w:t>
            </w:r>
            <w:r>
              <w:t>.0.</w:t>
            </w:r>
          </w:p>
          <w:p w14:paraId="76A43111" w14:textId="1F01C899" w:rsidR="00E67D66" w:rsidRPr="0054180B" w:rsidRDefault="00E67D66" w:rsidP="00783315">
            <w:pPr>
              <w:pStyle w:val="ListParagraph"/>
              <w:numPr>
                <w:ilvl w:val="0"/>
                <w:numId w:val="21"/>
              </w:numPr>
            </w:pPr>
            <w:r w:rsidRPr="0054180B">
              <w:t xml:space="preserve">Schedule Payment – User can schedule </w:t>
            </w:r>
            <w:r w:rsidR="008E4995" w:rsidRPr="0054180B">
              <w:t xml:space="preserve">remittance </w:t>
            </w:r>
            <w:r w:rsidRPr="0054180B">
              <w:t>for future date.  User can also update or delete existing schedule</w:t>
            </w:r>
            <w:r w:rsidR="008E4995" w:rsidRPr="0054180B">
              <w:t>d</w:t>
            </w:r>
            <w:r w:rsidRPr="0054180B">
              <w:t xml:space="preserve"> payment(s).</w:t>
            </w:r>
          </w:p>
          <w:p w14:paraId="13FB4DFC" w14:textId="2F99CA5F" w:rsidR="00E67D66" w:rsidRDefault="00E67D66" w:rsidP="00783315">
            <w:pPr>
              <w:pStyle w:val="ListParagraph"/>
              <w:numPr>
                <w:ilvl w:val="0"/>
                <w:numId w:val="21"/>
              </w:numPr>
            </w:pPr>
            <w:r>
              <w:t xml:space="preserve">Schedule </w:t>
            </w:r>
            <w:r w:rsidR="00386316">
              <w:t>Reoccurring</w:t>
            </w:r>
            <w:r>
              <w:t xml:space="preserve"> Payment: User can schedule </w:t>
            </w:r>
            <w:r w:rsidR="00386316">
              <w:t>reoccurring</w:t>
            </w:r>
            <w:r>
              <w:t xml:space="preserve"> </w:t>
            </w:r>
            <w:r w:rsidR="00FA06F1">
              <w:t>tax</w:t>
            </w:r>
            <w:r>
              <w:t xml:space="preserve"> payments by providing Start and End date or by providing number of occurrences for the specified </w:t>
            </w:r>
            <w:r w:rsidR="00066295">
              <w:t>tax</w:t>
            </w:r>
            <w:r>
              <w:t xml:space="preserve"> payment. </w:t>
            </w:r>
          </w:p>
          <w:p w14:paraId="2AEB67A2" w14:textId="36037FE8" w:rsidR="00E67D66" w:rsidRDefault="00E67D66" w:rsidP="00783315">
            <w:pPr>
              <w:pStyle w:val="ListParagraph"/>
              <w:numPr>
                <w:ilvl w:val="0"/>
                <w:numId w:val="21"/>
              </w:numPr>
            </w:pPr>
            <w:r>
              <w:t>Manage Payee- Authorized Use</w:t>
            </w:r>
            <w:r w:rsidR="00FA06F1">
              <w:t>r can delete the existing</w:t>
            </w:r>
            <w:r w:rsidR="0054180B">
              <w:t xml:space="preserve"> Tax</w:t>
            </w:r>
            <w:r w:rsidR="00FA06F1">
              <w:t xml:space="preserve"> Payee.</w:t>
            </w:r>
          </w:p>
          <w:p w14:paraId="23F37657" w14:textId="0FA71C61" w:rsidR="00E67D66" w:rsidRDefault="00E67D66" w:rsidP="00783315">
            <w:pPr>
              <w:pStyle w:val="ListParagraph"/>
              <w:numPr>
                <w:ilvl w:val="0"/>
                <w:numId w:val="21"/>
              </w:numPr>
            </w:pPr>
            <w:r>
              <w:t xml:space="preserve">Approve/Decline – Authorized user can review the list of pending </w:t>
            </w:r>
            <w:r w:rsidR="00FA06F1">
              <w:t xml:space="preserve">tax </w:t>
            </w:r>
            <w:r>
              <w:t xml:space="preserve">payments and can review or decline the </w:t>
            </w:r>
            <w:r w:rsidR="00FA06F1">
              <w:t>tax</w:t>
            </w:r>
            <w:r>
              <w:t xml:space="preserve"> payment(s)</w:t>
            </w:r>
            <w:r w:rsidR="00FA06F1">
              <w:t>.</w:t>
            </w:r>
          </w:p>
          <w:p w14:paraId="4E0F9BD4" w14:textId="72E0B4BD" w:rsidR="00E67D66" w:rsidRPr="00643F32" w:rsidRDefault="00E67D66" w:rsidP="00783315">
            <w:pPr>
              <w:pStyle w:val="ListParagraph"/>
              <w:numPr>
                <w:ilvl w:val="0"/>
                <w:numId w:val="21"/>
              </w:numPr>
            </w:pPr>
            <w:r>
              <w:t xml:space="preserve">Recall Payment – User can recall the pending </w:t>
            </w:r>
            <w:r w:rsidR="00FA06F1">
              <w:t>tax</w:t>
            </w:r>
            <w:r>
              <w:t xml:space="preserve"> payment</w:t>
            </w:r>
            <w:r w:rsidR="00FA06F1">
              <w:t xml:space="preserve"> if it is not approved.</w:t>
            </w:r>
          </w:p>
        </w:tc>
      </w:tr>
      <w:tr w:rsidR="00E67D66" w:rsidRPr="00643F32" w14:paraId="28F69096"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1FEF446" w14:textId="77777777" w:rsidR="00E67D66" w:rsidRPr="00643F32" w:rsidRDefault="00E67D66" w:rsidP="00A91B06">
            <w:pPr>
              <w:rPr>
                <w:b/>
              </w:rPr>
            </w:pPr>
            <w:r w:rsidRPr="00643F32">
              <w:rPr>
                <w:b/>
              </w:rPr>
              <w:t>Exception:</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EDCD09" w14:textId="77777777" w:rsidR="00E67D66" w:rsidRDefault="00E67D66" w:rsidP="00783315">
            <w:pPr>
              <w:pStyle w:val="ListParagraph"/>
              <w:numPr>
                <w:ilvl w:val="0"/>
                <w:numId w:val="16"/>
              </w:numPr>
            </w:pPr>
            <w:r>
              <w:t xml:space="preserve">If the available funds &lt; amount being paid then system generates error to notify insufficient funds for the transaction. </w:t>
            </w:r>
          </w:p>
          <w:p w14:paraId="49DFC788" w14:textId="1D679BF4" w:rsidR="00E67D66" w:rsidRPr="00643F32" w:rsidRDefault="00E67D66" w:rsidP="00783315">
            <w:pPr>
              <w:pStyle w:val="ListParagraph"/>
              <w:numPr>
                <w:ilvl w:val="0"/>
                <w:numId w:val="16"/>
              </w:numPr>
            </w:pPr>
            <w:r w:rsidRPr="0054180B">
              <w:t>The system-wide maximum bill payment amount per transaction is $1,000,000. If user want to make a payment over this amount, it is advised to split the payment into multiple payments, but do not use the same payment amount twice or it will reject as a duplicate.</w:t>
            </w:r>
            <w:r w:rsidR="00E716D7">
              <w:t xml:space="preserve"> </w:t>
            </w:r>
            <w:r w:rsidR="00E716D7" w:rsidRPr="00E716D7">
              <w:rPr>
                <w:i/>
                <w:color w:val="FF0000"/>
              </w:rPr>
              <w:t>– Need to confirm if this rule applies to Taxes?</w:t>
            </w:r>
          </w:p>
        </w:tc>
      </w:tr>
      <w:tr w:rsidR="00E67D66" w:rsidRPr="00643F32" w14:paraId="1CEF4ED1"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6159EB7" w14:textId="77777777" w:rsidR="00E67D66" w:rsidRPr="00643F32" w:rsidRDefault="00E67D66" w:rsidP="00A91B06">
            <w:pPr>
              <w:rPr>
                <w:b/>
              </w:rPr>
            </w:pPr>
            <w:r w:rsidRPr="00643F32">
              <w:rPr>
                <w:b/>
              </w:rPr>
              <w:t>Use Case Priority:</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768C40" w14:textId="77777777" w:rsidR="00E67D66" w:rsidRPr="00643F32" w:rsidRDefault="00E67D66" w:rsidP="00A91B06">
            <w:r w:rsidRPr="00B3457F">
              <w:t>1: High</w:t>
            </w:r>
          </w:p>
        </w:tc>
      </w:tr>
      <w:tr w:rsidR="00E67D66" w:rsidRPr="00643F32" w14:paraId="44E3E9B7"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3AF5A0E" w14:textId="77777777" w:rsidR="00E67D66" w:rsidRPr="00643F32" w:rsidRDefault="00E67D66" w:rsidP="00A91B06">
            <w:pPr>
              <w:rPr>
                <w:b/>
              </w:rPr>
            </w:pPr>
            <w:r w:rsidRPr="00643F32">
              <w:rPr>
                <w:b/>
              </w:rPr>
              <w:t>Frequency of Use:</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91E926C" w14:textId="77777777" w:rsidR="00E67D66" w:rsidRPr="00643F32" w:rsidRDefault="00E67D66" w:rsidP="00A91B06">
            <w:r w:rsidRPr="00B3457F">
              <w:t xml:space="preserve">The frequency is dependant on </w:t>
            </w:r>
            <w:r>
              <w:t xml:space="preserve">user needs of Bill Payment. </w:t>
            </w:r>
          </w:p>
        </w:tc>
      </w:tr>
      <w:tr w:rsidR="00E67D66" w:rsidRPr="00643F32" w14:paraId="48E9E82A"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689D8F6" w14:textId="77777777" w:rsidR="00E67D66" w:rsidRPr="00643F32" w:rsidRDefault="00E67D66" w:rsidP="00A91B06">
            <w:pPr>
              <w:rPr>
                <w:b/>
              </w:rPr>
            </w:pPr>
            <w:r w:rsidRPr="00643F32">
              <w:rPr>
                <w:b/>
              </w:rPr>
              <w:t>Business Rules: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553A26" w14:textId="20408BF7" w:rsidR="00E67D66" w:rsidRDefault="00E67D66" w:rsidP="00783315">
            <w:pPr>
              <w:pStyle w:val="ListParagraph"/>
              <w:numPr>
                <w:ilvl w:val="0"/>
                <w:numId w:val="16"/>
              </w:numPr>
            </w:pPr>
            <w:r>
              <w:t xml:space="preserve">Delegated user can add a new </w:t>
            </w:r>
            <w:r w:rsidR="00E716D7">
              <w:t>Tax</w:t>
            </w:r>
            <w:r>
              <w:t xml:space="preserve"> Payee if the user has permissions to add.</w:t>
            </w:r>
          </w:p>
          <w:p w14:paraId="5DA4831E" w14:textId="142D57D7" w:rsidR="00E67D66" w:rsidRDefault="00E67D66" w:rsidP="00783315">
            <w:pPr>
              <w:pStyle w:val="ListParagraph"/>
              <w:numPr>
                <w:ilvl w:val="0"/>
                <w:numId w:val="16"/>
              </w:numPr>
            </w:pPr>
            <w:r w:rsidRPr="003944CC">
              <w:t xml:space="preserve">The system-wide maximum </w:t>
            </w:r>
            <w:r w:rsidR="00E716D7">
              <w:t>tax</w:t>
            </w:r>
            <w:r w:rsidRPr="003944CC">
              <w:t xml:space="preserve"> payment amount per transaction is $1,000,000. If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r w:rsidR="00E716D7">
              <w:t xml:space="preserve"> </w:t>
            </w:r>
            <w:r w:rsidR="00E716D7" w:rsidRPr="00E716D7">
              <w:rPr>
                <w:i/>
                <w:color w:val="FF0000"/>
              </w:rPr>
              <w:t>– Need to confirm if this rule applies to Taxes?</w:t>
            </w:r>
          </w:p>
          <w:p w14:paraId="0B470266" w14:textId="0D22E2D5" w:rsidR="00E67D66" w:rsidRPr="005F2D94" w:rsidRDefault="00E67D66" w:rsidP="00783315">
            <w:pPr>
              <w:pStyle w:val="ListParagraph"/>
              <w:numPr>
                <w:ilvl w:val="0"/>
                <w:numId w:val="16"/>
              </w:numPr>
            </w:pPr>
            <w:r w:rsidRPr="005F2D94">
              <w:t>Client can set own transaction limits (Less than bank’s limit</w:t>
            </w:r>
            <w:r w:rsidR="005F2D94">
              <w:t>)</w:t>
            </w:r>
            <w:r w:rsidR="00E716D7" w:rsidRPr="005F2D94">
              <w:t xml:space="preserve"> </w:t>
            </w:r>
          </w:p>
          <w:p w14:paraId="3E33B721" w14:textId="77777777" w:rsidR="00E67D66" w:rsidRDefault="00E67D66" w:rsidP="00783315">
            <w:pPr>
              <w:pStyle w:val="ListParagraph"/>
              <w:numPr>
                <w:ilvl w:val="0"/>
                <w:numId w:val="16"/>
              </w:numPr>
            </w:pPr>
            <w:r>
              <w:t>the payment date should be &gt;= today’s date</w:t>
            </w:r>
          </w:p>
          <w:p w14:paraId="6105500B" w14:textId="4D161F34" w:rsidR="00E67D66" w:rsidRDefault="00E67D66" w:rsidP="00783315">
            <w:pPr>
              <w:pStyle w:val="ListParagraph"/>
              <w:numPr>
                <w:ilvl w:val="0"/>
                <w:numId w:val="16"/>
              </w:numPr>
            </w:pPr>
            <w:r w:rsidRPr="00C81B83">
              <w:rPr>
                <w:lang w:val="en"/>
              </w:rPr>
              <w:t xml:space="preserve">For future-dated </w:t>
            </w:r>
            <w:r w:rsidR="00E716D7">
              <w:rPr>
                <w:lang w:val="en"/>
              </w:rPr>
              <w:t>Tax</w:t>
            </w:r>
            <w:r w:rsidRPr="00C81B83">
              <w:rPr>
                <w:lang w:val="en"/>
              </w:rPr>
              <w:t xml:space="preserve"> payments,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p w14:paraId="23DC94C8" w14:textId="77777777" w:rsidR="00E67D66" w:rsidRPr="003944CC" w:rsidRDefault="00E67D66" w:rsidP="00783315">
            <w:pPr>
              <w:pStyle w:val="ListParagraph"/>
              <w:numPr>
                <w:ilvl w:val="0"/>
                <w:numId w:val="16"/>
              </w:numPr>
            </w:pPr>
            <w:r w:rsidRPr="003944CC">
              <w:t xml:space="preserve">The number of approvals required for transactions created by this specific user –? </w:t>
            </w:r>
          </w:p>
          <w:p w14:paraId="60448DE0" w14:textId="7020FBBF" w:rsidR="00E67D66" w:rsidRDefault="00E67D66" w:rsidP="00783315">
            <w:pPr>
              <w:pStyle w:val="ListParagraph"/>
              <w:numPr>
                <w:ilvl w:val="0"/>
                <w:numId w:val="16"/>
              </w:numPr>
            </w:pPr>
            <w:r w:rsidRPr="003944CC">
              <w:t xml:space="preserve">The maximum value this user can </w:t>
            </w:r>
            <w:r w:rsidRPr="005F2D94">
              <w:t>approve – ?, if</w:t>
            </w:r>
            <w:r w:rsidRPr="003944CC">
              <w:t xml:space="preserve"> th</w:t>
            </w:r>
            <w:r>
              <w:t>e</w:t>
            </w:r>
            <w:r w:rsidR="005F2D94">
              <w:t xml:space="preserve"> user can</w:t>
            </w:r>
            <w:r w:rsidRPr="003944CC">
              <w:t xml:space="preserve"> approve another user’s transactions</w:t>
            </w:r>
            <w:r>
              <w:t xml:space="preserve"> </w:t>
            </w:r>
            <w:r w:rsidRPr="003944CC">
              <w:t xml:space="preserve"> </w:t>
            </w:r>
          </w:p>
          <w:p w14:paraId="0209CD5F" w14:textId="77777777" w:rsidR="00E67D66" w:rsidRDefault="00E67D66" w:rsidP="00783315">
            <w:pPr>
              <w:pStyle w:val="ListParagraph"/>
              <w:numPr>
                <w:ilvl w:val="0"/>
                <w:numId w:val="16"/>
              </w:numPr>
            </w:pPr>
            <w:r w:rsidRPr="003944CC">
              <w:lastRenderedPageBreak/>
              <w:t xml:space="preserve">When applicable, approval of a scheduled </w:t>
            </w:r>
            <w:r w:rsidR="00E716D7">
              <w:t>tax</w:t>
            </w:r>
            <w:r w:rsidRPr="003944CC">
              <w:t xml:space="preserve"> payment must be completed prior to the payment due date.</w:t>
            </w:r>
          </w:p>
          <w:p w14:paraId="4103C6AE" w14:textId="10F3D6C4" w:rsidR="00ED2F29" w:rsidRPr="00643F32" w:rsidRDefault="00ED2F29" w:rsidP="00783315">
            <w:pPr>
              <w:pStyle w:val="ListParagraph"/>
              <w:numPr>
                <w:ilvl w:val="0"/>
                <w:numId w:val="16"/>
              </w:numPr>
            </w:pPr>
            <w:r>
              <w:t>User can view the history based on selected period (Start date and End date)</w:t>
            </w:r>
          </w:p>
        </w:tc>
      </w:tr>
      <w:tr w:rsidR="00E67D66" w:rsidRPr="00643F32" w14:paraId="5EC27E56"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07C5CC3" w14:textId="77777777" w:rsidR="00E67D66" w:rsidRPr="00643F32" w:rsidRDefault="00E67D66" w:rsidP="00A91B06">
            <w:pPr>
              <w:rPr>
                <w:b/>
              </w:rPr>
            </w:pPr>
            <w:r w:rsidRPr="00643F32">
              <w:rPr>
                <w:b/>
              </w:rPr>
              <w:lastRenderedPageBreak/>
              <w:t>Assumptions: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34FF43" w14:textId="40E76DD2" w:rsidR="00A948EE" w:rsidRDefault="00A948EE" w:rsidP="00783315">
            <w:pPr>
              <w:pStyle w:val="ListParagraph"/>
              <w:numPr>
                <w:ilvl w:val="0"/>
                <w:numId w:val="22"/>
              </w:numPr>
            </w:pPr>
            <w:r>
              <w:t>The required form for Tax filling are implemented (Federal and Provincial</w:t>
            </w:r>
            <w:r w:rsidR="001F4F0D">
              <w:t xml:space="preserve"> Multiple forms</w:t>
            </w:r>
            <w:r>
              <w:t xml:space="preserve">) </w:t>
            </w:r>
          </w:p>
          <w:p w14:paraId="36E2C07D" w14:textId="77777777" w:rsidR="007E163A" w:rsidRPr="0079340B" w:rsidRDefault="007E163A" w:rsidP="00783315">
            <w:pPr>
              <w:numPr>
                <w:ilvl w:val="0"/>
                <w:numId w:val="22"/>
              </w:numPr>
            </w:pPr>
            <w:r w:rsidRPr="0079340B">
              <w:t>The system-wide maximum bill payment amount per transaction is $1,000,000. If user want to make a payment over this amount, it is advised to split the payment into multiple payments, but do not use the same payment amount twice or it will reject as a duplicate.</w:t>
            </w:r>
          </w:p>
          <w:p w14:paraId="4DFF85F2" w14:textId="33FF3D7F" w:rsidR="009B6373" w:rsidRPr="00643F32" w:rsidRDefault="007E163A" w:rsidP="00783315">
            <w:pPr>
              <w:pStyle w:val="ListParagraph"/>
              <w:numPr>
                <w:ilvl w:val="1"/>
                <w:numId w:val="22"/>
              </w:numPr>
            </w:pPr>
            <w:r w:rsidRPr="001F4F0D">
              <w:rPr>
                <w:color w:val="FF0000"/>
              </w:rPr>
              <w:t>Assuming it is Central 1 limitation?</w:t>
            </w:r>
          </w:p>
        </w:tc>
      </w:tr>
      <w:tr w:rsidR="00E67D66" w:rsidRPr="00643F32" w14:paraId="1994578C"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67598E2" w14:textId="77777777" w:rsidR="00E67D66" w:rsidRPr="00643F32" w:rsidRDefault="00E67D66" w:rsidP="00A91B06">
            <w:pPr>
              <w:rPr>
                <w:b/>
              </w:rPr>
            </w:pPr>
            <w:r w:rsidRPr="00643F32">
              <w:rPr>
                <w:b/>
              </w:rPr>
              <w:t>Issues and Considerations: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7708AB" w14:textId="6C4185CB" w:rsidR="00E67D66" w:rsidRPr="00643F32" w:rsidRDefault="00A948EE" w:rsidP="00A91B06">
            <w:r>
              <w:t>Currently, System does not provide ability to only remit business taxes. User has to file taxes along with remittance. Some business user may only like to remit taxes rather than filing through CWB digital platform.</w:t>
            </w:r>
            <w:r w:rsidR="001F4F0D">
              <w:t xml:space="preserve"> – </w:t>
            </w:r>
            <w:r w:rsidR="001F4F0D" w:rsidRPr="001F4F0D">
              <w:rPr>
                <w:i/>
                <w:color w:val="FF0000"/>
              </w:rPr>
              <w:t>See comments in the beginning of use case diagram</w:t>
            </w:r>
          </w:p>
        </w:tc>
      </w:tr>
    </w:tbl>
    <w:p w14:paraId="6AEF5E03" w14:textId="77777777" w:rsidR="00E67D66" w:rsidRDefault="00E67D66" w:rsidP="00E67D66"/>
    <w:p w14:paraId="7BF69637" w14:textId="77777777" w:rsidR="00E67D66" w:rsidRDefault="00E67D66" w:rsidP="00E67D66">
      <w:pPr>
        <w:pStyle w:val="Heading2"/>
        <w:keepNext/>
        <w:keepLines/>
        <w:spacing w:before="240" w:after="120" w:line="276" w:lineRule="auto"/>
      </w:pPr>
      <w:bookmarkStart w:id="25" w:name="_Toc44407658"/>
      <w:r>
        <w:t>Business Requirements</w:t>
      </w:r>
      <w:bookmarkEnd w:id="25"/>
      <w:r>
        <w:t xml:space="preserve"> </w:t>
      </w:r>
    </w:p>
    <w:tbl>
      <w:tblPr>
        <w:tblStyle w:val="TableGrid"/>
        <w:tblW w:w="9776" w:type="dxa"/>
        <w:tblLook w:val="04A0" w:firstRow="1" w:lastRow="0" w:firstColumn="1" w:lastColumn="0" w:noHBand="0" w:noVBand="1"/>
      </w:tblPr>
      <w:tblGrid>
        <w:gridCol w:w="1176"/>
        <w:gridCol w:w="8600"/>
      </w:tblGrid>
      <w:tr w:rsidR="001F4F0D" w:rsidRPr="009E0DE7" w14:paraId="48512E18" w14:textId="77777777" w:rsidTr="001F4F0D">
        <w:tc>
          <w:tcPr>
            <w:tcW w:w="1176" w:type="dxa"/>
          </w:tcPr>
          <w:p w14:paraId="3DEDC95F" w14:textId="77777777" w:rsidR="001F4F0D" w:rsidRPr="009E0DE7" w:rsidRDefault="001F4F0D" w:rsidP="00A91B06">
            <w:pPr>
              <w:rPr>
                <w:b/>
              </w:rPr>
            </w:pPr>
            <w:r w:rsidRPr="009E0DE7">
              <w:rPr>
                <w:b/>
              </w:rPr>
              <w:t>ID</w:t>
            </w:r>
          </w:p>
        </w:tc>
        <w:tc>
          <w:tcPr>
            <w:tcW w:w="8600" w:type="dxa"/>
          </w:tcPr>
          <w:p w14:paraId="6653120F" w14:textId="77777777" w:rsidR="001F4F0D" w:rsidRPr="009E0DE7" w:rsidRDefault="001F4F0D" w:rsidP="00A91B06">
            <w:pPr>
              <w:rPr>
                <w:b/>
              </w:rPr>
            </w:pPr>
            <w:r w:rsidRPr="009E0DE7">
              <w:rPr>
                <w:b/>
              </w:rPr>
              <w:t>Requirement Description</w:t>
            </w:r>
          </w:p>
        </w:tc>
      </w:tr>
      <w:tr w:rsidR="001F4F0D" w:rsidRPr="00684E69" w14:paraId="3F9838CA" w14:textId="77777777" w:rsidTr="001F4F0D">
        <w:tc>
          <w:tcPr>
            <w:tcW w:w="1176" w:type="dxa"/>
          </w:tcPr>
          <w:p w14:paraId="7A07A0B7" w14:textId="3D30D1C5" w:rsidR="001F4F0D" w:rsidRPr="00684E69" w:rsidRDefault="001F4F0D" w:rsidP="00A91B06">
            <w:r w:rsidRPr="00684E69">
              <w:t>BRTP6.00</w:t>
            </w:r>
          </w:p>
        </w:tc>
        <w:tc>
          <w:tcPr>
            <w:tcW w:w="8600" w:type="dxa"/>
          </w:tcPr>
          <w:p w14:paraId="11AD862B" w14:textId="0EB9F35A" w:rsidR="001F4F0D" w:rsidRPr="00684E69" w:rsidRDefault="001F4F0D" w:rsidP="00540848">
            <w:r w:rsidRPr="00684E69">
              <w:t xml:space="preserve">Ability to add Federal Tax Types as Payees </w:t>
            </w:r>
            <w:r>
              <w:t xml:space="preserve">from pre-populated list </w:t>
            </w:r>
          </w:p>
        </w:tc>
      </w:tr>
      <w:tr w:rsidR="001F4F0D" w:rsidRPr="00684E69" w14:paraId="1EF1A7FA" w14:textId="77777777" w:rsidTr="001F4F0D">
        <w:tc>
          <w:tcPr>
            <w:tcW w:w="1176" w:type="dxa"/>
          </w:tcPr>
          <w:p w14:paraId="4DC77160" w14:textId="77777777" w:rsidR="001F4F0D" w:rsidRPr="00684E69" w:rsidRDefault="001F4F0D" w:rsidP="00A91B06">
            <w:r w:rsidRPr="00684E69">
              <w:t>BRTP6.01</w:t>
            </w:r>
          </w:p>
        </w:tc>
        <w:tc>
          <w:tcPr>
            <w:tcW w:w="8600" w:type="dxa"/>
          </w:tcPr>
          <w:p w14:paraId="77556177" w14:textId="309D1D3F" w:rsidR="001F4F0D" w:rsidRPr="00684E69" w:rsidRDefault="001F4F0D" w:rsidP="00A91B06">
            <w:r w:rsidRPr="00684E69">
              <w:t xml:space="preserve">Ability to </w:t>
            </w:r>
            <w:r>
              <w:t xml:space="preserve">file </w:t>
            </w:r>
            <w:r w:rsidRPr="00684E69">
              <w:t>remit to Federal Tax Types</w:t>
            </w:r>
          </w:p>
        </w:tc>
      </w:tr>
      <w:tr w:rsidR="001F4F0D" w:rsidRPr="00684E69" w14:paraId="2E71B373" w14:textId="77777777" w:rsidTr="001F4F0D">
        <w:tc>
          <w:tcPr>
            <w:tcW w:w="1176" w:type="dxa"/>
          </w:tcPr>
          <w:p w14:paraId="37C5D453" w14:textId="77777777" w:rsidR="001F4F0D" w:rsidRPr="00684E69" w:rsidRDefault="001F4F0D" w:rsidP="00A91B06">
            <w:r w:rsidRPr="00684E69">
              <w:t>BRTP6.02</w:t>
            </w:r>
          </w:p>
        </w:tc>
        <w:tc>
          <w:tcPr>
            <w:tcW w:w="8600" w:type="dxa"/>
          </w:tcPr>
          <w:p w14:paraId="3B6F37F7" w14:textId="42C2BBB3" w:rsidR="001F4F0D" w:rsidRPr="00684E69" w:rsidRDefault="001F4F0D" w:rsidP="00540848">
            <w:r w:rsidRPr="00684E69">
              <w:t xml:space="preserve">Ability to add Provincial Tax types as Payees </w:t>
            </w:r>
            <w:r>
              <w:t>from pre-populated list</w:t>
            </w:r>
          </w:p>
        </w:tc>
      </w:tr>
      <w:tr w:rsidR="001F4F0D" w:rsidRPr="00684E69" w14:paraId="7C3158A3" w14:textId="77777777" w:rsidTr="001F4F0D">
        <w:tc>
          <w:tcPr>
            <w:tcW w:w="1176" w:type="dxa"/>
          </w:tcPr>
          <w:p w14:paraId="5AFE15F2" w14:textId="77777777" w:rsidR="001F4F0D" w:rsidRPr="00684E69" w:rsidRDefault="001F4F0D" w:rsidP="00A91B06">
            <w:r w:rsidRPr="00684E69">
              <w:t>BRTP6.03</w:t>
            </w:r>
          </w:p>
        </w:tc>
        <w:tc>
          <w:tcPr>
            <w:tcW w:w="8600" w:type="dxa"/>
          </w:tcPr>
          <w:p w14:paraId="609CD694" w14:textId="04E7F86A" w:rsidR="001F4F0D" w:rsidRPr="00684E69" w:rsidRDefault="001F4F0D" w:rsidP="00A91B06">
            <w:r w:rsidRPr="00684E69">
              <w:t xml:space="preserve">Ability to </w:t>
            </w:r>
            <w:r>
              <w:t xml:space="preserve">file and </w:t>
            </w:r>
            <w:r w:rsidRPr="00684E69">
              <w:t>remit to Provincial Tax Types</w:t>
            </w:r>
          </w:p>
        </w:tc>
      </w:tr>
      <w:tr w:rsidR="001F4F0D" w:rsidRPr="00684E69" w14:paraId="680668E8" w14:textId="77777777" w:rsidTr="001F4F0D">
        <w:tc>
          <w:tcPr>
            <w:tcW w:w="1176" w:type="dxa"/>
          </w:tcPr>
          <w:p w14:paraId="19D8953B" w14:textId="77777777" w:rsidR="001F4F0D" w:rsidRPr="00684E69" w:rsidRDefault="001F4F0D" w:rsidP="00A91B06">
            <w:r w:rsidRPr="00684E69">
              <w:t>BRTP6.06</w:t>
            </w:r>
          </w:p>
        </w:tc>
        <w:tc>
          <w:tcPr>
            <w:tcW w:w="8600" w:type="dxa"/>
          </w:tcPr>
          <w:p w14:paraId="24E1AB29" w14:textId="553AA0D3" w:rsidR="001F4F0D" w:rsidRPr="00684E69" w:rsidRDefault="001F4F0D" w:rsidP="00540848">
            <w:r w:rsidRPr="00684E69">
              <w:t xml:space="preserve">Ability to view </w:t>
            </w:r>
            <w:r>
              <w:t xml:space="preserve">filling and remittance </w:t>
            </w:r>
            <w:r w:rsidRPr="00684E69">
              <w:t xml:space="preserve">history </w:t>
            </w:r>
          </w:p>
        </w:tc>
      </w:tr>
      <w:tr w:rsidR="001F4F0D" w:rsidRPr="00684E69" w14:paraId="36DCE9BA" w14:textId="77777777" w:rsidTr="001F4F0D">
        <w:tc>
          <w:tcPr>
            <w:tcW w:w="1176" w:type="dxa"/>
          </w:tcPr>
          <w:p w14:paraId="58F37D20" w14:textId="77777777" w:rsidR="001F4F0D" w:rsidRPr="00684E69" w:rsidRDefault="001F4F0D" w:rsidP="00A91B06">
            <w:r w:rsidRPr="00684E69">
              <w:t>BRTP6.07</w:t>
            </w:r>
          </w:p>
        </w:tc>
        <w:tc>
          <w:tcPr>
            <w:tcW w:w="8600" w:type="dxa"/>
          </w:tcPr>
          <w:p w14:paraId="101408B3" w14:textId="77777777" w:rsidR="001F4F0D" w:rsidRPr="00684E69" w:rsidRDefault="001F4F0D" w:rsidP="00A91B06">
            <w:r w:rsidRPr="00684E69">
              <w:t>Ability to delete tax payees</w:t>
            </w:r>
          </w:p>
        </w:tc>
      </w:tr>
      <w:tr w:rsidR="001F4F0D" w:rsidRPr="00684E69" w14:paraId="5C1E55F9" w14:textId="77777777" w:rsidTr="001F4F0D">
        <w:tc>
          <w:tcPr>
            <w:tcW w:w="1176" w:type="dxa"/>
          </w:tcPr>
          <w:p w14:paraId="53FF5C4F" w14:textId="77777777" w:rsidR="001F4F0D" w:rsidRPr="00684E69" w:rsidRDefault="001F4F0D" w:rsidP="00A91B06">
            <w:r w:rsidRPr="00684E69">
              <w:t>BRTP6.08</w:t>
            </w:r>
          </w:p>
        </w:tc>
        <w:tc>
          <w:tcPr>
            <w:tcW w:w="8600" w:type="dxa"/>
          </w:tcPr>
          <w:p w14:paraId="06853771" w14:textId="77777777" w:rsidR="001F4F0D" w:rsidRPr="00684E69" w:rsidRDefault="001F4F0D" w:rsidP="00A91B06">
            <w:r w:rsidRPr="00684E69">
              <w:t>Ability to modify tax payees</w:t>
            </w:r>
          </w:p>
        </w:tc>
      </w:tr>
      <w:tr w:rsidR="001F4F0D" w:rsidRPr="00684E69" w14:paraId="7444CEA4" w14:textId="77777777" w:rsidTr="001F4F0D">
        <w:tc>
          <w:tcPr>
            <w:tcW w:w="1176" w:type="dxa"/>
          </w:tcPr>
          <w:p w14:paraId="18A59A1F" w14:textId="77777777" w:rsidR="001F4F0D" w:rsidRPr="00684E69" w:rsidRDefault="001F4F0D" w:rsidP="00A91B06">
            <w:r w:rsidRPr="00684E69">
              <w:t>BRTP6.10</w:t>
            </w:r>
          </w:p>
        </w:tc>
        <w:tc>
          <w:tcPr>
            <w:tcW w:w="8600" w:type="dxa"/>
          </w:tcPr>
          <w:p w14:paraId="241668A3" w14:textId="77777777" w:rsidR="001F4F0D" w:rsidRPr="00684E69" w:rsidRDefault="001F4F0D" w:rsidP="00A91B06">
            <w:r w:rsidRPr="00684E69">
              <w:t>Ability to schedule a tax remittance</w:t>
            </w:r>
          </w:p>
        </w:tc>
      </w:tr>
      <w:tr w:rsidR="001F4F0D" w:rsidRPr="00684E69" w14:paraId="0288CC3A" w14:textId="77777777" w:rsidTr="001F4F0D">
        <w:tc>
          <w:tcPr>
            <w:tcW w:w="1176" w:type="dxa"/>
          </w:tcPr>
          <w:p w14:paraId="0EB85A33" w14:textId="77777777" w:rsidR="001F4F0D" w:rsidRPr="00684E69" w:rsidRDefault="001F4F0D" w:rsidP="00A91B06">
            <w:r w:rsidRPr="00684E69">
              <w:t>BRTP6.11</w:t>
            </w:r>
          </w:p>
        </w:tc>
        <w:tc>
          <w:tcPr>
            <w:tcW w:w="8600" w:type="dxa"/>
          </w:tcPr>
          <w:p w14:paraId="51690A4D" w14:textId="1584CF7F" w:rsidR="001F4F0D" w:rsidRPr="00684E69" w:rsidRDefault="001F4F0D" w:rsidP="00A91B06">
            <w:r w:rsidRPr="00684E69">
              <w:t xml:space="preserve">Ability to set up </w:t>
            </w:r>
            <w:r>
              <w:t>reoccurring</w:t>
            </w:r>
            <w:r w:rsidRPr="00684E69">
              <w:t xml:space="preserve"> tax payments</w:t>
            </w:r>
          </w:p>
        </w:tc>
      </w:tr>
      <w:tr w:rsidR="001F4F0D" w:rsidRPr="00684E69" w14:paraId="65804B42" w14:textId="77777777" w:rsidTr="001F4F0D">
        <w:tc>
          <w:tcPr>
            <w:tcW w:w="1176" w:type="dxa"/>
          </w:tcPr>
          <w:p w14:paraId="550F766E" w14:textId="77777777" w:rsidR="001F4F0D" w:rsidRPr="00684E69" w:rsidRDefault="001F4F0D" w:rsidP="00A91B06">
            <w:r w:rsidRPr="00684E69">
              <w:t>BRTP6.12</w:t>
            </w:r>
          </w:p>
        </w:tc>
        <w:tc>
          <w:tcPr>
            <w:tcW w:w="8600" w:type="dxa"/>
          </w:tcPr>
          <w:p w14:paraId="4D3F3DFE" w14:textId="0F6144E2" w:rsidR="001F4F0D" w:rsidRPr="00684E69" w:rsidRDefault="001F4F0D" w:rsidP="00A91B06">
            <w:r w:rsidRPr="00684E69">
              <w:t xml:space="preserve">Ability to modify </w:t>
            </w:r>
            <w:r>
              <w:t>reoccurring</w:t>
            </w:r>
            <w:r w:rsidRPr="00684E69">
              <w:t xml:space="preserve"> tax payments</w:t>
            </w:r>
          </w:p>
        </w:tc>
      </w:tr>
      <w:tr w:rsidR="001F4F0D" w:rsidRPr="00684E69" w14:paraId="0C3EF88D" w14:textId="77777777" w:rsidTr="001F4F0D">
        <w:tc>
          <w:tcPr>
            <w:tcW w:w="1176" w:type="dxa"/>
          </w:tcPr>
          <w:p w14:paraId="05D3FE9E" w14:textId="77777777" w:rsidR="001F4F0D" w:rsidRPr="00684E69" w:rsidRDefault="001F4F0D" w:rsidP="00A91B06">
            <w:r w:rsidRPr="00684E69">
              <w:t>BRTP6.13</w:t>
            </w:r>
          </w:p>
        </w:tc>
        <w:tc>
          <w:tcPr>
            <w:tcW w:w="8600" w:type="dxa"/>
          </w:tcPr>
          <w:p w14:paraId="30DBAC7F" w14:textId="77777777" w:rsidR="001F4F0D" w:rsidRPr="00684E69" w:rsidRDefault="001F4F0D" w:rsidP="00A91B06">
            <w:r w:rsidRPr="00684E69">
              <w:t xml:space="preserve">Ability to remit taxes from a default account </w:t>
            </w:r>
          </w:p>
        </w:tc>
      </w:tr>
      <w:tr w:rsidR="001F4F0D" w:rsidRPr="00684E69" w14:paraId="2A509FB5" w14:textId="77777777" w:rsidTr="001F4F0D">
        <w:tc>
          <w:tcPr>
            <w:tcW w:w="1176" w:type="dxa"/>
          </w:tcPr>
          <w:p w14:paraId="66D1FD2E" w14:textId="77777777" w:rsidR="001F4F0D" w:rsidRPr="00684E69" w:rsidRDefault="001F4F0D" w:rsidP="00A91B06">
            <w:r w:rsidRPr="00684E69">
              <w:t>BRTP6.14</w:t>
            </w:r>
          </w:p>
        </w:tc>
        <w:tc>
          <w:tcPr>
            <w:tcW w:w="8600" w:type="dxa"/>
          </w:tcPr>
          <w:p w14:paraId="20EAC440" w14:textId="43EBED68" w:rsidR="001F4F0D" w:rsidRPr="00684E69" w:rsidRDefault="001F4F0D" w:rsidP="002814D7">
            <w:r w:rsidRPr="00684E69">
              <w:t xml:space="preserve">Manage user(delegates) privileges to add/remove </w:t>
            </w:r>
            <w:r>
              <w:t>tax</w:t>
            </w:r>
            <w:r w:rsidRPr="00684E69">
              <w:t xml:space="preserve"> payees</w:t>
            </w:r>
          </w:p>
        </w:tc>
      </w:tr>
      <w:tr w:rsidR="001F4F0D" w:rsidRPr="00684E69" w14:paraId="17322FEB" w14:textId="77777777" w:rsidTr="001F4F0D">
        <w:tc>
          <w:tcPr>
            <w:tcW w:w="1176" w:type="dxa"/>
          </w:tcPr>
          <w:p w14:paraId="720BA703" w14:textId="77777777" w:rsidR="001F4F0D" w:rsidRPr="00684E69" w:rsidRDefault="001F4F0D" w:rsidP="00A91B06">
            <w:r w:rsidRPr="00684E69">
              <w:t>BRTP6.15</w:t>
            </w:r>
          </w:p>
        </w:tc>
        <w:tc>
          <w:tcPr>
            <w:tcW w:w="8600" w:type="dxa"/>
          </w:tcPr>
          <w:p w14:paraId="44130A23" w14:textId="77777777" w:rsidR="001F4F0D" w:rsidRPr="00684E69" w:rsidRDefault="001F4F0D" w:rsidP="00A91B06">
            <w:r w:rsidRPr="00684E69">
              <w:t xml:space="preserve">Ability to add two factor authentication to confirm payments </w:t>
            </w:r>
          </w:p>
        </w:tc>
      </w:tr>
      <w:tr w:rsidR="001F4F0D" w:rsidRPr="00684E69" w14:paraId="174389E9" w14:textId="77777777" w:rsidTr="001F4F0D">
        <w:tc>
          <w:tcPr>
            <w:tcW w:w="1176" w:type="dxa"/>
          </w:tcPr>
          <w:p w14:paraId="7B64F84D" w14:textId="77777777" w:rsidR="001F4F0D" w:rsidRPr="00684E69" w:rsidRDefault="001F4F0D" w:rsidP="00A91B06">
            <w:r w:rsidRPr="00684E69">
              <w:t>BRTP6.16</w:t>
            </w:r>
          </w:p>
        </w:tc>
        <w:tc>
          <w:tcPr>
            <w:tcW w:w="8600" w:type="dxa"/>
          </w:tcPr>
          <w:p w14:paraId="6B968912" w14:textId="21C0E40E" w:rsidR="001F4F0D" w:rsidRPr="00684E69" w:rsidRDefault="001F4F0D" w:rsidP="002814D7">
            <w:r w:rsidRPr="00684E69">
              <w:t xml:space="preserve">Ability to approve/decline pending </w:t>
            </w:r>
            <w:r>
              <w:t>tax</w:t>
            </w:r>
            <w:r w:rsidRPr="00684E69">
              <w:t xml:space="preserve"> payment(s)</w:t>
            </w:r>
          </w:p>
        </w:tc>
      </w:tr>
      <w:tr w:rsidR="001F4F0D" w:rsidRPr="00684E69" w14:paraId="2527D245" w14:textId="77777777" w:rsidTr="001F4F0D">
        <w:tc>
          <w:tcPr>
            <w:tcW w:w="1176" w:type="dxa"/>
          </w:tcPr>
          <w:p w14:paraId="150E7A6D" w14:textId="77777777" w:rsidR="001F4F0D" w:rsidRPr="00684E69" w:rsidRDefault="001F4F0D" w:rsidP="00A91B06">
            <w:r w:rsidRPr="00684E69">
              <w:t>BRTP6.17</w:t>
            </w:r>
          </w:p>
        </w:tc>
        <w:tc>
          <w:tcPr>
            <w:tcW w:w="8600" w:type="dxa"/>
          </w:tcPr>
          <w:p w14:paraId="677B65B6" w14:textId="4CC3FE59" w:rsidR="001F4F0D" w:rsidRPr="00684E69" w:rsidRDefault="001F4F0D" w:rsidP="002814D7">
            <w:r w:rsidRPr="00684E69">
              <w:t xml:space="preserve">Ability to Preview a </w:t>
            </w:r>
            <w:r>
              <w:t>tax</w:t>
            </w:r>
            <w:r w:rsidRPr="00684E69">
              <w:t xml:space="preserve"> payment before commit</w:t>
            </w:r>
          </w:p>
        </w:tc>
      </w:tr>
      <w:tr w:rsidR="001F4F0D" w:rsidRPr="00684E69" w14:paraId="3B3FF309" w14:textId="77777777" w:rsidTr="001F4F0D">
        <w:tc>
          <w:tcPr>
            <w:tcW w:w="1176" w:type="dxa"/>
          </w:tcPr>
          <w:p w14:paraId="03BA57C5" w14:textId="77777777" w:rsidR="001F4F0D" w:rsidRPr="00684E69" w:rsidRDefault="001F4F0D" w:rsidP="00A91B06">
            <w:r w:rsidRPr="00684E69">
              <w:t>BRTP6.18</w:t>
            </w:r>
          </w:p>
        </w:tc>
        <w:tc>
          <w:tcPr>
            <w:tcW w:w="8600" w:type="dxa"/>
          </w:tcPr>
          <w:p w14:paraId="1EC5C49C" w14:textId="7B2CC0F1" w:rsidR="001F4F0D" w:rsidRPr="00684E69" w:rsidRDefault="001F4F0D" w:rsidP="002814D7">
            <w:r w:rsidRPr="00684E69">
              <w:t xml:space="preserve">Ability to recall a pending </w:t>
            </w:r>
            <w:r>
              <w:t>tax</w:t>
            </w:r>
            <w:r w:rsidRPr="00684E69">
              <w:t xml:space="preserve"> payment that has not been </w:t>
            </w:r>
            <w:r>
              <w:t>approved</w:t>
            </w:r>
          </w:p>
        </w:tc>
      </w:tr>
      <w:tr w:rsidR="001F4F0D" w:rsidRPr="00684E69" w14:paraId="4C720D80" w14:textId="77777777" w:rsidTr="001F4F0D">
        <w:tc>
          <w:tcPr>
            <w:tcW w:w="1176" w:type="dxa"/>
          </w:tcPr>
          <w:p w14:paraId="1F5B6E0C" w14:textId="77777777" w:rsidR="001F4F0D" w:rsidRPr="00684E69" w:rsidRDefault="001F4F0D" w:rsidP="00A91B06">
            <w:r w:rsidRPr="00684E69">
              <w:t>BRTP6.19</w:t>
            </w:r>
          </w:p>
        </w:tc>
        <w:tc>
          <w:tcPr>
            <w:tcW w:w="8600" w:type="dxa"/>
          </w:tcPr>
          <w:p w14:paraId="11998AAB" w14:textId="32105279" w:rsidR="001F4F0D" w:rsidRPr="00684E69" w:rsidRDefault="001F4F0D" w:rsidP="00A91B06">
            <w:r w:rsidRPr="00684E69">
              <w:t xml:space="preserve">Ability to validate payee </w:t>
            </w:r>
            <w:r>
              <w:t xml:space="preserve">data </w:t>
            </w:r>
            <w:r w:rsidRPr="00684E69">
              <w:t>requirements when adding new payee (ex. Account number format)</w:t>
            </w:r>
          </w:p>
        </w:tc>
      </w:tr>
      <w:tr w:rsidR="001F4F0D" w:rsidRPr="00684E69" w14:paraId="7C441514" w14:textId="77777777" w:rsidTr="001F4F0D">
        <w:tc>
          <w:tcPr>
            <w:tcW w:w="1176" w:type="dxa"/>
          </w:tcPr>
          <w:p w14:paraId="4E7CD126" w14:textId="77777777" w:rsidR="001F4F0D" w:rsidRPr="00684E69" w:rsidRDefault="001F4F0D" w:rsidP="00A91B06">
            <w:r w:rsidRPr="00684E69">
              <w:t>BRTP6.20</w:t>
            </w:r>
          </w:p>
        </w:tc>
        <w:tc>
          <w:tcPr>
            <w:tcW w:w="8600" w:type="dxa"/>
          </w:tcPr>
          <w:p w14:paraId="25707CFE" w14:textId="733690ED" w:rsidR="001F4F0D" w:rsidRPr="00684E69" w:rsidRDefault="001F4F0D" w:rsidP="00A91B06">
            <w:r w:rsidRPr="00684E69">
              <w:t>Ability to search for a previously added</w:t>
            </w:r>
            <w:r>
              <w:t xml:space="preserve"> tax</w:t>
            </w:r>
            <w:r w:rsidRPr="00684E69">
              <w:t xml:space="preserve"> payee </w:t>
            </w:r>
          </w:p>
        </w:tc>
      </w:tr>
      <w:tr w:rsidR="001F4F0D" w:rsidRPr="00684E69" w14:paraId="1ECE3D1A" w14:textId="77777777" w:rsidTr="001F4F0D">
        <w:tc>
          <w:tcPr>
            <w:tcW w:w="1176" w:type="dxa"/>
          </w:tcPr>
          <w:p w14:paraId="5AE9AA95" w14:textId="77777777" w:rsidR="001F4F0D" w:rsidRPr="00684E69" w:rsidRDefault="001F4F0D" w:rsidP="00A91B06">
            <w:r w:rsidRPr="00684E69">
              <w:t>BRTP6.21</w:t>
            </w:r>
          </w:p>
        </w:tc>
        <w:tc>
          <w:tcPr>
            <w:tcW w:w="8600" w:type="dxa"/>
          </w:tcPr>
          <w:p w14:paraId="5141FBF5" w14:textId="04A8E85F" w:rsidR="001F4F0D" w:rsidRPr="00684E69" w:rsidRDefault="001F4F0D" w:rsidP="002814D7">
            <w:r w:rsidRPr="00684E69">
              <w:t xml:space="preserve">Ability to view and search from a list of recent </w:t>
            </w:r>
            <w:r>
              <w:t>tax</w:t>
            </w:r>
            <w:r w:rsidRPr="00684E69">
              <w:t xml:space="preserve"> payment and scheduled payments</w:t>
            </w:r>
          </w:p>
        </w:tc>
      </w:tr>
      <w:tr w:rsidR="001F4F0D" w:rsidRPr="00684E69" w14:paraId="6A596061" w14:textId="77777777" w:rsidTr="001F4F0D">
        <w:tc>
          <w:tcPr>
            <w:tcW w:w="1176" w:type="dxa"/>
          </w:tcPr>
          <w:p w14:paraId="690ACBF6" w14:textId="77777777" w:rsidR="001F4F0D" w:rsidRPr="00684E69" w:rsidRDefault="001F4F0D" w:rsidP="00A91B06">
            <w:r w:rsidRPr="00684E69">
              <w:t>BRTP6.22</w:t>
            </w:r>
          </w:p>
        </w:tc>
        <w:tc>
          <w:tcPr>
            <w:tcW w:w="8600" w:type="dxa"/>
          </w:tcPr>
          <w:p w14:paraId="5E3F7B13" w14:textId="065535F6" w:rsidR="001F4F0D" w:rsidRPr="00684E69" w:rsidRDefault="001F4F0D" w:rsidP="00A91B06">
            <w:r w:rsidRPr="00684E69">
              <w:t>Ability to set up direct deposit with CRA</w:t>
            </w:r>
            <w:r>
              <w:t xml:space="preserve"> by providing required information such as company name, CRA Business number or Payroll Account number and a valid CWB bank account that a user will like the deposit to go into and Corporation officer information(First and Last name – Mandatory, Date of Birth and SIN optional) </w:t>
            </w:r>
          </w:p>
        </w:tc>
      </w:tr>
    </w:tbl>
    <w:p w14:paraId="2E1FCD6C" w14:textId="21CA23D5" w:rsidR="000D6E5C" w:rsidRDefault="000D6E5C" w:rsidP="001A6CE1">
      <w:pPr>
        <w:pStyle w:val="Bullets"/>
        <w:numPr>
          <w:ilvl w:val="0"/>
          <w:numId w:val="0"/>
        </w:numPr>
        <w:ind w:left="357"/>
      </w:pPr>
    </w:p>
    <w:p w14:paraId="62CD5840" w14:textId="77777777" w:rsidR="001A6CE1" w:rsidRDefault="001A6CE1" w:rsidP="001A6CE1">
      <w:pPr>
        <w:pStyle w:val="Bullets"/>
        <w:numPr>
          <w:ilvl w:val="0"/>
          <w:numId w:val="0"/>
        </w:numPr>
        <w:ind w:left="357"/>
      </w:pPr>
    </w:p>
    <w:p w14:paraId="0CDA8C2F" w14:textId="6804469B" w:rsidR="001A6CE1" w:rsidRDefault="001A6CE1" w:rsidP="001A6CE1"/>
    <w:p w14:paraId="0715A478" w14:textId="0F6DA60D" w:rsidR="001A6CE1" w:rsidRDefault="001A6CE1" w:rsidP="001A6CE1"/>
    <w:p w14:paraId="7C87EFB3" w14:textId="6A079FFC" w:rsidR="001A6CE1" w:rsidRDefault="001A6CE1" w:rsidP="001A6CE1"/>
    <w:p w14:paraId="41916AA7" w14:textId="4A1A12EC" w:rsidR="001A6CE1" w:rsidRDefault="001A6CE1" w:rsidP="001A6CE1"/>
    <w:p w14:paraId="6554BECD" w14:textId="3E5E319C" w:rsidR="00857F3A" w:rsidRDefault="00857F3A" w:rsidP="001A6CE1"/>
    <w:p w14:paraId="3EA2105A" w14:textId="4D85B237" w:rsidR="00857F3A" w:rsidRDefault="00857F3A" w:rsidP="001A6CE1"/>
    <w:p w14:paraId="1D12B695" w14:textId="7FD9555A" w:rsidR="00857F3A" w:rsidRDefault="00857F3A" w:rsidP="001A6CE1"/>
    <w:p w14:paraId="4FAC51C2" w14:textId="77777777" w:rsidR="00857F3A" w:rsidRDefault="00857F3A" w:rsidP="001A6CE1"/>
    <w:p w14:paraId="767FEEDE" w14:textId="08093DAC" w:rsidR="001A6CE1" w:rsidRDefault="001A6CE1" w:rsidP="001A6CE1"/>
    <w:p w14:paraId="658F9B51" w14:textId="77777777" w:rsidR="001A6CE1" w:rsidRPr="001A6CE1" w:rsidRDefault="001A6CE1" w:rsidP="001A6CE1"/>
    <w:p w14:paraId="701F4074" w14:textId="6EC246B7" w:rsidR="00BF303B" w:rsidRPr="00643F32" w:rsidRDefault="00BF303B" w:rsidP="00BF303B">
      <w:pPr>
        <w:pStyle w:val="Heading1"/>
        <w:keepNext/>
        <w:keepLines/>
        <w:spacing w:before="240" w:after="120" w:line="276" w:lineRule="auto"/>
      </w:pPr>
      <w:bookmarkStart w:id="26" w:name="_Toc44407659"/>
      <w:r w:rsidRPr="00643F32">
        <w:t xml:space="preserve">Use Case </w:t>
      </w:r>
      <w:r w:rsidR="00064BED">
        <w:t>TP-UC004</w:t>
      </w:r>
      <w:r>
        <w:t xml:space="preserve"> –</w:t>
      </w:r>
      <w:r w:rsidR="00064BED">
        <w:t xml:space="preserve"> Pay Personal</w:t>
      </w:r>
      <w:r w:rsidRPr="00643F32">
        <w:t xml:space="preserve"> </w:t>
      </w:r>
      <w:r>
        <w:t>Taxes</w:t>
      </w:r>
      <w:bookmarkEnd w:id="26"/>
    </w:p>
    <w:p w14:paraId="79F8A616" w14:textId="6D443BFF" w:rsidR="00BF303B" w:rsidRDefault="00BF303B" w:rsidP="00BF303B">
      <w:pPr>
        <w:pStyle w:val="Heading2"/>
      </w:pPr>
      <w:bookmarkStart w:id="27" w:name="_Toc44407660"/>
      <w:r w:rsidRPr="00643F32">
        <w:t>Use Case D</w:t>
      </w:r>
      <w:r>
        <w:t>iagram</w:t>
      </w:r>
      <w:bookmarkEnd w:id="27"/>
    </w:p>
    <w:p w14:paraId="6DBE94C1" w14:textId="77777777" w:rsidR="00064BED" w:rsidRPr="00064BED" w:rsidRDefault="00064BED" w:rsidP="00064BED"/>
    <w:p w14:paraId="53089540" w14:textId="6788B844" w:rsidR="00BF303B" w:rsidRPr="00694FBC" w:rsidRDefault="00857F3A" w:rsidP="00BF303B">
      <w:r>
        <w:object w:dxaOrig="11030" w:dyaOrig="11321" w14:anchorId="516E83BF">
          <v:shape id="_x0000_i1028" type="#_x0000_t75" style="width:503.6pt;height:516.9pt" o:ole="">
            <v:imagedata r:id="rId25" o:title=""/>
          </v:shape>
          <o:OLEObject Type="Embed" ProgID="Visio.Drawing.15" ShapeID="_x0000_i1028" DrawAspect="Content" ObjectID="_1656240401" r:id="rId26"/>
        </w:object>
      </w:r>
    </w:p>
    <w:p w14:paraId="0B528A73" w14:textId="77777777" w:rsidR="00BF303B" w:rsidRDefault="00BF303B" w:rsidP="00BF303B"/>
    <w:p w14:paraId="78961B37" w14:textId="77777777" w:rsidR="00BF303B" w:rsidRDefault="00BF303B" w:rsidP="00BF303B"/>
    <w:tbl>
      <w:tblPr>
        <w:tblW w:w="9668"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558"/>
      </w:tblGrid>
      <w:tr w:rsidR="00BF303B" w:rsidRPr="00643F32" w14:paraId="343FD9BB"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D791971" w14:textId="77777777" w:rsidR="00BF303B" w:rsidRPr="00643F32" w:rsidRDefault="00BF303B" w:rsidP="00A91B06">
            <w:pPr>
              <w:rPr>
                <w:b/>
              </w:rPr>
            </w:pPr>
            <w:r w:rsidRPr="00643F32">
              <w:rPr>
                <w:b/>
              </w:rPr>
              <w:t>Use Case ID:</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D1E4B5" w14:textId="3FBC4280" w:rsidR="00BF303B" w:rsidRPr="00643F32" w:rsidRDefault="00D67E8D" w:rsidP="00A91B06">
            <w:r>
              <w:t>TP-UC004</w:t>
            </w:r>
          </w:p>
        </w:tc>
      </w:tr>
      <w:tr w:rsidR="00BF303B" w:rsidRPr="00643F32" w14:paraId="5E9DC06A"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1090BCF1" w14:textId="77777777" w:rsidR="00BF303B" w:rsidRPr="00643F32" w:rsidRDefault="00BF303B" w:rsidP="00A91B06">
            <w:pPr>
              <w:rPr>
                <w:b/>
              </w:rPr>
            </w:pPr>
            <w:r w:rsidRPr="00643F32">
              <w:rPr>
                <w:b/>
              </w:rPr>
              <w:t>Use Case Name:</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BAD3382" w14:textId="67346422" w:rsidR="00BF303B" w:rsidRPr="00643F32" w:rsidRDefault="00BF303B" w:rsidP="00D67E8D">
            <w:r w:rsidRPr="00643F32">
              <w:t xml:space="preserve">Digital Banking </w:t>
            </w:r>
            <w:r w:rsidR="00D67E8D">
              <w:t>Retail</w:t>
            </w:r>
            <w:r>
              <w:t xml:space="preserve"> –</w:t>
            </w:r>
            <w:r w:rsidR="00D67E8D">
              <w:t xml:space="preserve"> Pay Personal</w:t>
            </w:r>
            <w:r>
              <w:t xml:space="preserve"> Taxes</w:t>
            </w:r>
            <w:r w:rsidRPr="00643F32">
              <w:t xml:space="preserve"> </w:t>
            </w:r>
          </w:p>
        </w:tc>
      </w:tr>
      <w:tr w:rsidR="00BF303B" w:rsidRPr="00643F32" w14:paraId="6C44BC6A"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64EB9991" w14:textId="77777777" w:rsidR="00BF303B" w:rsidRPr="00643F32" w:rsidRDefault="00BF303B" w:rsidP="00A91B06">
            <w:pPr>
              <w:rPr>
                <w:b/>
              </w:rPr>
            </w:pPr>
            <w:r w:rsidRPr="00643F32">
              <w:rPr>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6F4191" w14:textId="77777777" w:rsidR="00BF303B" w:rsidRPr="00643F32" w:rsidRDefault="00BF303B" w:rsidP="00A91B06">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33351C" w14:textId="77777777" w:rsidR="00BF303B" w:rsidRPr="00643F32" w:rsidRDefault="00BF303B" w:rsidP="00A91B06">
            <w:pPr>
              <w:rPr>
                <w:b/>
              </w:rPr>
            </w:pPr>
            <w:r w:rsidRPr="00643F32">
              <w:rPr>
                <w:b/>
              </w:rPr>
              <w:t>Last Updated By:</w:t>
            </w:r>
          </w:p>
        </w:tc>
        <w:tc>
          <w:tcPr>
            <w:tcW w:w="25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89606A" w14:textId="77777777" w:rsidR="00BF303B" w:rsidRPr="00643F32" w:rsidRDefault="00BF303B" w:rsidP="00A91B06">
            <w:r w:rsidRPr="00643F32">
              <w:t xml:space="preserve"> </w:t>
            </w:r>
          </w:p>
        </w:tc>
      </w:tr>
      <w:tr w:rsidR="00BF303B" w:rsidRPr="00643F32" w14:paraId="6E1512ED"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23FD1CBB" w14:textId="77777777" w:rsidR="00BF303B" w:rsidRPr="00643F32" w:rsidRDefault="00BF303B" w:rsidP="00A91B06">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43ECE7" w14:textId="77777777" w:rsidR="00BF303B" w:rsidRPr="00643F32" w:rsidRDefault="00BF303B" w:rsidP="00A91B06">
            <w:r w:rsidRPr="00643F32">
              <w:t xml:space="preserve"> June 15,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8E431E3" w14:textId="77777777" w:rsidR="00BF303B" w:rsidRPr="00643F32" w:rsidRDefault="00BF303B" w:rsidP="00A91B06">
            <w:pPr>
              <w:rPr>
                <w:b/>
              </w:rPr>
            </w:pPr>
            <w:r w:rsidRPr="00643F32">
              <w:rPr>
                <w:b/>
              </w:rPr>
              <w:t>Date Last Updated:</w:t>
            </w:r>
          </w:p>
        </w:tc>
        <w:tc>
          <w:tcPr>
            <w:tcW w:w="25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5A8E62" w14:textId="77777777" w:rsidR="00BF303B" w:rsidRPr="00643F32" w:rsidRDefault="00BF303B" w:rsidP="00A91B06">
            <w:r w:rsidRPr="00643F32">
              <w:t xml:space="preserve"> </w:t>
            </w:r>
            <w:r>
              <w:t>June 16</w:t>
            </w:r>
            <w:r w:rsidRPr="00643F32">
              <w:t>, 2020</w:t>
            </w:r>
          </w:p>
        </w:tc>
      </w:tr>
      <w:tr w:rsidR="00BF303B" w:rsidRPr="00643F32" w14:paraId="0C84AED2"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3983F952" w14:textId="77777777" w:rsidR="00BF303B" w:rsidRPr="00643F32" w:rsidRDefault="00BF303B" w:rsidP="00A91B06">
            <w:pPr>
              <w:rPr>
                <w:b/>
              </w:rPr>
            </w:pPr>
            <w:r w:rsidRPr="00643F32">
              <w:rPr>
                <w:b/>
              </w:rPr>
              <w:t>Use Case Description:</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70095EF" w14:textId="587DDDDE" w:rsidR="00BF303B" w:rsidRPr="00643F32" w:rsidRDefault="00C55690" w:rsidP="009B0625">
            <w:r>
              <w:t>CWB Digital banking retail</w:t>
            </w:r>
            <w:r w:rsidR="00217C97">
              <w:t xml:space="preserve"> client make</w:t>
            </w:r>
            <w:r w:rsidR="00BF303B">
              <w:t xml:space="preserve"> </w:t>
            </w:r>
            <w:r w:rsidR="00217C97">
              <w:t>payments for</w:t>
            </w:r>
            <w:r w:rsidR="00BF303B">
              <w:t xml:space="preserve"> </w:t>
            </w:r>
            <w:r w:rsidR="00217C97">
              <w:t>personal</w:t>
            </w:r>
            <w:r w:rsidR="00BF303B">
              <w:t xml:space="preserve"> taxes using CWB Digital Banking platform (Web/Mobile)</w:t>
            </w:r>
            <w:r w:rsidR="00BF303B" w:rsidRPr="00643F32">
              <w:t xml:space="preserve">. </w:t>
            </w:r>
          </w:p>
        </w:tc>
      </w:tr>
      <w:tr w:rsidR="00BF303B" w:rsidRPr="00643F32" w14:paraId="090C156D"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9335C38" w14:textId="77777777" w:rsidR="00BF303B" w:rsidRPr="00643F32" w:rsidRDefault="00BF303B" w:rsidP="00A91B06">
            <w:pPr>
              <w:rPr>
                <w:b/>
              </w:rPr>
            </w:pPr>
            <w:r w:rsidRPr="00643F32">
              <w:rPr>
                <w:b/>
              </w:rPr>
              <w:t>Actors: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3B67DB" w14:textId="71C02FD3" w:rsidR="00BF303B" w:rsidRPr="00643F32" w:rsidRDefault="0045727C" w:rsidP="00A91B06">
            <w:r>
              <w:t>Client / CWB Digital Banking Retail User</w:t>
            </w:r>
          </w:p>
        </w:tc>
      </w:tr>
      <w:tr w:rsidR="00BF303B" w:rsidRPr="00643F32" w14:paraId="10251386"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F9EBA69" w14:textId="77777777" w:rsidR="00BF303B" w:rsidRPr="00643F32" w:rsidRDefault="00BF303B" w:rsidP="00A91B06">
            <w:pPr>
              <w:rPr>
                <w:b/>
              </w:rPr>
            </w:pPr>
            <w:r w:rsidRPr="00643F32">
              <w:rPr>
                <w:b/>
              </w:rPr>
              <w:t>Pre-Conditions: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621061" w14:textId="66D87867" w:rsidR="00BF303B" w:rsidRDefault="00BF303B" w:rsidP="00783315">
            <w:pPr>
              <w:pStyle w:val="ListParagraph"/>
              <w:numPr>
                <w:ilvl w:val="0"/>
                <w:numId w:val="14"/>
              </w:numPr>
            </w:pPr>
            <w:r>
              <w:t xml:space="preserve">Authorised to access CWB Digital Banking platform to </w:t>
            </w:r>
            <w:r w:rsidR="0045727C">
              <w:t>pay</w:t>
            </w:r>
            <w:r>
              <w:t xml:space="preserve"> taxes</w:t>
            </w:r>
          </w:p>
          <w:p w14:paraId="081B48F6" w14:textId="02CDBE54" w:rsidR="00BF303B" w:rsidRDefault="00BF303B" w:rsidP="00783315">
            <w:pPr>
              <w:pStyle w:val="ListParagraph"/>
              <w:numPr>
                <w:ilvl w:val="0"/>
                <w:numId w:val="14"/>
              </w:numPr>
            </w:pPr>
            <w:r>
              <w:t xml:space="preserve">Funds are in the account available to </w:t>
            </w:r>
            <w:r w:rsidR="00800888">
              <w:t>pay</w:t>
            </w:r>
            <w:r>
              <w:t xml:space="preserve"> taxes</w:t>
            </w:r>
          </w:p>
          <w:p w14:paraId="19CAB240" w14:textId="2E2B8739" w:rsidR="00BF303B" w:rsidRPr="00643F32" w:rsidRDefault="00BF303B" w:rsidP="00783315">
            <w:pPr>
              <w:pStyle w:val="ListParagraph"/>
              <w:numPr>
                <w:ilvl w:val="0"/>
                <w:numId w:val="14"/>
              </w:numPr>
            </w:pPr>
            <w:r>
              <w:lastRenderedPageBreak/>
              <w:t xml:space="preserve">Information required to </w:t>
            </w:r>
            <w:r w:rsidR="00800888">
              <w:t>pay</w:t>
            </w:r>
            <w:r>
              <w:t xml:space="preserve"> taxes is available </w:t>
            </w:r>
          </w:p>
        </w:tc>
      </w:tr>
      <w:tr w:rsidR="00BF303B" w:rsidRPr="00643F32" w14:paraId="3EEA1692"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96AC016" w14:textId="77777777" w:rsidR="00BF303B" w:rsidRPr="00643F32" w:rsidRDefault="00BF303B" w:rsidP="00A91B06">
            <w:pPr>
              <w:rPr>
                <w:b/>
              </w:rPr>
            </w:pPr>
            <w:r w:rsidRPr="00643F32">
              <w:rPr>
                <w:b/>
              </w:rPr>
              <w:lastRenderedPageBreak/>
              <w:t>Post-Conditions: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5805FB" w14:textId="77777777" w:rsidR="00BF303B" w:rsidRPr="00643F32" w:rsidRDefault="00BF303B" w:rsidP="00A91B06">
            <w:r>
              <w:t xml:space="preserve">A successful completion of one or more tax remittances is available to view or print. </w:t>
            </w:r>
          </w:p>
        </w:tc>
      </w:tr>
      <w:tr w:rsidR="00BF303B" w:rsidRPr="00643F32" w14:paraId="2BD524FE"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570B535" w14:textId="77777777" w:rsidR="00BF303B" w:rsidRPr="00643F32" w:rsidRDefault="00BF303B" w:rsidP="00A91B06">
            <w:pPr>
              <w:rPr>
                <w:b/>
              </w:rPr>
            </w:pPr>
            <w:r w:rsidRPr="00643F32">
              <w:rPr>
                <w:b/>
              </w:rPr>
              <w:t>Basic Flow:</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E487BF" w14:textId="117ECB3B" w:rsidR="00BF303B" w:rsidRDefault="00BF303B" w:rsidP="00783315">
            <w:pPr>
              <w:pStyle w:val="ListParagraph"/>
              <w:numPr>
                <w:ilvl w:val="0"/>
                <w:numId w:val="23"/>
              </w:numPr>
            </w:pPr>
            <w:r>
              <w:t xml:space="preserve">Add a Tax Payee: User add a new Tax Payee by searching the Tax Payee name from the pre-populated list. User can also browse the payees by browsing from the pre-defined payee type categories such as Federal taxes or Provincial taxes etc. </w:t>
            </w:r>
          </w:p>
          <w:p w14:paraId="3D388DE4" w14:textId="7D9D63A3" w:rsidR="00BF303B" w:rsidRPr="00B0118D" w:rsidRDefault="00BF303B" w:rsidP="00783315">
            <w:pPr>
              <w:pStyle w:val="ListParagraph"/>
              <w:numPr>
                <w:ilvl w:val="0"/>
                <w:numId w:val="23"/>
              </w:numPr>
              <w:rPr>
                <w:i/>
              </w:rPr>
            </w:pPr>
            <w:r>
              <w:t xml:space="preserve">User enters the required information to file based on the tax type selected.  </w:t>
            </w:r>
            <w:r w:rsidRPr="00B0118D">
              <w:rPr>
                <w:i/>
              </w:rPr>
              <w:t xml:space="preserve">(Note: Data / Information collection requirements varies based on the selected Tax Payee e.g. </w:t>
            </w:r>
            <w:r w:rsidR="000F035D">
              <w:rPr>
                <w:i/>
              </w:rPr>
              <w:t>Income Tax</w:t>
            </w:r>
            <w:r w:rsidRPr="00B0118D">
              <w:rPr>
                <w:i/>
              </w:rPr>
              <w:t>,</w:t>
            </w:r>
            <w:r w:rsidR="000F035D">
              <w:rPr>
                <w:i/>
              </w:rPr>
              <w:t xml:space="preserve"> e</w:t>
            </w:r>
            <w:r w:rsidRPr="00B0118D">
              <w:rPr>
                <w:i/>
              </w:rPr>
              <w:t>tc.)</w:t>
            </w:r>
          </w:p>
          <w:p w14:paraId="3DA8460F" w14:textId="77777777" w:rsidR="00BF303B" w:rsidRDefault="00BF303B" w:rsidP="00783315">
            <w:pPr>
              <w:pStyle w:val="ListParagraph"/>
              <w:numPr>
                <w:ilvl w:val="0"/>
                <w:numId w:val="23"/>
              </w:numPr>
            </w:pPr>
            <w:r>
              <w:t>Pay from Account: User select account to pay the Taxes from.</w:t>
            </w:r>
          </w:p>
          <w:p w14:paraId="7B948C4E" w14:textId="77777777" w:rsidR="00BF303B" w:rsidRDefault="00BF303B" w:rsidP="00783315">
            <w:pPr>
              <w:pStyle w:val="ListParagraph"/>
              <w:numPr>
                <w:ilvl w:val="0"/>
                <w:numId w:val="23"/>
              </w:numPr>
            </w:pPr>
            <w:r>
              <w:t xml:space="preserve">Pay from Account: User can make the “Pay from” account as default by selected an account from available accounts to remit tax payments if needed. </w:t>
            </w:r>
          </w:p>
          <w:p w14:paraId="0CD78AE5" w14:textId="61200E30" w:rsidR="00BF303B" w:rsidRDefault="00BF303B" w:rsidP="00783315">
            <w:pPr>
              <w:pStyle w:val="ListParagraph"/>
              <w:numPr>
                <w:ilvl w:val="0"/>
                <w:numId w:val="23"/>
              </w:numPr>
            </w:pPr>
            <w:r>
              <w:t>Select “Pay to” – User select the Tax Payee to remit taxes.</w:t>
            </w:r>
          </w:p>
          <w:p w14:paraId="43F81EBA" w14:textId="77777777" w:rsidR="00BF303B" w:rsidRDefault="00BF303B" w:rsidP="00783315">
            <w:pPr>
              <w:pStyle w:val="ListParagraph"/>
              <w:numPr>
                <w:ilvl w:val="0"/>
                <w:numId w:val="23"/>
              </w:numPr>
            </w:pPr>
            <w:r>
              <w:t xml:space="preserve">Payment Date – User enter the payment date to remit the payment, the payment date should be &gt;= today’s date. User has ability to schedule tax remittance for future date. </w:t>
            </w:r>
          </w:p>
          <w:p w14:paraId="20BF8D81" w14:textId="0F8FB1BC" w:rsidR="00BF303B" w:rsidRPr="00FB6A79" w:rsidRDefault="00BF303B" w:rsidP="00783315">
            <w:pPr>
              <w:pStyle w:val="ListParagraph"/>
              <w:numPr>
                <w:ilvl w:val="0"/>
                <w:numId w:val="23"/>
              </w:numPr>
            </w:pPr>
            <w:r w:rsidRPr="00FB6A79">
              <w:t xml:space="preserve">Amount : User enter $Amount to </w:t>
            </w:r>
            <w:r w:rsidR="00ED43DE" w:rsidRPr="00FB6A79">
              <w:t xml:space="preserve">remit </w:t>
            </w:r>
            <w:r w:rsidRPr="00FB6A79">
              <w:t xml:space="preserve">the </w:t>
            </w:r>
            <w:r w:rsidR="00ED43DE" w:rsidRPr="00FB6A79">
              <w:t>tax</w:t>
            </w:r>
            <w:r w:rsidRPr="00FB6A79">
              <w:t xml:space="preserve"> payment </w:t>
            </w:r>
          </w:p>
          <w:p w14:paraId="6FA44FB9" w14:textId="5DBB1495" w:rsidR="00BF303B" w:rsidRDefault="00BF303B" w:rsidP="00783315">
            <w:pPr>
              <w:pStyle w:val="ListParagraph"/>
              <w:numPr>
                <w:ilvl w:val="0"/>
                <w:numId w:val="23"/>
              </w:numPr>
            </w:pPr>
            <w:r>
              <w:t xml:space="preserve">Remit: User confirms the details of </w:t>
            </w:r>
            <w:r w:rsidR="0001164D">
              <w:t>tax remittance</w:t>
            </w:r>
            <w:r>
              <w:t xml:space="preserve"> and proceed</w:t>
            </w:r>
            <w:r w:rsidR="0059653A">
              <w:t>s</w:t>
            </w:r>
            <w:r>
              <w:t xml:space="preserve"> with remittance transaction.</w:t>
            </w:r>
          </w:p>
          <w:p w14:paraId="69C18056" w14:textId="77777777" w:rsidR="00BF303B" w:rsidRDefault="00BF303B" w:rsidP="00783315">
            <w:pPr>
              <w:pStyle w:val="ListParagraph"/>
              <w:numPr>
                <w:ilvl w:val="0"/>
                <w:numId w:val="23"/>
              </w:numPr>
            </w:pPr>
            <w:r>
              <w:t>System validates the details and process the transaction.</w:t>
            </w:r>
          </w:p>
          <w:p w14:paraId="3F6560F9" w14:textId="4015591A" w:rsidR="00CA1DF4" w:rsidRPr="00643F32" w:rsidRDefault="00BF303B" w:rsidP="00783315">
            <w:pPr>
              <w:pStyle w:val="ListParagraph"/>
              <w:numPr>
                <w:ilvl w:val="0"/>
                <w:numId w:val="23"/>
              </w:numPr>
            </w:pPr>
            <w:r>
              <w:t>Confirmation/Receipt – User view the confirmation of Tax fi</w:t>
            </w:r>
            <w:r w:rsidR="00CA1DF4">
              <w:t>ling and remittance receipt.</w:t>
            </w:r>
          </w:p>
          <w:p w14:paraId="2F46025B" w14:textId="6CEDF8EA" w:rsidR="00BF303B" w:rsidRPr="00643F32" w:rsidRDefault="00BF303B" w:rsidP="00A91B06">
            <w:pPr>
              <w:ind w:left="1440"/>
            </w:pPr>
          </w:p>
        </w:tc>
      </w:tr>
      <w:tr w:rsidR="00BF303B" w:rsidRPr="00643F32" w14:paraId="16AFD165"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AF8E623" w14:textId="77777777" w:rsidR="00BF303B" w:rsidRPr="00643F32" w:rsidRDefault="00BF303B" w:rsidP="00A91B06">
            <w:pPr>
              <w:rPr>
                <w:b/>
              </w:rPr>
            </w:pPr>
            <w:r w:rsidRPr="00643F32">
              <w:rPr>
                <w:b/>
              </w:rPr>
              <w:t>Alternative Flows: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A19998" w14:textId="77777777" w:rsidR="00BF303B" w:rsidRDefault="00BF303B" w:rsidP="00783315">
            <w:pPr>
              <w:pStyle w:val="ListParagraph"/>
              <w:numPr>
                <w:ilvl w:val="0"/>
                <w:numId w:val="24"/>
              </w:numPr>
            </w:pPr>
            <w:r>
              <w:t>Select Payee: If a Tax Payee is available user skips the step # 1.0 of basic flow and proceeds to Step 2.0.</w:t>
            </w:r>
          </w:p>
          <w:p w14:paraId="378E1DA2" w14:textId="77777777" w:rsidR="00BF303B" w:rsidRPr="00665AE6" w:rsidRDefault="00BF303B" w:rsidP="00783315">
            <w:pPr>
              <w:pStyle w:val="ListParagraph"/>
              <w:numPr>
                <w:ilvl w:val="0"/>
                <w:numId w:val="24"/>
              </w:numPr>
            </w:pPr>
            <w:r w:rsidRPr="00665AE6">
              <w:t>Schedule Payment – User can schedule remittance for future date.  User can also update or delete existing scheduled payment(s).</w:t>
            </w:r>
          </w:p>
          <w:p w14:paraId="62139948" w14:textId="34BE053F" w:rsidR="00BF303B" w:rsidRDefault="00BF303B" w:rsidP="00783315">
            <w:pPr>
              <w:pStyle w:val="ListParagraph"/>
              <w:numPr>
                <w:ilvl w:val="0"/>
                <w:numId w:val="24"/>
              </w:numPr>
            </w:pPr>
            <w:r>
              <w:t xml:space="preserve">Schedule </w:t>
            </w:r>
            <w:r w:rsidR="00386316">
              <w:t>Reoccurring</w:t>
            </w:r>
            <w:r>
              <w:t xml:space="preserve"> Payment: User can schedule </w:t>
            </w:r>
            <w:r w:rsidR="00386316">
              <w:t>reoccurring</w:t>
            </w:r>
            <w:r>
              <w:t xml:space="preserve"> tax payments by providing Start and End date or by providing number of occurrences for the specified </w:t>
            </w:r>
            <w:r w:rsidR="00665AE6">
              <w:t>tax</w:t>
            </w:r>
            <w:r>
              <w:t xml:space="preserve"> payment. </w:t>
            </w:r>
          </w:p>
          <w:p w14:paraId="73BC37A6" w14:textId="1D47963E" w:rsidR="00BF303B" w:rsidRPr="00643F32" w:rsidRDefault="0016784B" w:rsidP="00783315">
            <w:pPr>
              <w:pStyle w:val="ListParagraph"/>
              <w:numPr>
                <w:ilvl w:val="0"/>
                <w:numId w:val="24"/>
              </w:numPr>
            </w:pPr>
            <w:r>
              <w:t xml:space="preserve">Manage Payee- </w:t>
            </w:r>
            <w:r w:rsidR="00BF303B">
              <w:t>User can delete the existing Payee.</w:t>
            </w:r>
          </w:p>
        </w:tc>
      </w:tr>
      <w:tr w:rsidR="00BF303B" w:rsidRPr="00643F32" w14:paraId="49ABFEC2"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200CD5B" w14:textId="77777777" w:rsidR="00BF303B" w:rsidRPr="00643F32" w:rsidRDefault="00BF303B" w:rsidP="00A91B06">
            <w:pPr>
              <w:rPr>
                <w:b/>
              </w:rPr>
            </w:pPr>
            <w:r w:rsidRPr="00643F32">
              <w:rPr>
                <w:b/>
              </w:rPr>
              <w:t>Exception:</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D308B5" w14:textId="77777777" w:rsidR="00BF303B" w:rsidRDefault="00BF303B" w:rsidP="00783315">
            <w:pPr>
              <w:pStyle w:val="ListParagraph"/>
              <w:numPr>
                <w:ilvl w:val="0"/>
                <w:numId w:val="16"/>
              </w:numPr>
            </w:pPr>
            <w:r>
              <w:t xml:space="preserve">If the available funds &lt; amount being paid then system generates error to notify insufficient funds for the transaction. </w:t>
            </w:r>
          </w:p>
          <w:p w14:paraId="7201C9EA" w14:textId="77777777" w:rsidR="00BF303B" w:rsidRPr="00643F32" w:rsidRDefault="00BF303B" w:rsidP="00783315">
            <w:pPr>
              <w:pStyle w:val="ListParagraph"/>
              <w:numPr>
                <w:ilvl w:val="0"/>
                <w:numId w:val="16"/>
              </w:numPr>
            </w:pPr>
            <w:r w:rsidRPr="007E5F85">
              <w:t>The system-wide maximum bill payment amount per transaction is $1,000,000. If user want to make a payment over this amount, it is advised to split the payment into multiple payments, but do not use the same payment amount twice or it will reject as a duplicate.</w:t>
            </w:r>
            <w:r>
              <w:t xml:space="preserve"> </w:t>
            </w:r>
            <w:r w:rsidRPr="00E716D7">
              <w:rPr>
                <w:i/>
                <w:color w:val="FF0000"/>
              </w:rPr>
              <w:t>– Need to confirm if this rule applies to Taxes?</w:t>
            </w:r>
          </w:p>
        </w:tc>
      </w:tr>
      <w:tr w:rsidR="00BF303B" w:rsidRPr="00643F32" w14:paraId="62A49EF8"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6592FEA" w14:textId="77777777" w:rsidR="00BF303B" w:rsidRPr="00643F32" w:rsidRDefault="00BF303B" w:rsidP="00A91B06">
            <w:pPr>
              <w:rPr>
                <w:b/>
              </w:rPr>
            </w:pPr>
            <w:r w:rsidRPr="00643F32">
              <w:rPr>
                <w:b/>
              </w:rPr>
              <w:t>Use Case Priority:</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90233D" w14:textId="77777777" w:rsidR="00BF303B" w:rsidRPr="00643F32" w:rsidRDefault="00BF303B" w:rsidP="00A91B06">
            <w:r w:rsidRPr="00B3457F">
              <w:t>1: High</w:t>
            </w:r>
          </w:p>
        </w:tc>
      </w:tr>
      <w:tr w:rsidR="00BF303B" w:rsidRPr="00643F32" w14:paraId="5628A8FC"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07378B1" w14:textId="77777777" w:rsidR="00BF303B" w:rsidRPr="00643F32" w:rsidRDefault="00BF303B" w:rsidP="00A91B06">
            <w:pPr>
              <w:rPr>
                <w:b/>
              </w:rPr>
            </w:pPr>
            <w:r w:rsidRPr="00643F32">
              <w:rPr>
                <w:b/>
              </w:rPr>
              <w:t>Frequency of Use:</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EA0E05" w14:textId="77777777" w:rsidR="00BF303B" w:rsidRPr="00643F32" w:rsidRDefault="00BF303B" w:rsidP="00A91B06">
            <w:r w:rsidRPr="00B3457F">
              <w:t xml:space="preserve">The frequency is dependant on </w:t>
            </w:r>
            <w:r>
              <w:t xml:space="preserve">user needs of Bill Payment. </w:t>
            </w:r>
          </w:p>
        </w:tc>
      </w:tr>
      <w:tr w:rsidR="00BF303B" w:rsidRPr="00643F32" w14:paraId="3A7FF999"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0E7BD36" w14:textId="77777777" w:rsidR="00BF303B" w:rsidRPr="00643F32" w:rsidRDefault="00BF303B" w:rsidP="00A91B06">
            <w:pPr>
              <w:rPr>
                <w:b/>
              </w:rPr>
            </w:pPr>
            <w:r w:rsidRPr="00643F32">
              <w:rPr>
                <w:b/>
              </w:rPr>
              <w:t>Business Rules: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2407D6" w14:textId="77777777" w:rsidR="00BF303B" w:rsidRDefault="00BF303B" w:rsidP="00783315">
            <w:pPr>
              <w:pStyle w:val="ListParagraph"/>
              <w:numPr>
                <w:ilvl w:val="0"/>
                <w:numId w:val="16"/>
              </w:numPr>
            </w:pPr>
            <w:r w:rsidRPr="003944CC">
              <w:t xml:space="preserve">The system-wide maximum </w:t>
            </w:r>
            <w:r>
              <w:t>tax</w:t>
            </w:r>
            <w:r w:rsidRPr="003944CC">
              <w:t xml:space="preserve"> payment amount per transaction is $1,000,000. If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r>
              <w:t xml:space="preserve"> </w:t>
            </w:r>
            <w:r w:rsidRPr="00E716D7">
              <w:rPr>
                <w:i/>
                <w:color w:val="FF0000"/>
              </w:rPr>
              <w:t>– Need to confirm if this rule applies to Taxes?</w:t>
            </w:r>
          </w:p>
          <w:p w14:paraId="114D6F04" w14:textId="77777777" w:rsidR="00BF303B" w:rsidRPr="007E5F85" w:rsidRDefault="00BF303B" w:rsidP="00783315">
            <w:pPr>
              <w:pStyle w:val="ListParagraph"/>
              <w:numPr>
                <w:ilvl w:val="0"/>
                <w:numId w:val="16"/>
              </w:numPr>
            </w:pPr>
            <w:r w:rsidRPr="007E5F85">
              <w:t xml:space="preserve">Client can set own transaction limits (Less than bank’s limit of </w:t>
            </w:r>
            <w:r w:rsidRPr="007E5F85">
              <w:rPr>
                <w:color w:val="FF0000"/>
              </w:rPr>
              <w:t>$1,000,000</w:t>
            </w:r>
            <w:r w:rsidRPr="007E5F85">
              <w:t xml:space="preserve">?) </w:t>
            </w:r>
          </w:p>
          <w:p w14:paraId="62A8B0DC" w14:textId="77777777" w:rsidR="00BF303B" w:rsidRDefault="00BF303B" w:rsidP="00783315">
            <w:pPr>
              <w:pStyle w:val="ListParagraph"/>
              <w:numPr>
                <w:ilvl w:val="0"/>
                <w:numId w:val="16"/>
              </w:numPr>
            </w:pPr>
            <w:r>
              <w:t>the payment date should be &gt;= today’s date</w:t>
            </w:r>
          </w:p>
          <w:p w14:paraId="7C95E1E7" w14:textId="77777777" w:rsidR="00BF303B" w:rsidRDefault="00BF303B" w:rsidP="00783315">
            <w:pPr>
              <w:pStyle w:val="ListParagraph"/>
              <w:numPr>
                <w:ilvl w:val="0"/>
                <w:numId w:val="16"/>
              </w:numPr>
            </w:pPr>
            <w:r w:rsidRPr="00C81B83">
              <w:rPr>
                <w:lang w:val="en"/>
              </w:rPr>
              <w:t xml:space="preserve">For future-dated </w:t>
            </w:r>
            <w:r>
              <w:rPr>
                <w:lang w:val="en"/>
              </w:rPr>
              <w:t>Tax</w:t>
            </w:r>
            <w:r w:rsidRPr="00C81B83">
              <w:rPr>
                <w:lang w:val="en"/>
              </w:rPr>
              <w:t xml:space="preserve"> payments,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p w14:paraId="2318A345" w14:textId="77777777" w:rsidR="00BF303B" w:rsidRDefault="00BF303B" w:rsidP="00783315">
            <w:pPr>
              <w:pStyle w:val="ListParagraph"/>
              <w:numPr>
                <w:ilvl w:val="0"/>
                <w:numId w:val="16"/>
              </w:numPr>
            </w:pPr>
            <w:r w:rsidRPr="003944CC">
              <w:t xml:space="preserve">When applicable, approval of a scheduled </w:t>
            </w:r>
            <w:r>
              <w:t>tax</w:t>
            </w:r>
            <w:r w:rsidRPr="003944CC">
              <w:t xml:space="preserve"> payment must be completed prior to the payment due date.</w:t>
            </w:r>
          </w:p>
          <w:p w14:paraId="033C4717" w14:textId="461F7467" w:rsidR="00BF303B" w:rsidRPr="00643F32" w:rsidRDefault="00BF303B" w:rsidP="00783315">
            <w:pPr>
              <w:pStyle w:val="ListParagraph"/>
              <w:numPr>
                <w:ilvl w:val="0"/>
                <w:numId w:val="16"/>
              </w:numPr>
            </w:pPr>
            <w:r>
              <w:t xml:space="preserve">User can view the </w:t>
            </w:r>
            <w:r w:rsidR="00733FC7">
              <w:t xml:space="preserve">tax payment </w:t>
            </w:r>
            <w:r>
              <w:t>history based on selected period (Start date and End date)</w:t>
            </w:r>
          </w:p>
        </w:tc>
      </w:tr>
      <w:tr w:rsidR="00BF303B" w:rsidRPr="00643F32" w14:paraId="6FB577C7"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A973DEC" w14:textId="77777777" w:rsidR="00BF303B" w:rsidRPr="00643F32" w:rsidRDefault="00BF303B" w:rsidP="00A91B06">
            <w:pPr>
              <w:rPr>
                <w:b/>
              </w:rPr>
            </w:pPr>
            <w:r w:rsidRPr="00643F32">
              <w:rPr>
                <w:b/>
              </w:rPr>
              <w:t>Assumptions: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51A083" w14:textId="77777777" w:rsidR="00BF303B" w:rsidRDefault="00BF303B" w:rsidP="00783315">
            <w:pPr>
              <w:pStyle w:val="ListParagraph"/>
              <w:numPr>
                <w:ilvl w:val="0"/>
                <w:numId w:val="22"/>
              </w:numPr>
            </w:pPr>
            <w:r>
              <w:t>The required form f</w:t>
            </w:r>
            <w:r w:rsidR="00733FC7">
              <w:t xml:space="preserve">or Tax payments are implemented </w:t>
            </w:r>
            <w:r>
              <w:t xml:space="preserve"> </w:t>
            </w:r>
          </w:p>
          <w:p w14:paraId="1F15EADB" w14:textId="77777777" w:rsidR="00CA1DF4" w:rsidRPr="0079340B" w:rsidRDefault="00CA1DF4" w:rsidP="00783315">
            <w:pPr>
              <w:numPr>
                <w:ilvl w:val="0"/>
                <w:numId w:val="22"/>
              </w:numPr>
            </w:pPr>
            <w:r w:rsidRPr="0079340B">
              <w:t>The system-wide maximum bill payment amount per transaction is $1,000,000. If user want to make a payment over this amount, it is advised to split the payment into multiple payments, but do not use the same payment amount twice or it will reject as a duplicate.</w:t>
            </w:r>
          </w:p>
          <w:p w14:paraId="772F6152" w14:textId="26DFA0D0" w:rsidR="00CA1DF4" w:rsidRPr="00643F32" w:rsidRDefault="00CA1DF4" w:rsidP="00783315">
            <w:pPr>
              <w:pStyle w:val="ListParagraph"/>
              <w:numPr>
                <w:ilvl w:val="1"/>
                <w:numId w:val="22"/>
              </w:numPr>
            </w:pPr>
            <w:r w:rsidRPr="00F7294C">
              <w:rPr>
                <w:color w:val="FF0000"/>
              </w:rPr>
              <w:lastRenderedPageBreak/>
              <w:t>Assuming it is Central 1 limitation?</w:t>
            </w:r>
          </w:p>
        </w:tc>
      </w:tr>
      <w:tr w:rsidR="00BF303B" w:rsidRPr="00643F32" w14:paraId="64089545"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FC10A33" w14:textId="77777777" w:rsidR="00BF303B" w:rsidRPr="00643F32" w:rsidRDefault="00BF303B" w:rsidP="00A91B06">
            <w:pPr>
              <w:rPr>
                <w:b/>
              </w:rPr>
            </w:pPr>
            <w:r w:rsidRPr="00643F32">
              <w:rPr>
                <w:b/>
              </w:rPr>
              <w:lastRenderedPageBreak/>
              <w:t>Issues and Considerations: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B11893" w14:textId="10C76554" w:rsidR="00BF303B" w:rsidRPr="00643F32" w:rsidRDefault="00BF303B" w:rsidP="00DB08C5">
            <w:r>
              <w:t xml:space="preserve">Currently, </w:t>
            </w:r>
            <w:r w:rsidR="00DB08C5">
              <w:t xml:space="preserve">system provides ability to Retail Banking client to pay business taxes as defined in use case TP-UC0004 as well. </w:t>
            </w:r>
          </w:p>
        </w:tc>
      </w:tr>
    </w:tbl>
    <w:p w14:paraId="3853580D" w14:textId="77777777" w:rsidR="00BF303B" w:rsidRDefault="00BF303B" w:rsidP="00BF303B"/>
    <w:p w14:paraId="7065B859" w14:textId="77777777" w:rsidR="00BF303B" w:rsidRDefault="00BF303B" w:rsidP="00BF303B">
      <w:pPr>
        <w:pStyle w:val="Heading2"/>
        <w:keepNext/>
        <w:keepLines/>
        <w:spacing w:before="240" w:after="120" w:line="276" w:lineRule="auto"/>
      </w:pPr>
      <w:bookmarkStart w:id="28" w:name="_Toc44407661"/>
      <w:r>
        <w:t>Business Requirements</w:t>
      </w:r>
      <w:bookmarkEnd w:id="28"/>
      <w:r>
        <w:t xml:space="preserve"> </w:t>
      </w:r>
    </w:p>
    <w:tbl>
      <w:tblPr>
        <w:tblStyle w:val="TableGrid"/>
        <w:tblW w:w="8926" w:type="dxa"/>
        <w:tblLook w:val="04A0" w:firstRow="1" w:lastRow="0" w:firstColumn="1" w:lastColumn="0" w:noHBand="0" w:noVBand="1"/>
      </w:tblPr>
      <w:tblGrid>
        <w:gridCol w:w="1176"/>
        <w:gridCol w:w="7750"/>
      </w:tblGrid>
      <w:tr w:rsidR="00F7294C" w:rsidRPr="009E0DE7" w14:paraId="655D0127" w14:textId="77777777" w:rsidTr="00F7294C">
        <w:tc>
          <w:tcPr>
            <w:tcW w:w="1176" w:type="dxa"/>
          </w:tcPr>
          <w:p w14:paraId="095E0F11" w14:textId="77777777" w:rsidR="00F7294C" w:rsidRPr="009E0DE7" w:rsidRDefault="00F7294C" w:rsidP="00A91B06">
            <w:pPr>
              <w:rPr>
                <w:b/>
              </w:rPr>
            </w:pPr>
            <w:r w:rsidRPr="009E0DE7">
              <w:rPr>
                <w:b/>
              </w:rPr>
              <w:t>ID</w:t>
            </w:r>
          </w:p>
        </w:tc>
        <w:tc>
          <w:tcPr>
            <w:tcW w:w="7750" w:type="dxa"/>
          </w:tcPr>
          <w:p w14:paraId="7874C5D4" w14:textId="77777777" w:rsidR="00F7294C" w:rsidRPr="009E0DE7" w:rsidRDefault="00F7294C" w:rsidP="00A91B06">
            <w:pPr>
              <w:rPr>
                <w:b/>
              </w:rPr>
            </w:pPr>
            <w:r w:rsidRPr="009E0DE7">
              <w:rPr>
                <w:b/>
              </w:rPr>
              <w:t>Requirement Description</w:t>
            </w:r>
          </w:p>
        </w:tc>
      </w:tr>
      <w:tr w:rsidR="00F7294C" w:rsidRPr="00684E69" w14:paraId="6252C35F" w14:textId="77777777" w:rsidTr="00F7294C">
        <w:tc>
          <w:tcPr>
            <w:tcW w:w="1176" w:type="dxa"/>
          </w:tcPr>
          <w:p w14:paraId="719DD03B" w14:textId="77A76E47" w:rsidR="00F7294C" w:rsidRPr="00684E69" w:rsidRDefault="00F7294C" w:rsidP="00973332">
            <w:r>
              <w:t>BRPT7.</w:t>
            </w:r>
            <w:r w:rsidRPr="00684E69">
              <w:t>01</w:t>
            </w:r>
          </w:p>
        </w:tc>
        <w:tc>
          <w:tcPr>
            <w:tcW w:w="7750" w:type="dxa"/>
          </w:tcPr>
          <w:p w14:paraId="4E4A5401" w14:textId="0912EFD1" w:rsidR="00F7294C" w:rsidRPr="00684E69" w:rsidRDefault="00F7294C" w:rsidP="00144F5D">
            <w:r w:rsidRPr="00684E69">
              <w:t xml:space="preserve">Ability to </w:t>
            </w:r>
            <w:r>
              <w:t xml:space="preserve">pay personal taxes </w:t>
            </w:r>
          </w:p>
        </w:tc>
      </w:tr>
      <w:tr w:rsidR="00F7294C" w:rsidRPr="00684E69" w14:paraId="5224319A" w14:textId="77777777" w:rsidTr="00F7294C">
        <w:tc>
          <w:tcPr>
            <w:tcW w:w="1176" w:type="dxa"/>
          </w:tcPr>
          <w:p w14:paraId="1C1DEE8D" w14:textId="166E8313" w:rsidR="00F7294C" w:rsidRPr="00684E69" w:rsidRDefault="00F7294C" w:rsidP="00973332">
            <w:r>
              <w:t>BR</w:t>
            </w:r>
            <w:r w:rsidRPr="00684E69">
              <w:t>P</w:t>
            </w:r>
            <w:r>
              <w:t>T7.</w:t>
            </w:r>
            <w:r w:rsidRPr="00684E69">
              <w:t>02</w:t>
            </w:r>
          </w:p>
        </w:tc>
        <w:tc>
          <w:tcPr>
            <w:tcW w:w="7750" w:type="dxa"/>
          </w:tcPr>
          <w:p w14:paraId="4355654C" w14:textId="6AF803C0" w:rsidR="00F7294C" w:rsidRPr="00684E69" w:rsidRDefault="00F7294C" w:rsidP="00144F5D">
            <w:r w:rsidRPr="00684E69">
              <w:t xml:space="preserve">Ability to add </w:t>
            </w:r>
            <w:r>
              <w:t>Tax</w:t>
            </w:r>
            <w:r w:rsidRPr="00684E69">
              <w:t xml:space="preserve"> Payees </w:t>
            </w:r>
            <w:r>
              <w:t>from pre-populated list</w:t>
            </w:r>
          </w:p>
        </w:tc>
      </w:tr>
      <w:tr w:rsidR="00F7294C" w:rsidRPr="00684E69" w14:paraId="1C034470" w14:textId="77777777" w:rsidTr="00F7294C">
        <w:tc>
          <w:tcPr>
            <w:tcW w:w="1176" w:type="dxa"/>
          </w:tcPr>
          <w:p w14:paraId="4D3956CA" w14:textId="0DE3A53C" w:rsidR="00F7294C" w:rsidRPr="00684E69" w:rsidRDefault="00F7294C" w:rsidP="00973332">
            <w:r>
              <w:t>BR</w:t>
            </w:r>
            <w:r w:rsidRPr="00684E69">
              <w:t>P</w:t>
            </w:r>
            <w:r>
              <w:t>T7.03</w:t>
            </w:r>
          </w:p>
        </w:tc>
        <w:tc>
          <w:tcPr>
            <w:tcW w:w="7750" w:type="dxa"/>
          </w:tcPr>
          <w:p w14:paraId="2BC3713B" w14:textId="0C8AA251" w:rsidR="00F7294C" w:rsidRPr="00684E69" w:rsidRDefault="00F7294C" w:rsidP="00973332">
            <w:r w:rsidRPr="00684E69">
              <w:t xml:space="preserve">Ability to view </w:t>
            </w:r>
            <w:r>
              <w:t xml:space="preserve">tax remittance </w:t>
            </w:r>
            <w:r w:rsidRPr="00684E69">
              <w:t xml:space="preserve">history </w:t>
            </w:r>
          </w:p>
        </w:tc>
      </w:tr>
      <w:tr w:rsidR="00F7294C" w:rsidRPr="00684E69" w14:paraId="66E6DC20" w14:textId="77777777" w:rsidTr="00F7294C">
        <w:tc>
          <w:tcPr>
            <w:tcW w:w="1176" w:type="dxa"/>
          </w:tcPr>
          <w:p w14:paraId="44653BDA" w14:textId="616DA91B" w:rsidR="00F7294C" w:rsidRPr="00684E69" w:rsidRDefault="00F7294C" w:rsidP="00973332">
            <w:r>
              <w:t>BR</w:t>
            </w:r>
            <w:r w:rsidRPr="00684E69">
              <w:t>P</w:t>
            </w:r>
            <w:r>
              <w:t>T7.04</w:t>
            </w:r>
          </w:p>
        </w:tc>
        <w:tc>
          <w:tcPr>
            <w:tcW w:w="7750" w:type="dxa"/>
          </w:tcPr>
          <w:p w14:paraId="7AB5F8C0" w14:textId="77777777" w:rsidR="00F7294C" w:rsidRPr="00684E69" w:rsidRDefault="00F7294C" w:rsidP="00973332">
            <w:r w:rsidRPr="00684E69">
              <w:t>Ability to delete tax payees</w:t>
            </w:r>
          </w:p>
        </w:tc>
      </w:tr>
      <w:tr w:rsidR="00F7294C" w:rsidRPr="00684E69" w14:paraId="43484E60" w14:textId="77777777" w:rsidTr="00F7294C">
        <w:tc>
          <w:tcPr>
            <w:tcW w:w="1176" w:type="dxa"/>
          </w:tcPr>
          <w:p w14:paraId="4197A46C" w14:textId="0ECFC515" w:rsidR="00F7294C" w:rsidRPr="00684E69" w:rsidRDefault="00F7294C" w:rsidP="00973332">
            <w:r>
              <w:t>BR</w:t>
            </w:r>
            <w:r w:rsidRPr="00684E69">
              <w:t>P</w:t>
            </w:r>
            <w:r>
              <w:t>T7.05</w:t>
            </w:r>
          </w:p>
        </w:tc>
        <w:tc>
          <w:tcPr>
            <w:tcW w:w="7750" w:type="dxa"/>
          </w:tcPr>
          <w:p w14:paraId="718B932E" w14:textId="77777777" w:rsidR="00F7294C" w:rsidRPr="00684E69" w:rsidRDefault="00F7294C" w:rsidP="00973332">
            <w:r w:rsidRPr="00684E69">
              <w:t>Ability to modify tax payees</w:t>
            </w:r>
          </w:p>
        </w:tc>
      </w:tr>
      <w:tr w:rsidR="00F7294C" w:rsidRPr="00684E69" w14:paraId="07826974" w14:textId="77777777" w:rsidTr="00F7294C">
        <w:tc>
          <w:tcPr>
            <w:tcW w:w="1176" w:type="dxa"/>
          </w:tcPr>
          <w:p w14:paraId="47F389F2" w14:textId="0461F6D2" w:rsidR="00F7294C" w:rsidRPr="00684E69" w:rsidRDefault="00F7294C" w:rsidP="00973332">
            <w:r>
              <w:t>BR</w:t>
            </w:r>
            <w:r w:rsidRPr="00684E69">
              <w:t>P</w:t>
            </w:r>
            <w:r>
              <w:t>T7.06</w:t>
            </w:r>
          </w:p>
        </w:tc>
        <w:tc>
          <w:tcPr>
            <w:tcW w:w="7750" w:type="dxa"/>
          </w:tcPr>
          <w:p w14:paraId="64FFF748" w14:textId="77777777" w:rsidR="00F7294C" w:rsidRPr="00684E69" w:rsidRDefault="00F7294C" w:rsidP="00973332">
            <w:r w:rsidRPr="00684E69">
              <w:t>Ability to schedule a tax remittance</w:t>
            </w:r>
          </w:p>
        </w:tc>
      </w:tr>
      <w:tr w:rsidR="00F7294C" w:rsidRPr="00684E69" w14:paraId="4787A76A" w14:textId="77777777" w:rsidTr="00F7294C">
        <w:tc>
          <w:tcPr>
            <w:tcW w:w="1176" w:type="dxa"/>
          </w:tcPr>
          <w:p w14:paraId="311448EE" w14:textId="0B2E6F4D" w:rsidR="00F7294C" w:rsidRPr="00684E69" w:rsidRDefault="00F7294C" w:rsidP="00973332">
            <w:r>
              <w:t>BR</w:t>
            </w:r>
            <w:r w:rsidRPr="00684E69">
              <w:t>P</w:t>
            </w:r>
            <w:r>
              <w:t>T7.07</w:t>
            </w:r>
          </w:p>
        </w:tc>
        <w:tc>
          <w:tcPr>
            <w:tcW w:w="7750" w:type="dxa"/>
          </w:tcPr>
          <w:p w14:paraId="723E985E" w14:textId="2C3801BD" w:rsidR="00F7294C" w:rsidRPr="00684E69" w:rsidRDefault="00F7294C" w:rsidP="00973332">
            <w:r w:rsidRPr="00684E69">
              <w:t xml:space="preserve">Ability to set up </w:t>
            </w:r>
            <w:r>
              <w:t>reoccurring</w:t>
            </w:r>
            <w:r w:rsidRPr="00684E69">
              <w:t xml:space="preserve"> tax payments</w:t>
            </w:r>
          </w:p>
        </w:tc>
      </w:tr>
      <w:tr w:rsidR="00F7294C" w:rsidRPr="00684E69" w14:paraId="3C61C2AE" w14:textId="77777777" w:rsidTr="00F7294C">
        <w:tc>
          <w:tcPr>
            <w:tcW w:w="1176" w:type="dxa"/>
          </w:tcPr>
          <w:p w14:paraId="3A2E6B2B" w14:textId="1B07E6BF" w:rsidR="00F7294C" w:rsidRPr="00684E69" w:rsidRDefault="00F7294C" w:rsidP="00973332">
            <w:r>
              <w:t>BR</w:t>
            </w:r>
            <w:r w:rsidRPr="00684E69">
              <w:t>P</w:t>
            </w:r>
            <w:r>
              <w:t>T7.08</w:t>
            </w:r>
          </w:p>
        </w:tc>
        <w:tc>
          <w:tcPr>
            <w:tcW w:w="7750" w:type="dxa"/>
          </w:tcPr>
          <w:p w14:paraId="21D22C69" w14:textId="643ED196" w:rsidR="00F7294C" w:rsidRPr="00684E69" w:rsidRDefault="00F7294C" w:rsidP="00973332">
            <w:r w:rsidRPr="00684E69">
              <w:t xml:space="preserve">Ability to modify </w:t>
            </w:r>
            <w:r>
              <w:t>reoccurring</w:t>
            </w:r>
            <w:r w:rsidRPr="00684E69">
              <w:t xml:space="preserve"> tax payments</w:t>
            </w:r>
          </w:p>
        </w:tc>
      </w:tr>
      <w:tr w:rsidR="00F7294C" w:rsidRPr="00684E69" w14:paraId="534291C9" w14:textId="77777777" w:rsidTr="00F7294C">
        <w:tc>
          <w:tcPr>
            <w:tcW w:w="1176" w:type="dxa"/>
          </w:tcPr>
          <w:p w14:paraId="0D76652E" w14:textId="4220C43A" w:rsidR="00F7294C" w:rsidRPr="00684E69" w:rsidRDefault="00F7294C" w:rsidP="00973332">
            <w:r>
              <w:t>BR</w:t>
            </w:r>
            <w:r w:rsidRPr="00684E69">
              <w:t>P</w:t>
            </w:r>
            <w:r>
              <w:t>T7.09</w:t>
            </w:r>
          </w:p>
        </w:tc>
        <w:tc>
          <w:tcPr>
            <w:tcW w:w="7750" w:type="dxa"/>
          </w:tcPr>
          <w:p w14:paraId="121452A1" w14:textId="77777777" w:rsidR="00F7294C" w:rsidRPr="00684E69" w:rsidRDefault="00F7294C" w:rsidP="00973332">
            <w:r w:rsidRPr="00684E69">
              <w:t xml:space="preserve">Ability to remit taxes from a default account </w:t>
            </w:r>
          </w:p>
        </w:tc>
      </w:tr>
      <w:tr w:rsidR="00F7294C" w:rsidRPr="00684E69" w14:paraId="456BC165" w14:textId="77777777" w:rsidTr="00F7294C">
        <w:tc>
          <w:tcPr>
            <w:tcW w:w="1176" w:type="dxa"/>
          </w:tcPr>
          <w:p w14:paraId="3BDFA316" w14:textId="3E5684A4" w:rsidR="00F7294C" w:rsidRPr="00684E69" w:rsidRDefault="00F7294C" w:rsidP="00973332">
            <w:r>
              <w:t>BR</w:t>
            </w:r>
            <w:r w:rsidRPr="00684E69">
              <w:t>P</w:t>
            </w:r>
            <w:r>
              <w:t>T7.10</w:t>
            </w:r>
          </w:p>
        </w:tc>
        <w:tc>
          <w:tcPr>
            <w:tcW w:w="7750" w:type="dxa"/>
          </w:tcPr>
          <w:p w14:paraId="0D805F62" w14:textId="225A56BA" w:rsidR="00F7294C" w:rsidRPr="00684E69" w:rsidRDefault="00F7294C" w:rsidP="00973332">
            <w:r w:rsidRPr="00684E69">
              <w:t>Manage user</w:t>
            </w:r>
            <w:r>
              <w:t xml:space="preserve"> – Ability to </w:t>
            </w:r>
            <w:r w:rsidRPr="00684E69">
              <w:t xml:space="preserve">remove </w:t>
            </w:r>
            <w:r>
              <w:t>tax</w:t>
            </w:r>
            <w:r w:rsidRPr="00684E69">
              <w:t xml:space="preserve"> payees</w:t>
            </w:r>
          </w:p>
        </w:tc>
      </w:tr>
      <w:tr w:rsidR="00F7294C" w:rsidRPr="00684E69" w14:paraId="1833AE4D" w14:textId="77777777" w:rsidTr="00F7294C">
        <w:tc>
          <w:tcPr>
            <w:tcW w:w="1176" w:type="dxa"/>
          </w:tcPr>
          <w:p w14:paraId="51E71AA7" w14:textId="3A1DCB58" w:rsidR="00F7294C" w:rsidRPr="00684E69" w:rsidRDefault="00F7294C" w:rsidP="00973332">
            <w:r>
              <w:t>BR</w:t>
            </w:r>
            <w:r w:rsidRPr="00684E69">
              <w:t>P</w:t>
            </w:r>
            <w:r>
              <w:t>T7.11</w:t>
            </w:r>
          </w:p>
        </w:tc>
        <w:tc>
          <w:tcPr>
            <w:tcW w:w="7750" w:type="dxa"/>
          </w:tcPr>
          <w:p w14:paraId="29F66624" w14:textId="77777777" w:rsidR="00F7294C" w:rsidRPr="00684E69" w:rsidRDefault="00F7294C" w:rsidP="00973332">
            <w:r w:rsidRPr="00684E69">
              <w:t xml:space="preserve">Ability to add two factor authentication to confirm payments </w:t>
            </w:r>
          </w:p>
        </w:tc>
      </w:tr>
      <w:tr w:rsidR="00F7294C" w:rsidRPr="00684E69" w14:paraId="37C94CB1" w14:textId="77777777" w:rsidTr="00F7294C">
        <w:tc>
          <w:tcPr>
            <w:tcW w:w="1176" w:type="dxa"/>
          </w:tcPr>
          <w:p w14:paraId="3A46E14B" w14:textId="284EB4FE" w:rsidR="00F7294C" w:rsidRPr="00684E69" w:rsidRDefault="00F7294C" w:rsidP="00973332">
            <w:r>
              <w:t>BR</w:t>
            </w:r>
            <w:r w:rsidRPr="00684E69">
              <w:t>P</w:t>
            </w:r>
            <w:r>
              <w:t>T7.1</w:t>
            </w:r>
            <w:r w:rsidRPr="00684E69">
              <w:t>2</w:t>
            </w:r>
          </w:p>
        </w:tc>
        <w:tc>
          <w:tcPr>
            <w:tcW w:w="7750" w:type="dxa"/>
          </w:tcPr>
          <w:p w14:paraId="4C3DCA1F" w14:textId="77777777" w:rsidR="00F7294C" w:rsidRPr="00684E69" w:rsidRDefault="00F7294C" w:rsidP="00973332">
            <w:r w:rsidRPr="00684E69">
              <w:t xml:space="preserve">Ability to Preview a </w:t>
            </w:r>
            <w:r>
              <w:t>tax</w:t>
            </w:r>
            <w:r w:rsidRPr="00684E69">
              <w:t xml:space="preserve"> payment before commit</w:t>
            </w:r>
          </w:p>
        </w:tc>
      </w:tr>
      <w:tr w:rsidR="00F7294C" w:rsidRPr="00684E69" w14:paraId="1FD4C9EE" w14:textId="77777777" w:rsidTr="00F7294C">
        <w:tc>
          <w:tcPr>
            <w:tcW w:w="1176" w:type="dxa"/>
          </w:tcPr>
          <w:p w14:paraId="408FE510" w14:textId="32444D6A" w:rsidR="00F7294C" w:rsidRPr="00684E69" w:rsidRDefault="00F7294C" w:rsidP="00973332">
            <w:r>
              <w:t>BR</w:t>
            </w:r>
            <w:r w:rsidRPr="00684E69">
              <w:t>P</w:t>
            </w:r>
            <w:r>
              <w:t>T7.13</w:t>
            </w:r>
          </w:p>
        </w:tc>
        <w:tc>
          <w:tcPr>
            <w:tcW w:w="7750" w:type="dxa"/>
          </w:tcPr>
          <w:p w14:paraId="6B536A94" w14:textId="77777777" w:rsidR="00F7294C" w:rsidRPr="00684E69" w:rsidRDefault="00F7294C" w:rsidP="00973332">
            <w:r w:rsidRPr="00684E69">
              <w:t xml:space="preserve">Ability to recall a pending </w:t>
            </w:r>
            <w:r>
              <w:t>tax</w:t>
            </w:r>
            <w:r w:rsidRPr="00684E69">
              <w:t xml:space="preserve"> payment that has not been </w:t>
            </w:r>
            <w:r>
              <w:t>approved</w:t>
            </w:r>
          </w:p>
        </w:tc>
      </w:tr>
      <w:tr w:rsidR="00F7294C" w:rsidRPr="00684E69" w14:paraId="25A0139E" w14:textId="77777777" w:rsidTr="00F7294C">
        <w:tc>
          <w:tcPr>
            <w:tcW w:w="1176" w:type="dxa"/>
          </w:tcPr>
          <w:p w14:paraId="41536662" w14:textId="6C88FD57" w:rsidR="00F7294C" w:rsidRPr="00684E69" w:rsidRDefault="00F7294C" w:rsidP="00973332">
            <w:r>
              <w:t>BR</w:t>
            </w:r>
            <w:r w:rsidRPr="00684E69">
              <w:t>P</w:t>
            </w:r>
            <w:r>
              <w:t>T7.14</w:t>
            </w:r>
          </w:p>
        </w:tc>
        <w:tc>
          <w:tcPr>
            <w:tcW w:w="7750" w:type="dxa"/>
          </w:tcPr>
          <w:p w14:paraId="378B9CE9" w14:textId="77777777" w:rsidR="00F7294C" w:rsidRPr="00684E69" w:rsidRDefault="00F7294C" w:rsidP="00973332">
            <w:r w:rsidRPr="00684E69">
              <w:t xml:space="preserve">Ability to validate payee </w:t>
            </w:r>
            <w:r>
              <w:t xml:space="preserve">data </w:t>
            </w:r>
            <w:r w:rsidRPr="00684E69">
              <w:t>requirements when adding new payee (ex. Account number format)</w:t>
            </w:r>
          </w:p>
        </w:tc>
      </w:tr>
      <w:tr w:rsidR="00F7294C" w:rsidRPr="00684E69" w14:paraId="149169FE" w14:textId="77777777" w:rsidTr="00F7294C">
        <w:tc>
          <w:tcPr>
            <w:tcW w:w="1176" w:type="dxa"/>
          </w:tcPr>
          <w:p w14:paraId="091D579D" w14:textId="50107432" w:rsidR="00F7294C" w:rsidRPr="00684E69" w:rsidRDefault="00F7294C" w:rsidP="00973332">
            <w:r>
              <w:t>BR</w:t>
            </w:r>
            <w:r w:rsidRPr="00684E69">
              <w:t>P</w:t>
            </w:r>
            <w:r>
              <w:t>T7.15</w:t>
            </w:r>
          </w:p>
        </w:tc>
        <w:tc>
          <w:tcPr>
            <w:tcW w:w="7750" w:type="dxa"/>
          </w:tcPr>
          <w:p w14:paraId="45B6E9E4" w14:textId="77777777" w:rsidR="00F7294C" w:rsidRPr="00684E69" w:rsidRDefault="00F7294C" w:rsidP="00973332">
            <w:r w:rsidRPr="00684E69">
              <w:t>Ability to search for a previously added</w:t>
            </w:r>
            <w:r>
              <w:t xml:space="preserve"> tax</w:t>
            </w:r>
            <w:r w:rsidRPr="00684E69">
              <w:t xml:space="preserve"> payee </w:t>
            </w:r>
          </w:p>
        </w:tc>
      </w:tr>
      <w:tr w:rsidR="00F7294C" w:rsidRPr="00684E69" w14:paraId="1F437C0E" w14:textId="77777777" w:rsidTr="00F7294C">
        <w:tc>
          <w:tcPr>
            <w:tcW w:w="1176" w:type="dxa"/>
          </w:tcPr>
          <w:p w14:paraId="299BF650" w14:textId="6ED5BA64" w:rsidR="00F7294C" w:rsidRPr="00684E69" w:rsidRDefault="00F7294C" w:rsidP="00973332">
            <w:r>
              <w:t>BR</w:t>
            </w:r>
            <w:r w:rsidRPr="00684E69">
              <w:t>P</w:t>
            </w:r>
            <w:r>
              <w:t>T7.16</w:t>
            </w:r>
          </w:p>
        </w:tc>
        <w:tc>
          <w:tcPr>
            <w:tcW w:w="7750" w:type="dxa"/>
          </w:tcPr>
          <w:p w14:paraId="5F452803" w14:textId="77777777" w:rsidR="00F7294C" w:rsidRPr="00684E69" w:rsidRDefault="00F7294C" w:rsidP="00973332">
            <w:r w:rsidRPr="00684E69">
              <w:t xml:space="preserve">Ability to view and search from a list of recent </w:t>
            </w:r>
            <w:r>
              <w:t>tax</w:t>
            </w:r>
            <w:r w:rsidRPr="00684E69">
              <w:t xml:space="preserve"> payment and scheduled payments</w:t>
            </w:r>
          </w:p>
        </w:tc>
      </w:tr>
      <w:tr w:rsidR="00F7294C" w:rsidRPr="00684E69" w14:paraId="15EF1871" w14:textId="77777777" w:rsidTr="00F7294C">
        <w:tc>
          <w:tcPr>
            <w:tcW w:w="1176" w:type="dxa"/>
          </w:tcPr>
          <w:p w14:paraId="7AFAD94F" w14:textId="7335A52A" w:rsidR="00F7294C" w:rsidRPr="00684E69" w:rsidRDefault="00F7294C" w:rsidP="00973332">
            <w:r>
              <w:t>BR</w:t>
            </w:r>
            <w:r w:rsidRPr="00684E69">
              <w:t>P</w:t>
            </w:r>
            <w:r>
              <w:t>T7.17</w:t>
            </w:r>
          </w:p>
        </w:tc>
        <w:tc>
          <w:tcPr>
            <w:tcW w:w="7750" w:type="dxa"/>
          </w:tcPr>
          <w:p w14:paraId="046F9CB2" w14:textId="4ED8B034" w:rsidR="00F7294C" w:rsidRPr="00684E69" w:rsidRDefault="00F7294C" w:rsidP="00F2005F">
            <w:r w:rsidRPr="00684E69">
              <w:t>Ability to set up direct deposit with CRA</w:t>
            </w:r>
            <w:r>
              <w:t xml:space="preserve"> by providing required information such as </w:t>
            </w:r>
            <w:r w:rsidR="00F2005F" w:rsidRPr="00F2005F">
              <w:t>First Name, Last Name, Date of Birth (DOB), and Social Insurance Number (SIN). </w:t>
            </w:r>
          </w:p>
        </w:tc>
      </w:tr>
    </w:tbl>
    <w:p w14:paraId="2662BCA2" w14:textId="77777777" w:rsidR="003A3AA1" w:rsidRDefault="003A3AA1" w:rsidP="003A3AA1"/>
    <w:p w14:paraId="25829086" w14:textId="27937EB8" w:rsidR="003A3AA1" w:rsidRPr="00643F32" w:rsidRDefault="003A3AA1" w:rsidP="003A3AA1">
      <w:pPr>
        <w:pStyle w:val="Heading1"/>
        <w:keepNext/>
        <w:keepLines/>
        <w:spacing w:before="240" w:after="120" w:line="276" w:lineRule="auto"/>
      </w:pPr>
      <w:bookmarkStart w:id="29" w:name="_Toc44407662"/>
      <w:r w:rsidRPr="00643F32">
        <w:t xml:space="preserve">Use Case </w:t>
      </w:r>
      <w:r w:rsidR="006D457F">
        <w:t xml:space="preserve">ET-UC005 </w:t>
      </w:r>
      <w:r>
        <w:t>–</w:t>
      </w:r>
      <w:r w:rsidR="00E346C4">
        <w:t xml:space="preserve"> </w:t>
      </w:r>
      <w:r w:rsidR="00EE4608">
        <w:t xml:space="preserve">Small Business </w:t>
      </w:r>
      <w:r w:rsidR="000552D7">
        <w:t xml:space="preserve">Interac </w:t>
      </w:r>
      <w:r>
        <w:t>E-Transfer</w:t>
      </w:r>
      <w:bookmarkEnd w:id="29"/>
      <w:r>
        <w:t xml:space="preserve"> </w:t>
      </w:r>
    </w:p>
    <w:p w14:paraId="1CEF3E12" w14:textId="77777777" w:rsidR="003A3AA1" w:rsidRDefault="003A3AA1" w:rsidP="003A3AA1">
      <w:pPr>
        <w:pStyle w:val="Heading2"/>
      </w:pPr>
      <w:bookmarkStart w:id="30" w:name="_Toc44407663"/>
      <w:r w:rsidRPr="00643F32">
        <w:t>Use Case D</w:t>
      </w:r>
      <w:r>
        <w:t>iagram</w:t>
      </w:r>
      <w:bookmarkEnd w:id="30"/>
    </w:p>
    <w:p w14:paraId="0B848538" w14:textId="733A49C2" w:rsidR="003A3AA1" w:rsidRDefault="003A3AA1" w:rsidP="003A3AA1"/>
    <w:p w14:paraId="1E2C8DF1" w14:textId="77777777" w:rsidR="006A7C18" w:rsidRPr="00694FBC" w:rsidRDefault="006A7C18" w:rsidP="003A3AA1"/>
    <w:p w14:paraId="576958F4" w14:textId="2D7962A9" w:rsidR="003A3AA1" w:rsidRPr="00643F32" w:rsidRDefault="00773D8F" w:rsidP="003A3AA1">
      <w:r>
        <w:object w:dxaOrig="14741" w:dyaOrig="11681" w14:anchorId="5A8A9A42">
          <v:shape id="_x0000_i1029" type="#_x0000_t75" style="width:503.6pt;height:398.7pt" o:ole="">
            <v:imagedata r:id="rId27" o:title=""/>
          </v:shape>
          <o:OLEObject Type="Embed" ProgID="Visio.Drawing.15" ShapeID="_x0000_i1029" DrawAspect="Content" ObjectID="_1656240402" r:id="rId28"/>
        </w:object>
      </w:r>
    </w:p>
    <w:tbl>
      <w:tblPr>
        <w:tblW w:w="936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250"/>
      </w:tblGrid>
      <w:tr w:rsidR="003A3AA1" w:rsidRPr="00643F32" w14:paraId="69C2F0C5"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7F867AFA" w14:textId="77777777" w:rsidR="003A3AA1" w:rsidRPr="00643F32" w:rsidRDefault="003A3AA1" w:rsidP="00E43EFB">
            <w:pPr>
              <w:rPr>
                <w:b/>
              </w:rPr>
            </w:pPr>
            <w:r w:rsidRPr="00643F32">
              <w:rPr>
                <w:b/>
              </w:rPr>
              <w:t>Use Case ID:</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28D010" w14:textId="6C6EB3A9" w:rsidR="003A3AA1" w:rsidRPr="00643F32" w:rsidRDefault="000552D7" w:rsidP="000552D7">
            <w:r>
              <w:t>ET</w:t>
            </w:r>
            <w:r w:rsidR="003A3AA1">
              <w:t>-</w:t>
            </w:r>
            <w:r w:rsidR="003A3AA1" w:rsidRPr="00643F32">
              <w:t>UC00</w:t>
            </w:r>
            <w:r>
              <w:t>5</w:t>
            </w:r>
          </w:p>
        </w:tc>
      </w:tr>
      <w:tr w:rsidR="003A3AA1" w:rsidRPr="00643F32" w14:paraId="459D3B8F"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769B922D" w14:textId="77777777" w:rsidR="003A3AA1" w:rsidRPr="00643F32" w:rsidRDefault="003A3AA1" w:rsidP="00E43EFB">
            <w:pPr>
              <w:rPr>
                <w:b/>
              </w:rPr>
            </w:pPr>
            <w:r w:rsidRPr="00643F32">
              <w:rPr>
                <w:b/>
              </w:rPr>
              <w:t>Use Case Name: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43B5AB" w14:textId="74EEF21E" w:rsidR="003A3AA1" w:rsidRPr="00643F32" w:rsidRDefault="003A3AA1" w:rsidP="00A83F6B">
            <w:r w:rsidRPr="00643F32">
              <w:t xml:space="preserve">Digital Banking Small </w:t>
            </w:r>
            <w:r w:rsidR="00A83F6B">
              <w:t>Interac E-transfer</w:t>
            </w:r>
            <w:r w:rsidRPr="00643F32">
              <w:t xml:space="preserve"> </w:t>
            </w:r>
          </w:p>
        </w:tc>
      </w:tr>
      <w:tr w:rsidR="003A3AA1" w:rsidRPr="00643F32" w14:paraId="139E4A00"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C02C001" w14:textId="77777777" w:rsidR="003A3AA1" w:rsidRPr="00643F32" w:rsidRDefault="003A3AA1" w:rsidP="00E43EFB">
            <w:pPr>
              <w:rPr>
                <w:b/>
              </w:rPr>
            </w:pPr>
            <w:r w:rsidRPr="00643F32">
              <w:rPr>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8CC526" w14:textId="77777777" w:rsidR="003A3AA1" w:rsidRPr="00643F32" w:rsidRDefault="003A3AA1" w:rsidP="00E43EFB">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741407" w14:textId="77777777" w:rsidR="003A3AA1" w:rsidRPr="00643F32" w:rsidRDefault="003A3AA1" w:rsidP="00E43EFB">
            <w:pPr>
              <w:rPr>
                <w:b/>
              </w:rPr>
            </w:pPr>
            <w:r w:rsidRPr="00643F32">
              <w:rPr>
                <w:b/>
              </w:rPr>
              <w:t>Last Updated By: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31267C" w14:textId="487534CA" w:rsidR="003A3AA1" w:rsidRPr="00643F32" w:rsidRDefault="003A3AA1" w:rsidP="00E43EFB">
            <w:r w:rsidRPr="00643F32">
              <w:t xml:space="preserve"> </w:t>
            </w:r>
            <w:r w:rsidR="007D289E" w:rsidRPr="00643F32">
              <w:t>Sunil Prashar</w:t>
            </w:r>
          </w:p>
        </w:tc>
      </w:tr>
      <w:tr w:rsidR="003A3AA1" w:rsidRPr="00643F32" w14:paraId="3EC2C3EF"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A89AB81" w14:textId="77777777" w:rsidR="003A3AA1" w:rsidRPr="00643F32" w:rsidRDefault="003A3AA1" w:rsidP="00E43EFB">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E8554F8" w14:textId="77777777" w:rsidR="003A3AA1" w:rsidRPr="00643F32" w:rsidRDefault="003A3AA1" w:rsidP="00E43EFB">
            <w:r w:rsidRPr="00643F32">
              <w:t xml:space="preserve"> June 15,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199784" w14:textId="77777777" w:rsidR="003A3AA1" w:rsidRPr="00643F32" w:rsidRDefault="003A3AA1" w:rsidP="00E43EFB">
            <w:pPr>
              <w:rPr>
                <w:b/>
              </w:rPr>
            </w:pPr>
            <w:r w:rsidRPr="00643F32">
              <w:rPr>
                <w:b/>
              </w:rPr>
              <w:t>Date Last Updated:</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D69299" w14:textId="7B2D9924" w:rsidR="003A3AA1" w:rsidRPr="00643F32" w:rsidRDefault="003A3AA1" w:rsidP="00F7294C">
            <w:r w:rsidRPr="00643F32">
              <w:t xml:space="preserve"> </w:t>
            </w:r>
            <w:r w:rsidR="00F7294C">
              <w:t>June</w:t>
            </w:r>
            <w:r w:rsidR="007D289E">
              <w:t xml:space="preserve"> </w:t>
            </w:r>
            <w:r w:rsidR="00F7294C">
              <w:t>20</w:t>
            </w:r>
            <w:r w:rsidR="007D289E">
              <w:t>, 2020</w:t>
            </w:r>
          </w:p>
        </w:tc>
      </w:tr>
      <w:tr w:rsidR="003A3AA1" w:rsidRPr="00643F32" w14:paraId="1DF34E37"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50E3852F" w14:textId="77777777" w:rsidR="003A3AA1" w:rsidRPr="00643F32" w:rsidRDefault="003A3AA1" w:rsidP="00E43EFB">
            <w:pPr>
              <w:rPr>
                <w:b/>
              </w:rPr>
            </w:pPr>
            <w:r w:rsidRPr="00643F32">
              <w:rPr>
                <w:b/>
              </w:rPr>
              <w:t>Use Case Description: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79425A" w14:textId="7D7EE133" w:rsidR="003A3AA1" w:rsidRPr="00643F32" w:rsidRDefault="003A3AA1" w:rsidP="00252E74">
            <w:r>
              <w:t xml:space="preserve">The </w:t>
            </w:r>
            <w:r w:rsidR="00252E74">
              <w:t>Digital Banking Small Business</w:t>
            </w:r>
            <w:r>
              <w:t xml:space="preserve"> </w:t>
            </w:r>
            <w:r w:rsidR="00252E74">
              <w:t>user</w:t>
            </w:r>
            <w:r w:rsidR="002A7CB6">
              <w:t xml:space="preserve"> send or receive money through E-transfer</w:t>
            </w:r>
            <w:r>
              <w:t xml:space="preserve"> using CWB Digital Banking platform (Web/Mobile)</w:t>
            </w:r>
            <w:r w:rsidRPr="00643F32">
              <w:t xml:space="preserve">. </w:t>
            </w:r>
            <w:r w:rsidR="006C5E1A">
              <w:t>E-transfer</w:t>
            </w:r>
            <w:r w:rsidRPr="00643F32">
              <w:t xml:space="preserve"> payments can be done immediately or they can be future-dated. </w:t>
            </w:r>
          </w:p>
        </w:tc>
      </w:tr>
      <w:tr w:rsidR="003A3AA1" w:rsidRPr="00643F32" w14:paraId="5986191B"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A0C4D74" w14:textId="77777777" w:rsidR="003A3AA1" w:rsidRPr="00643F32" w:rsidRDefault="003A3AA1" w:rsidP="00E43EFB">
            <w:pPr>
              <w:rPr>
                <w:b/>
              </w:rPr>
            </w:pPr>
            <w:r w:rsidRPr="00643F32">
              <w:rPr>
                <w:b/>
              </w:rPr>
              <w:t>Actors: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94F83A" w14:textId="10726CA8" w:rsidR="00252E74" w:rsidRDefault="00AE2137" w:rsidP="00252E74">
            <w:r>
              <w:t xml:space="preserve">Digital Banking </w:t>
            </w:r>
            <w:r w:rsidR="00252E74">
              <w:t xml:space="preserve">User - </w:t>
            </w:r>
            <w:r w:rsidR="003A3AA1">
              <w:t>Primary Account Signer</w:t>
            </w:r>
            <w:r w:rsidR="00557614">
              <w:t xml:space="preserve"> </w:t>
            </w:r>
          </w:p>
          <w:p w14:paraId="69861FFD" w14:textId="2D203A01" w:rsidR="003A3AA1" w:rsidRPr="00643F32" w:rsidRDefault="00AE2137" w:rsidP="00252E74">
            <w:r>
              <w:t xml:space="preserve">Digital Banking </w:t>
            </w:r>
            <w:r w:rsidR="003A3AA1">
              <w:t>User – An authorized Acc</w:t>
            </w:r>
            <w:r w:rsidR="00557614">
              <w:t xml:space="preserve">ount user with authority to use E-transfer </w:t>
            </w:r>
            <w:r w:rsidR="003A3AA1">
              <w:t xml:space="preserve">using CWB Digital Banking </w:t>
            </w:r>
          </w:p>
        </w:tc>
      </w:tr>
      <w:tr w:rsidR="003A3AA1" w:rsidRPr="00643F32" w14:paraId="33652EDA"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87E05BE" w14:textId="77777777" w:rsidR="003A3AA1" w:rsidRPr="00643F32" w:rsidRDefault="003A3AA1" w:rsidP="00E43EFB">
            <w:pPr>
              <w:rPr>
                <w:b/>
              </w:rPr>
            </w:pPr>
            <w:r w:rsidRPr="00643F32">
              <w:rPr>
                <w:b/>
              </w:rPr>
              <w:t>Pre-Conditions: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197D29" w14:textId="4DED0875" w:rsidR="003A3AA1" w:rsidRDefault="00196C55" w:rsidP="00783315">
            <w:pPr>
              <w:pStyle w:val="ListParagraph"/>
              <w:numPr>
                <w:ilvl w:val="0"/>
                <w:numId w:val="14"/>
              </w:numPr>
            </w:pPr>
            <w:r>
              <w:t>User is a</w:t>
            </w:r>
            <w:r w:rsidR="003A3AA1">
              <w:t xml:space="preserve">uthorised to access CWB Digital Banking platform to </w:t>
            </w:r>
            <w:r w:rsidR="002A7105">
              <w:t xml:space="preserve">use E-transfer </w:t>
            </w:r>
          </w:p>
          <w:p w14:paraId="035A1F08" w14:textId="58207A7A" w:rsidR="00EC49FD" w:rsidRPr="00643F32" w:rsidRDefault="00EC49FD" w:rsidP="00783315">
            <w:pPr>
              <w:pStyle w:val="ListParagraph"/>
              <w:numPr>
                <w:ilvl w:val="0"/>
                <w:numId w:val="14"/>
              </w:numPr>
            </w:pPr>
            <w:r>
              <w:t xml:space="preserve">CWB Digital platform is supported by Interac Email Transfer </w:t>
            </w:r>
          </w:p>
        </w:tc>
      </w:tr>
      <w:tr w:rsidR="003A3AA1" w:rsidRPr="00643F32" w14:paraId="04047952"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BC33CD5" w14:textId="77777777" w:rsidR="003A3AA1" w:rsidRPr="00643F32" w:rsidRDefault="003A3AA1" w:rsidP="00E43EFB">
            <w:pPr>
              <w:rPr>
                <w:b/>
              </w:rPr>
            </w:pPr>
            <w:r w:rsidRPr="00643F32">
              <w:rPr>
                <w:b/>
              </w:rPr>
              <w:t>Post-Conditions: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0196D7" w14:textId="5B95E0BD" w:rsidR="003A3AA1" w:rsidRPr="00643F32" w:rsidRDefault="003A3AA1" w:rsidP="00532040">
            <w:r>
              <w:t xml:space="preserve">A successful completion of </w:t>
            </w:r>
            <w:r w:rsidR="00532040">
              <w:t>send or receive money using E-transfer.</w:t>
            </w:r>
          </w:p>
        </w:tc>
      </w:tr>
      <w:tr w:rsidR="003A3AA1" w:rsidRPr="00643F32" w14:paraId="232B7E77"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AAEEFA5" w14:textId="77777777" w:rsidR="003A3AA1" w:rsidRPr="00643F32" w:rsidRDefault="003A3AA1" w:rsidP="00E43EFB">
            <w:pPr>
              <w:rPr>
                <w:b/>
              </w:rPr>
            </w:pPr>
            <w:r w:rsidRPr="00643F32">
              <w:rPr>
                <w:b/>
              </w:rPr>
              <w:t>Basic Flow:</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D3C000" w14:textId="09F5D39C" w:rsidR="004500C5" w:rsidRDefault="003A3AA1" w:rsidP="00783315">
            <w:pPr>
              <w:pStyle w:val="ListParagraph"/>
              <w:numPr>
                <w:ilvl w:val="0"/>
                <w:numId w:val="26"/>
              </w:numPr>
            </w:pPr>
            <w:r>
              <w:t xml:space="preserve">Add a new </w:t>
            </w:r>
            <w:r w:rsidR="00532040">
              <w:t>recipient to send money</w:t>
            </w:r>
            <w:r>
              <w:t xml:space="preserve">: </w:t>
            </w:r>
            <w:r w:rsidR="00196C55">
              <w:t xml:space="preserve">Authorised </w:t>
            </w:r>
            <w:r>
              <w:t xml:space="preserve">User add a new </w:t>
            </w:r>
            <w:r w:rsidR="00532040">
              <w:t>recipient</w:t>
            </w:r>
            <w:r>
              <w:t xml:space="preserve"> by </w:t>
            </w:r>
            <w:r w:rsidR="004500C5">
              <w:t>entering details as following:</w:t>
            </w:r>
          </w:p>
          <w:p w14:paraId="4708808E" w14:textId="223DEA9E" w:rsidR="004500C5" w:rsidRDefault="004500C5" w:rsidP="00196C55">
            <w:pPr>
              <w:pStyle w:val="ListParagraph"/>
              <w:ind w:left="1440"/>
            </w:pPr>
            <w:r>
              <w:t xml:space="preserve">Name of the recipient, Contact Method (Email address or Mobile number) </w:t>
            </w:r>
          </w:p>
          <w:p w14:paraId="137A1FD6" w14:textId="6816517F" w:rsidR="003A3AA1" w:rsidRDefault="003A3AA1" w:rsidP="00783315">
            <w:pPr>
              <w:pStyle w:val="ListParagraph"/>
              <w:numPr>
                <w:ilvl w:val="0"/>
                <w:numId w:val="26"/>
              </w:numPr>
            </w:pPr>
            <w:r>
              <w:t xml:space="preserve">Pay from Account: User select account to </w:t>
            </w:r>
            <w:r w:rsidR="004500C5">
              <w:t>make the e-transfer</w:t>
            </w:r>
            <w:r>
              <w:t xml:space="preserve"> from.</w:t>
            </w:r>
          </w:p>
          <w:p w14:paraId="4F24024C" w14:textId="29F2C282" w:rsidR="003A3AA1" w:rsidRDefault="003A3AA1" w:rsidP="00783315">
            <w:pPr>
              <w:pStyle w:val="ListParagraph"/>
              <w:numPr>
                <w:ilvl w:val="0"/>
                <w:numId w:val="26"/>
              </w:numPr>
            </w:pPr>
            <w:r>
              <w:t xml:space="preserve">Pay from Account: User can make the “Pay from” account as default by selected an account from available accounts to make </w:t>
            </w:r>
            <w:r w:rsidR="004500C5">
              <w:t>e-transfer</w:t>
            </w:r>
            <w:r>
              <w:t xml:space="preserve"> if needed. </w:t>
            </w:r>
          </w:p>
          <w:p w14:paraId="3379083C" w14:textId="5BF04FD6" w:rsidR="003A3AA1" w:rsidRDefault="003A3AA1" w:rsidP="00783315">
            <w:pPr>
              <w:pStyle w:val="ListParagraph"/>
              <w:numPr>
                <w:ilvl w:val="0"/>
                <w:numId w:val="26"/>
              </w:numPr>
            </w:pPr>
            <w:r>
              <w:lastRenderedPageBreak/>
              <w:t xml:space="preserve">Select “Pay to” – User select the </w:t>
            </w:r>
            <w:r w:rsidR="004500C5">
              <w:t>recipient</w:t>
            </w:r>
            <w:r>
              <w:t xml:space="preserve"> to </w:t>
            </w:r>
            <w:r w:rsidR="003E52D4">
              <w:t>send the e-transfer.</w:t>
            </w:r>
          </w:p>
          <w:p w14:paraId="453DAB7B" w14:textId="291D44F6" w:rsidR="003A3AA1" w:rsidRPr="00A42BE1" w:rsidRDefault="003A3AA1" w:rsidP="00783315">
            <w:pPr>
              <w:pStyle w:val="ListParagraph"/>
              <w:numPr>
                <w:ilvl w:val="0"/>
                <w:numId w:val="26"/>
              </w:numPr>
            </w:pPr>
            <w:r w:rsidRPr="00A42BE1">
              <w:t>Date – User enter the</w:t>
            </w:r>
            <w:r w:rsidR="00066C8F" w:rsidRPr="00A42BE1">
              <w:t xml:space="preserve"> optional</w:t>
            </w:r>
            <w:r w:rsidRPr="00A42BE1">
              <w:t xml:space="preserve"> date to </w:t>
            </w:r>
            <w:r w:rsidR="00066C8F" w:rsidRPr="00A42BE1">
              <w:t>e-transfer</w:t>
            </w:r>
            <w:r w:rsidRPr="00A42BE1">
              <w:t xml:space="preserve"> payment, the payment date should be &gt;= today’s date. User </w:t>
            </w:r>
            <w:r w:rsidR="00A42BE1">
              <w:t xml:space="preserve">can </w:t>
            </w:r>
            <w:r w:rsidRPr="00A42BE1">
              <w:t xml:space="preserve">schedule </w:t>
            </w:r>
            <w:r w:rsidR="00557614" w:rsidRPr="00A42BE1">
              <w:t>the e-transfer</w:t>
            </w:r>
            <w:r w:rsidRPr="00A42BE1">
              <w:t xml:space="preserve"> for future date. </w:t>
            </w:r>
          </w:p>
          <w:p w14:paraId="69E864AC" w14:textId="73B95E0B" w:rsidR="003A3AA1" w:rsidRPr="00066C8F" w:rsidRDefault="00551E71" w:rsidP="00783315">
            <w:pPr>
              <w:pStyle w:val="ListParagraph"/>
              <w:numPr>
                <w:ilvl w:val="0"/>
                <w:numId w:val="26"/>
              </w:numPr>
              <w:rPr>
                <w:i/>
              </w:rPr>
            </w:pPr>
            <w:r>
              <w:t>Amount:</w:t>
            </w:r>
            <w:r w:rsidR="003A3AA1">
              <w:t xml:space="preserve"> User enter $Amount </w:t>
            </w:r>
            <w:r w:rsidR="00066C8F">
              <w:t xml:space="preserve">of e-transfer </w:t>
            </w:r>
            <w:r w:rsidR="00066C8F" w:rsidRPr="00066C8F">
              <w:rPr>
                <w:i/>
              </w:rPr>
              <w:t>(there is a daily</w:t>
            </w:r>
            <w:r>
              <w:rPr>
                <w:i/>
              </w:rPr>
              <w:t>/weekly</w:t>
            </w:r>
            <w:r w:rsidR="00066C8F" w:rsidRPr="00066C8F">
              <w:rPr>
                <w:i/>
              </w:rPr>
              <w:t xml:space="preserve"> limit of e-transfer)</w:t>
            </w:r>
            <w:r w:rsidR="00066C8F">
              <w:rPr>
                <w:i/>
              </w:rPr>
              <w:t>.</w:t>
            </w:r>
            <w:r w:rsidR="00557614">
              <w:rPr>
                <w:i/>
              </w:rPr>
              <w:t xml:space="preserve"> </w:t>
            </w:r>
            <w:r w:rsidR="00557614">
              <w:rPr>
                <w:i/>
                <w:color w:val="FF0000"/>
              </w:rPr>
              <w:t>(Ability to set limit by client)</w:t>
            </w:r>
            <w:r w:rsidR="00E80FD0">
              <w:rPr>
                <w:i/>
                <w:color w:val="FF0000"/>
              </w:rPr>
              <w:t xml:space="preserve"> </w:t>
            </w:r>
          </w:p>
          <w:p w14:paraId="27C551EC" w14:textId="23789B99" w:rsidR="00066C8F" w:rsidRPr="00E80FD0" w:rsidRDefault="00066C8F" w:rsidP="00783315">
            <w:pPr>
              <w:pStyle w:val="ListParagraph"/>
              <w:numPr>
                <w:ilvl w:val="0"/>
                <w:numId w:val="26"/>
              </w:numPr>
              <w:rPr>
                <w:color w:val="FF0000"/>
              </w:rPr>
            </w:pPr>
            <w:r w:rsidRPr="00551E71">
              <w:t>Security question</w:t>
            </w:r>
            <w:r w:rsidR="003A3AA1" w:rsidRPr="00551E71">
              <w:t xml:space="preserve">: </w:t>
            </w:r>
            <w:r w:rsidRPr="00551E71">
              <w:t xml:space="preserve">User can setup security question and answer for the recipient to verify </w:t>
            </w:r>
            <w:r>
              <w:t>transaction when receiving the money.</w:t>
            </w:r>
            <w:r w:rsidR="00E80FD0">
              <w:t xml:space="preserve"> </w:t>
            </w:r>
          </w:p>
          <w:p w14:paraId="136B1645" w14:textId="1E156091" w:rsidR="003A3AA1" w:rsidRDefault="003A3AA1" w:rsidP="00783315">
            <w:pPr>
              <w:pStyle w:val="ListParagraph"/>
              <w:numPr>
                <w:ilvl w:val="0"/>
                <w:numId w:val="26"/>
              </w:numPr>
            </w:pPr>
            <w:r>
              <w:t>User conf</w:t>
            </w:r>
            <w:r w:rsidR="00E80FD0">
              <w:t>irms the details and select “Submit</w:t>
            </w:r>
            <w:r>
              <w:t>” to proceed with transaction</w:t>
            </w:r>
            <w:r w:rsidR="00066C8F">
              <w:t>.</w:t>
            </w:r>
            <w:r>
              <w:t xml:space="preserve"> </w:t>
            </w:r>
          </w:p>
          <w:p w14:paraId="0E420B3E" w14:textId="59C4A71E" w:rsidR="003A3AA1" w:rsidRDefault="003A3AA1" w:rsidP="00783315">
            <w:pPr>
              <w:pStyle w:val="ListParagraph"/>
              <w:numPr>
                <w:ilvl w:val="0"/>
                <w:numId w:val="26"/>
              </w:numPr>
            </w:pPr>
            <w:r>
              <w:t xml:space="preserve">Review (Approve or Decline) – </w:t>
            </w:r>
            <w:r w:rsidR="00740C6C">
              <w:t xml:space="preserve">If </w:t>
            </w:r>
            <w:r>
              <w:t>requires additional approval then</w:t>
            </w:r>
            <w:r w:rsidR="00740C6C">
              <w:t xml:space="preserve"> transaction</w:t>
            </w:r>
            <w:r>
              <w:t xml:space="preserve"> would be pending to approve.</w:t>
            </w:r>
            <w:r w:rsidR="00740C6C">
              <w:t xml:space="preserve"> Authorised user approves the transaction.</w:t>
            </w:r>
          </w:p>
          <w:p w14:paraId="16B60984" w14:textId="77777777" w:rsidR="003A3AA1" w:rsidRDefault="003A3AA1" w:rsidP="00783315">
            <w:pPr>
              <w:pStyle w:val="ListParagraph"/>
              <w:numPr>
                <w:ilvl w:val="0"/>
                <w:numId w:val="26"/>
              </w:numPr>
            </w:pPr>
            <w:r>
              <w:t>System validates the details and process the transaction.</w:t>
            </w:r>
          </w:p>
          <w:p w14:paraId="614F70BF" w14:textId="71758C45" w:rsidR="00066C8F" w:rsidRDefault="003A3AA1" w:rsidP="00783315">
            <w:pPr>
              <w:pStyle w:val="ListParagraph"/>
              <w:numPr>
                <w:ilvl w:val="0"/>
                <w:numId w:val="26"/>
              </w:numPr>
            </w:pPr>
            <w:r>
              <w:t xml:space="preserve">Confirmation/Receipt – User view the </w:t>
            </w:r>
            <w:r w:rsidR="00066C8F">
              <w:t>confirmation of e-transfer</w:t>
            </w:r>
            <w:r w:rsidR="005F20CC">
              <w:t>.</w:t>
            </w:r>
          </w:p>
          <w:p w14:paraId="13D1018F" w14:textId="0BBE9C0F" w:rsidR="003A3AA1" w:rsidRDefault="00066C8F" w:rsidP="00783315">
            <w:pPr>
              <w:pStyle w:val="ListParagraph"/>
              <w:numPr>
                <w:ilvl w:val="0"/>
                <w:numId w:val="26"/>
              </w:numPr>
            </w:pPr>
            <w:r>
              <w:t xml:space="preserve">Recipient receives the notification of transfer through contact </w:t>
            </w:r>
            <w:r w:rsidR="005F20CC">
              <w:t>method selected</w:t>
            </w:r>
            <w:r>
              <w:t xml:space="preserve"> (Email or Mobile phone)</w:t>
            </w:r>
            <w:r w:rsidR="005F20CC">
              <w:t>.</w:t>
            </w:r>
          </w:p>
          <w:p w14:paraId="3970459E" w14:textId="4F1602B5" w:rsidR="00740C6C" w:rsidRPr="00643F32" w:rsidRDefault="00740C6C" w:rsidP="00783315">
            <w:pPr>
              <w:pStyle w:val="ListParagraph"/>
              <w:numPr>
                <w:ilvl w:val="0"/>
                <w:numId w:val="26"/>
              </w:numPr>
            </w:pPr>
            <w:r>
              <w:t>E-Transfer completed.</w:t>
            </w:r>
          </w:p>
        </w:tc>
      </w:tr>
      <w:tr w:rsidR="003A3AA1" w:rsidRPr="00643F32" w14:paraId="6B958089"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69F5A52" w14:textId="77777777" w:rsidR="003A3AA1" w:rsidRPr="00643F32" w:rsidRDefault="003A3AA1" w:rsidP="00E43EFB">
            <w:pPr>
              <w:rPr>
                <w:b/>
              </w:rPr>
            </w:pPr>
            <w:r w:rsidRPr="00643F32">
              <w:rPr>
                <w:b/>
              </w:rPr>
              <w:lastRenderedPageBreak/>
              <w:t>Alternative Flows: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58D362" w14:textId="2B4F12CF" w:rsidR="003A3AA1" w:rsidRDefault="003A3AA1" w:rsidP="00783315">
            <w:pPr>
              <w:pStyle w:val="ListParagraph"/>
              <w:numPr>
                <w:ilvl w:val="0"/>
                <w:numId w:val="27"/>
              </w:numPr>
            </w:pPr>
            <w:r>
              <w:t xml:space="preserve">Select Payee: If a Payee is available user skips the Step # 1.0 of basic flow and proceeds to Step </w:t>
            </w:r>
            <w:r w:rsidR="00113547">
              <w:t>2</w:t>
            </w:r>
            <w:r>
              <w:t>.0.</w:t>
            </w:r>
          </w:p>
          <w:p w14:paraId="7F14DB57" w14:textId="296E54EB" w:rsidR="005F20CC" w:rsidRDefault="005F20CC" w:rsidP="00783315">
            <w:pPr>
              <w:pStyle w:val="ListParagraph"/>
              <w:numPr>
                <w:ilvl w:val="0"/>
                <w:numId w:val="27"/>
              </w:numPr>
            </w:pPr>
            <w:r>
              <w:t xml:space="preserve">Review – Decline Transaction: At Step 9, If user decline the transaction then system does not proceed with next step 10.0 and transaction status shows declined. </w:t>
            </w:r>
          </w:p>
          <w:p w14:paraId="18742B3D" w14:textId="1FF1173A" w:rsidR="002B6779" w:rsidRDefault="005C6376" w:rsidP="00783315">
            <w:pPr>
              <w:pStyle w:val="ListParagraph"/>
              <w:numPr>
                <w:ilvl w:val="0"/>
                <w:numId w:val="27"/>
              </w:numPr>
            </w:pPr>
            <w:r>
              <w:t>Auto deposit:</w:t>
            </w:r>
            <w:r w:rsidR="002B6779">
              <w:t xml:space="preserve"> User can opt-in for Auto deposit feature, in this case user is recipient of the e-transfer then the money will auto deposit into the bank account without security question verification. </w:t>
            </w:r>
          </w:p>
          <w:p w14:paraId="7CB21709" w14:textId="64EE16B2" w:rsidR="003A3AA1" w:rsidRPr="005F20CC" w:rsidRDefault="003A3AA1" w:rsidP="00783315">
            <w:pPr>
              <w:pStyle w:val="ListParagraph"/>
              <w:numPr>
                <w:ilvl w:val="0"/>
                <w:numId w:val="27"/>
              </w:numPr>
            </w:pPr>
            <w:r w:rsidRPr="005F20CC">
              <w:t xml:space="preserve">Schedule Payment – User can schedule </w:t>
            </w:r>
            <w:r w:rsidR="00113547" w:rsidRPr="005F20CC">
              <w:t>E-transfer</w:t>
            </w:r>
            <w:r w:rsidRPr="005F20CC">
              <w:t xml:space="preserve"> for future date.  User can also update or delete existing schedule </w:t>
            </w:r>
            <w:r w:rsidR="00113547" w:rsidRPr="005F20CC">
              <w:t>E-transfer(</w:t>
            </w:r>
            <w:r w:rsidRPr="005F20CC">
              <w:t>s).</w:t>
            </w:r>
          </w:p>
          <w:p w14:paraId="572ABC90" w14:textId="35AFC9E5" w:rsidR="003A3AA1" w:rsidRPr="005F20CC" w:rsidRDefault="003A3AA1" w:rsidP="00783315">
            <w:pPr>
              <w:pStyle w:val="ListParagraph"/>
              <w:numPr>
                <w:ilvl w:val="0"/>
                <w:numId w:val="27"/>
              </w:numPr>
            </w:pPr>
            <w:r w:rsidRPr="005F20CC">
              <w:t xml:space="preserve">Schedule </w:t>
            </w:r>
            <w:r w:rsidR="00386316" w:rsidRPr="005F20CC">
              <w:t>Reoccurring</w:t>
            </w:r>
            <w:r w:rsidRPr="005F20CC">
              <w:t xml:space="preserve"> Payment: User can schedule </w:t>
            </w:r>
            <w:r w:rsidR="00386316" w:rsidRPr="005F20CC">
              <w:t>reoccurring</w:t>
            </w:r>
            <w:r w:rsidRPr="005F20CC">
              <w:t xml:space="preserve"> </w:t>
            </w:r>
            <w:r w:rsidR="00113547" w:rsidRPr="005F20CC">
              <w:t>E-transfer(s)</w:t>
            </w:r>
            <w:r w:rsidRPr="005F20CC">
              <w:t xml:space="preserve"> by providing Start and End date or by providing number of occurrences for the specified </w:t>
            </w:r>
            <w:r w:rsidR="00113547" w:rsidRPr="005F20CC">
              <w:t>E-transfer</w:t>
            </w:r>
            <w:r w:rsidRPr="005F20CC">
              <w:t xml:space="preserve">. </w:t>
            </w:r>
          </w:p>
          <w:p w14:paraId="1D90C9BD" w14:textId="7F186199" w:rsidR="003A3AA1" w:rsidRDefault="003A3AA1" w:rsidP="00783315">
            <w:pPr>
              <w:pStyle w:val="ListParagraph"/>
              <w:numPr>
                <w:ilvl w:val="0"/>
                <w:numId w:val="27"/>
              </w:numPr>
            </w:pPr>
            <w:r>
              <w:t xml:space="preserve">Manage Payee- Authorized User can </w:t>
            </w:r>
            <w:r w:rsidR="005F20CC">
              <w:t xml:space="preserve">update or </w:t>
            </w:r>
            <w:r>
              <w:t xml:space="preserve">delete the existing </w:t>
            </w:r>
            <w:r w:rsidR="00113547">
              <w:t>recipient</w:t>
            </w:r>
            <w:r>
              <w:t xml:space="preserve"> </w:t>
            </w:r>
          </w:p>
          <w:p w14:paraId="5D6C0CED" w14:textId="77777777" w:rsidR="003A3AA1" w:rsidRDefault="003A3AA1" w:rsidP="00783315">
            <w:pPr>
              <w:pStyle w:val="ListParagraph"/>
              <w:numPr>
                <w:ilvl w:val="0"/>
                <w:numId w:val="27"/>
              </w:numPr>
            </w:pPr>
            <w:r>
              <w:t xml:space="preserve">Recall Payment – User can recall the pending </w:t>
            </w:r>
            <w:r w:rsidR="00113547">
              <w:t>E-transfer</w:t>
            </w:r>
            <w:r>
              <w:t xml:space="preserve"> if the payment is not approved</w:t>
            </w:r>
            <w:r w:rsidR="00113547">
              <w:t xml:space="preserve"> or processed</w:t>
            </w:r>
            <w:r>
              <w:t>.</w:t>
            </w:r>
          </w:p>
          <w:p w14:paraId="74314C1C" w14:textId="77777777" w:rsidR="00631AA8" w:rsidRDefault="00631AA8" w:rsidP="00783315">
            <w:pPr>
              <w:pStyle w:val="ListParagraph"/>
              <w:numPr>
                <w:ilvl w:val="0"/>
                <w:numId w:val="27"/>
              </w:numPr>
            </w:pPr>
            <w:r>
              <w:t xml:space="preserve">Fees? – Warning message </w:t>
            </w:r>
          </w:p>
          <w:p w14:paraId="14D752F6" w14:textId="77777777" w:rsidR="00D737B7" w:rsidRDefault="00631AA8" w:rsidP="00783315">
            <w:pPr>
              <w:pStyle w:val="ListParagraph"/>
              <w:numPr>
                <w:ilvl w:val="0"/>
                <w:numId w:val="27"/>
              </w:numPr>
            </w:pPr>
            <w:r w:rsidRPr="00D737B7">
              <w:t xml:space="preserve">Limits – </w:t>
            </w:r>
            <w:r w:rsidR="00D737B7" w:rsidRPr="00D737B7">
              <w:t xml:space="preserve">Systems display </w:t>
            </w:r>
            <w:r w:rsidRPr="00D737B7">
              <w:t xml:space="preserve">available limits </w:t>
            </w:r>
            <w:r w:rsidR="00D737B7" w:rsidRPr="00D737B7">
              <w:t xml:space="preserve">of e-transfers </w:t>
            </w:r>
            <w:r w:rsidRPr="00D737B7">
              <w:t>(daily / weekly)</w:t>
            </w:r>
          </w:p>
          <w:p w14:paraId="74436FEE" w14:textId="5D786ECD" w:rsidR="00631AA8" w:rsidRPr="00D737B7" w:rsidRDefault="00D737B7" w:rsidP="00783315">
            <w:pPr>
              <w:pStyle w:val="ListParagraph"/>
              <w:numPr>
                <w:ilvl w:val="0"/>
                <w:numId w:val="27"/>
              </w:numPr>
            </w:pPr>
            <w:r>
              <w:t xml:space="preserve">Client Limit – Client can set their own transaction limit &lt; = Bank’s Limit </w:t>
            </w:r>
            <w:r w:rsidR="00631AA8" w:rsidRPr="00D737B7">
              <w:t xml:space="preserve"> </w:t>
            </w:r>
          </w:p>
          <w:p w14:paraId="253489C1" w14:textId="38D4A0E2" w:rsidR="00435CB4" w:rsidRPr="00643F32" w:rsidRDefault="00435CB4" w:rsidP="00783315">
            <w:pPr>
              <w:pStyle w:val="ListParagraph"/>
              <w:numPr>
                <w:ilvl w:val="0"/>
                <w:numId w:val="27"/>
              </w:numPr>
            </w:pPr>
            <w:r w:rsidRPr="00D737B7">
              <w:t>Re use Security question and answer – m</w:t>
            </w:r>
            <w:r w:rsidR="00D737B7">
              <w:t>asked, disable for higher value. System provides ability to re-use security question for the transaction.</w:t>
            </w:r>
          </w:p>
        </w:tc>
      </w:tr>
      <w:tr w:rsidR="003A3AA1" w:rsidRPr="00643F32" w14:paraId="2DC46581"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170F649" w14:textId="77777777" w:rsidR="003A3AA1" w:rsidRPr="00643F32" w:rsidRDefault="003A3AA1" w:rsidP="00E43EFB">
            <w:pPr>
              <w:rPr>
                <w:b/>
              </w:rPr>
            </w:pPr>
            <w:r w:rsidRPr="00643F32">
              <w:rPr>
                <w:b/>
              </w:rPr>
              <w:t>Exception: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D8AA837" w14:textId="77777777" w:rsidR="003A3AA1" w:rsidRDefault="003A3AA1" w:rsidP="00783315">
            <w:pPr>
              <w:pStyle w:val="ListParagraph"/>
              <w:numPr>
                <w:ilvl w:val="0"/>
                <w:numId w:val="16"/>
              </w:numPr>
            </w:pPr>
            <w:r>
              <w:t xml:space="preserve">If the available funds &lt; amount being paid then system generates error to notify insufficient funds for the transaction. </w:t>
            </w:r>
          </w:p>
          <w:p w14:paraId="7156E60D" w14:textId="53D8DC90" w:rsidR="00D737B7" w:rsidRPr="00643F32" w:rsidRDefault="008751E5" w:rsidP="00783315">
            <w:pPr>
              <w:pStyle w:val="ListParagraph"/>
              <w:numPr>
                <w:ilvl w:val="0"/>
                <w:numId w:val="16"/>
              </w:numPr>
            </w:pPr>
            <w:r>
              <w:t>System do not proceed with transactions value &gt; transaction limits.</w:t>
            </w:r>
          </w:p>
        </w:tc>
      </w:tr>
      <w:tr w:rsidR="003A3AA1" w:rsidRPr="00643F32" w14:paraId="563FA7E8"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276C52D" w14:textId="77777777" w:rsidR="003A3AA1" w:rsidRPr="00643F32" w:rsidRDefault="003A3AA1" w:rsidP="00E43EFB">
            <w:pPr>
              <w:rPr>
                <w:b/>
              </w:rPr>
            </w:pPr>
            <w:r w:rsidRPr="00643F32">
              <w:rPr>
                <w:b/>
              </w:rPr>
              <w:t>Use Case Priority:</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773BD9" w14:textId="77777777" w:rsidR="003A3AA1" w:rsidRPr="00643F32" w:rsidRDefault="003A3AA1" w:rsidP="00E43EFB">
            <w:r w:rsidRPr="00B3457F">
              <w:t>1: High</w:t>
            </w:r>
          </w:p>
        </w:tc>
      </w:tr>
      <w:tr w:rsidR="003A3AA1" w:rsidRPr="00643F32" w14:paraId="765885FA"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3195256" w14:textId="77777777" w:rsidR="003A3AA1" w:rsidRPr="00643F32" w:rsidRDefault="003A3AA1" w:rsidP="00E43EFB">
            <w:pPr>
              <w:rPr>
                <w:b/>
              </w:rPr>
            </w:pPr>
            <w:r w:rsidRPr="00643F32">
              <w:rPr>
                <w:b/>
              </w:rPr>
              <w:t>Frequency of Use: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D78977D" w14:textId="24C057BE" w:rsidR="003A3AA1" w:rsidRPr="00643F32" w:rsidRDefault="003A3AA1" w:rsidP="008751E5">
            <w:r w:rsidRPr="00B3457F">
              <w:t xml:space="preserve">The frequency is dependant on </w:t>
            </w:r>
            <w:r>
              <w:t xml:space="preserve">user needs of </w:t>
            </w:r>
            <w:r w:rsidR="008751E5">
              <w:t>E-transfer</w:t>
            </w:r>
            <w:r>
              <w:t xml:space="preserve">. </w:t>
            </w:r>
          </w:p>
        </w:tc>
      </w:tr>
      <w:tr w:rsidR="003A3AA1" w:rsidRPr="00643F32" w14:paraId="701DD3A7"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D18B36B" w14:textId="77777777" w:rsidR="003A3AA1" w:rsidRPr="00643F32" w:rsidRDefault="003A3AA1" w:rsidP="00E43EFB">
            <w:pPr>
              <w:rPr>
                <w:b/>
              </w:rPr>
            </w:pPr>
            <w:r w:rsidRPr="00643F32">
              <w:rPr>
                <w:b/>
              </w:rPr>
              <w:t>Business Rules: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35F6DF" w14:textId="2E07F2BD" w:rsidR="00236F86" w:rsidRPr="00236F86" w:rsidRDefault="00236F86" w:rsidP="00783315">
            <w:pPr>
              <w:pStyle w:val="ListParagraph"/>
              <w:numPr>
                <w:ilvl w:val="0"/>
                <w:numId w:val="16"/>
              </w:numPr>
            </w:pPr>
            <w:r w:rsidRPr="00236F86">
              <w:t xml:space="preserve">If </w:t>
            </w:r>
            <w:r>
              <w:t>user is</w:t>
            </w:r>
            <w:r w:rsidRPr="00236F86">
              <w:t xml:space="preserve"> the sender, an E-Transfer will be returned to </w:t>
            </w:r>
            <w:r>
              <w:t>user’s account</w:t>
            </w:r>
            <w:r w:rsidRPr="00236F86">
              <w:t>:</w:t>
            </w:r>
          </w:p>
          <w:p w14:paraId="154C997D" w14:textId="20D9C9EA" w:rsidR="00236F86" w:rsidRPr="00236F86" w:rsidRDefault="00236F86" w:rsidP="00783315">
            <w:pPr>
              <w:pStyle w:val="ListParagraph"/>
              <w:numPr>
                <w:ilvl w:val="0"/>
                <w:numId w:val="28"/>
              </w:numPr>
            </w:pPr>
            <w:r w:rsidRPr="00236F86">
              <w:t>if the recipient does not claim the E-Transfer within 30 days of the date the E-Transfer is initiated;</w:t>
            </w:r>
          </w:p>
          <w:p w14:paraId="36A90709" w14:textId="417D9F69" w:rsidR="00236F86" w:rsidRPr="00236F86" w:rsidRDefault="00236F86" w:rsidP="00783315">
            <w:pPr>
              <w:pStyle w:val="ListParagraph"/>
              <w:numPr>
                <w:ilvl w:val="0"/>
                <w:numId w:val="28"/>
              </w:numPr>
            </w:pPr>
            <w:r w:rsidRPr="00236F86">
              <w:t xml:space="preserve">if the E-Transfer cannot be successfully sent to the recipient’s electronic address as provided by </w:t>
            </w:r>
            <w:r w:rsidR="00BD74B8">
              <w:t>user</w:t>
            </w:r>
            <w:r w:rsidRPr="00236F86">
              <w:t>; or</w:t>
            </w:r>
          </w:p>
          <w:p w14:paraId="262B5593" w14:textId="40C0FBF4" w:rsidR="00236F86" w:rsidRDefault="00236F86" w:rsidP="00783315">
            <w:pPr>
              <w:pStyle w:val="ListParagraph"/>
              <w:numPr>
                <w:ilvl w:val="0"/>
                <w:numId w:val="28"/>
              </w:numPr>
            </w:pPr>
            <w:r w:rsidRPr="00236F86">
              <w:t>If the recipient declines the E-Transfer.</w:t>
            </w:r>
          </w:p>
          <w:p w14:paraId="0873B5E4" w14:textId="77777777" w:rsidR="007E5D16" w:rsidRDefault="007E5D16" w:rsidP="007E5D16">
            <w:pPr>
              <w:ind w:left="720"/>
            </w:pPr>
            <w:r>
              <w:t>Transaction limits</w:t>
            </w:r>
          </w:p>
          <w:p w14:paraId="5A158E25" w14:textId="77777777" w:rsidR="007E5D16" w:rsidRDefault="007E5D16" w:rsidP="007E5D16">
            <w:pPr>
              <w:ind w:left="720"/>
            </w:pPr>
            <w:r>
              <w:t xml:space="preserve"> Outgoing (CWB send limits):</w:t>
            </w:r>
          </w:p>
          <w:p w14:paraId="07FB02A1" w14:textId="77777777" w:rsidR="007E5D16" w:rsidRDefault="007E5D16" w:rsidP="007E5D16">
            <w:pPr>
              <w:ind w:left="720"/>
            </w:pPr>
            <w:r>
              <w:t>o Business:</w:t>
            </w:r>
          </w:p>
          <w:p w14:paraId="43A07E27" w14:textId="77777777" w:rsidR="007E5D16" w:rsidRDefault="007E5D16" w:rsidP="00783315">
            <w:pPr>
              <w:pStyle w:val="ListParagraph"/>
              <w:numPr>
                <w:ilvl w:val="0"/>
                <w:numId w:val="33"/>
              </w:numPr>
            </w:pPr>
            <w:r>
              <w:t>24 hour rolling limit of $10,000</w:t>
            </w:r>
          </w:p>
          <w:p w14:paraId="7F1489B0" w14:textId="77777777" w:rsidR="007E5D16" w:rsidRDefault="007E5D16" w:rsidP="00783315">
            <w:pPr>
              <w:pStyle w:val="ListParagraph"/>
              <w:numPr>
                <w:ilvl w:val="0"/>
                <w:numId w:val="33"/>
              </w:numPr>
            </w:pPr>
            <w:r>
              <w:t>Weekly rolling limit of $70,000</w:t>
            </w:r>
          </w:p>
          <w:p w14:paraId="51F317E0" w14:textId="77777777" w:rsidR="007E5D16" w:rsidRDefault="007E5D16" w:rsidP="00783315">
            <w:pPr>
              <w:pStyle w:val="ListParagraph"/>
              <w:numPr>
                <w:ilvl w:val="0"/>
                <w:numId w:val="33"/>
              </w:numPr>
            </w:pPr>
            <w:r>
              <w:lastRenderedPageBreak/>
              <w:t>Monthly rolling limit of $300,000; the rolling limit for weekly is 7 days, and monthly is 30 days</w:t>
            </w:r>
          </w:p>
          <w:p w14:paraId="75E7DECA" w14:textId="77777777" w:rsidR="007E5D16" w:rsidRDefault="007E5D16" w:rsidP="007E5D16">
            <w:pPr>
              <w:ind w:left="720"/>
            </w:pPr>
            <w:r>
              <w:t xml:space="preserve"> Incoming (CWB receive limits):</w:t>
            </w:r>
          </w:p>
          <w:p w14:paraId="5B5AD33B" w14:textId="77777777" w:rsidR="007E5D16" w:rsidRDefault="007E5D16" w:rsidP="00783315">
            <w:pPr>
              <w:pStyle w:val="ListParagraph"/>
              <w:numPr>
                <w:ilvl w:val="0"/>
                <w:numId w:val="32"/>
              </w:numPr>
            </w:pPr>
            <w:r>
              <w:t>24 hour rolling limit of $10,000</w:t>
            </w:r>
          </w:p>
          <w:p w14:paraId="46667558" w14:textId="77777777" w:rsidR="007E5D16" w:rsidRDefault="007E5D16" w:rsidP="00783315">
            <w:pPr>
              <w:pStyle w:val="ListParagraph"/>
              <w:numPr>
                <w:ilvl w:val="0"/>
                <w:numId w:val="32"/>
              </w:numPr>
            </w:pPr>
            <w:r>
              <w:t>Daily cumulative limit of $10,000</w:t>
            </w:r>
          </w:p>
          <w:p w14:paraId="63B094EC" w14:textId="77777777" w:rsidR="007E5D16" w:rsidRDefault="007E5D16" w:rsidP="00783315">
            <w:pPr>
              <w:pStyle w:val="ListParagraph"/>
              <w:numPr>
                <w:ilvl w:val="0"/>
                <w:numId w:val="32"/>
              </w:numPr>
            </w:pPr>
            <w:r>
              <w:t>7-Day rolling transaction limit of $70,000</w:t>
            </w:r>
          </w:p>
          <w:p w14:paraId="084E076A" w14:textId="77777777" w:rsidR="007E5D16" w:rsidRDefault="007E5D16" w:rsidP="00783315">
            <w:pPr>
              <w:pStyle w:val="ListParagraph"/>
              <w:numPr>
                <w:ilvl w:val="0"/>
                <w:numId w:val="32"/>
              </w:numPr>
            </w:pPr>
            <w:r>
              <w:t>30-Day rolling transaction limit of $300,000</w:t>
            </w:r>
          </w:p>
          <w:p w14:paraId="347F33A4" w14:textId="77777777" w:rsidR="007E5D16" w:rsidRDefault="007E5D16" w:rsidP="007E5D16">
            <w:pPr>
              <w:ind w:left="720"/>
            </w:pPr>
            <w:r>
              <w:t>Example for 24 hour rolling limit: If I send from my account $9500 in EMT’s at 10 am on June 29th, I only have at most $500 remaining until “10:01” am the next day, June 30th. Any attempts greater than $500 the client would get the “exceeded limit” response. Limits do not get reset after midnight.</w:t>
            </w:r>
          </w:p>
          <w:p w14:paraId="77A7E36A" w14:textId="0245ECCB" w:rsidR="003A3AA1" w:rsidRDefault="008751E5" w:rsidP="00783315">
            <w:pPr>
              <w:pStyle w:val="ListParagraph"/>
              <w:numPr>
                <w:ilvl w:val="0"/>
                <w:numId w:val="16"/>
              </w:numPr>
            </w:pPr>
            <w:r>
              <w:t>U</w:t>
            </w:r>
            <w:r w:rsidR="003A3AA1">
              <w:t xml:space="preserve">ser can add a new </w:t>
            </w:r>
            <w:r w:rsidR="00E905B8">
              <w:t>recipient</w:t>
            </w:r>
            <w:r w:rsidR="003A3AA1">
              <w:t xml:space="preserve"> if the user has permissions to add.</w:t>
            </w:r>
          </w:p>
          <w:p w14:paraId="6F086AF0" w14:textId="36BF4C60" w:rsidR="003A3AA1" w:rsidRDefault="008751E5" w:rsidP="00783315">
            <w:pPr>
              <w:pStyle w:val="ListParagraph"/>
              <w:numPr>
                <w:ilvl w:val="0"/>
                <w:numId w:val="16"/>
              </w:numPr>
            </w:pPr>
            <w:r>
              <w:t>T</w:t>
            </w:r>
            <w:r w:rsidR="003A3AA1">
              <w:t>he payment date should be &gt;= today’s date</w:t>
            </w:r>
          </w:p>
          <w:p w14:paraId="30FB5F04" w14:textId="0D62C570" w:rsidR="003A3AA1" w:rsidRDefault="003A3AA1" w:rsidP="00783315">
            <w:pPr>
              <w:pStyle w:val="ListParagraph"/>
              <w:numPr>
                <w:ilvl w:val="0"/>
                <w:numId w:val="16"/>
              </w:numPr>
            </w:pPr>
            <w:r w:rsidRPr="00C81B83">
              <w:rPr>
                <w:lang w:val="en"/>
              </w:rPr>
              <w:t xml:space="preserve">For future-dated </w:t>
            </w:r>
            <w:r w:rsidR="00E905B8">
              <w:rPr>
                <w:lang w:val="en"/>
              </w:rPr>
              <w:t>e-transfers</w:t>
            </w:r>
            <w:r w:rsidRPr="00C81B83">
              <w:rPr>
                <w:lang w:val="en"/>
              </w:rPr>
              <w:t xml:space="preserve">,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p w14:paraId="3678F099" w14:textId="77777777" w:rsidR="003A3AA1" w:rsidRPr="003944CC" w:rsidRDefault="003A3AA1" w:rsidP="00783315">
            <w:pPr>
              <w:pStyle w:val="ListParagraph"/>
              <w:numPr>
                <w:ilvl w:val="0"/>
                <w:numId w:val="16"/>
              </w:numPr>
            </w:pPr>
            <w:r w:rsidRPr="003944CC">
              <w:t xml:space="preserve">The number of approvals required for transactions created by this specific user –? </w:t>
            </w:r>
          </w:p>
          <w:p w14:paraId="58B2F6BF" w14:textId="66222AC2" w:rsidR="003A3AA1" w:rsidRDefault="003A3AA1" w:rsidP="00783315">
            <w:pPr>
              <w:pStyle w:val="ListParagraph"/>
              <w:numPr>
                <w:ilvl w:val="0"/>
                <w:numId w:val="16"/>
              </w:numPr>
            </w:pPr>
            <w:r w:rsidRPr="003944CC">
              <w:t xml:space="preserve">The maximum value this user can approve </w:t>
            </w:r>
            <w:r w:rsidRPr="00295ECB">
              <w:rPr>
                <w:highlight w:val="yellow"/>
              </w:rPr>
              <w:t>– ?,</w:t>
            </w:r>
            <w:r>
              <w:t xml:space="preserve"> </w:t>
            </w:r>
            <w:r w:rsidRPr="003944CC">
              <w:t>if th</w:t>
            </w:r>
            <w:r>
              <w:t>e</w:t>
            </w:r>
            <w:r w:rsidRPr="003944CC">
              <w:t xml:space="preserve"> user can</w:t>
            </w:r>
            <w:r w:rsidR="008751E5">
              <w:t xml:space="preserve"> </w:t>
            </w:r>
            <w:r w:rsidRPr="003944CC">
              <w:t>approve another user’s transactions</w:t>
            </w:r>
            <w:r>
              <w:t xml:space="preserve"> </w:t>
            </w:r>
            <w:r w:rsidRPr="003944CC">
              <w:t xml:space="preserve"> </w:t>
            </w:r>
          </w:p>
          <w:p w14:paraId="050A941B" w14:textId="77777777" w:rsidR="003A3AA1" w:rsidRDefault="003A3AA1" w:rsidP="00783315">
            <w:pPr>
              <w:pStyle w:val="ListParagraph"/>
              <w:numPr>
                <w:ilvl w:val="0"/>
                <w:numId w:val="16"/>
              </w:numPr>
            </w:pPr>
            <w:r w:rsidRPr="003944CC">
              <w:t xml:space="preserve">When applicable, approval of a scheduled </w:t>
            </w:r>
            <w:r w:rsidR="0079324E">
              <w:t>E-transfer</w:t>
            </w:r>
            <w:r w:rsidRPr="003944CC">
              <w:t xml:space="preserve"> must be completed prior to the payment due date.</w:t>
            </w:r>
            <w:r w:rsidR="00702E9D">
              <w:t xml:space="preserve"> The payment would be expired and system should send alert :</w:t>
            </w:r>
          </w:p>
          <w:p w14:paraId="4F063A47" w14:textId="77777777" w:rsidR="00702E9D" w:rsidRDefault="00702E9D" w:rsidP="00783315">
            <w:pPr>
              <w:pStyle w:val="ListParagraph"/>
              <w:numPr>
                <w:ilvl w:val="1"/>
                <w:numId w:val="16"/>
              </w:numPr>
            </w:pPr>
            <w:r>
              <w:t>With in X number of days of due date</w:t>
            </w:r>
          </w:p>
          <w:p w14:paraId="64B0DD11" w14:textId="518188A8" w:rsidR="00702E9D" w:rsidRPr="00643F32" w:rsidRDefault="00702E9D" w:rsidP="00783315">
            <w:pPr>
              <w:pStyle w:val="ListParagraph"/>
              <w:numPr>
                <w:ilvl w:val="1"/>
                <w:numId w:val="16"/>
              </w:numPr>
            </w:pPr>
            <w:r>
              <w:t xml:space="preserve">When the payment is expired </w:t>
            </w:r>
          </w:p>
        </w:tc>
      </w:tr>
      <w:tr w:rsidR="003A3AA1" w:rsidRPr="00643F32" w14:paraId="7B47227A"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34D9EE2" w14:textId="77777777" w:rsidR="003A3AA1" w:rsidRPr="00643F32" w:rsidRDefault="003A3AA1" w:rsidP="00E43EFB">
            <w:pPr>
              <w:rPr>
                <w:b/>
              </w:rPr>
            </w:pPr>
            <w:r w:rsidRPr="00643F32">
              <w:rPr>
                <w:b/>
              </w:rPr>
              <w:lastRenderedPageBreak/>
              <w:t>Assumptions: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B8093C" w14:textId="3D7F5E07" w:rsidR="003A3AA1" w:rsidRPr="00643F32" w:rsidRDefault="008751E5" w:rsidP="00783315">
            <w:pPr>
              <w:pStyle w:val="ListParagraph"/>
              <w:numPr>
                <w:ilvl w:val="0"/>
                <w:numId w:val="25"/>
              </w:numPr>
            </w:pPr>
            <w:r>
              <w:t xml:space="preserve">Interac is </w:t>
            </w:r>
            <w:r w:rsidR="003A3AA1">
              <w:t xml:space="preserve"> </w:t>
            </w:r>
            <w:r>
              <w:t>the service provider for E-Transfers</w:t>
            </w:r>
          </w:p>
        </w:tc>
      </w:tr>
      <w:tr w:rsidR="003A3AA1" w:rsidRPr="00643F32" w14:paraId="0C8992AE"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302A0CC" w14:textId="77777777" w:rsidR="003A3AA1" w:rsidRPr="00643F32" w:rsidRDefault="003A3AA1" w:rsidP="00E43EFB">
            <w:pPr>
              <w:rPr>
                <w:b/>
              </w:rPr>
            </w:pPr>
            <w:r w:rsidRPr="00643F32">
              <w:rPr>
                <w:b/>
              </w:rPr>
              <w:t>Issues and Considerations: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2CAE66" w14:textId="77777777" w:rsidR="003A3AA1" w:rsidRDefault="00E905B8" w:rsidP="00E43EFB">
            <w:pPr>
              <w:rPr>
                <w:color w:val="FF0000"/>
              </w:rPr>
            </w:pPr>
            <w:r w:rsidRPr="00DF010A">
              <w:rPr>
                <w:color w:val="FF0000"/>
              </w:rPr>
              <w:t xml:space="preserve">Can user use bulk e-transfers? </w:t>
            </w:r>
            <w:r w:rsidR="00DF010A" w:rsidRPr="00DF010A">
              <w:rPr>
                <w:color w:val="FF0000"/>
              </w:rPr>
              <w:t xml:space="preserve">– Future </w:t>
            </w:r>
            <w:r w:rsidR="0044443D">
              <w:rPr>
                <w:color w:val="FF0000"/>
              </w:rPr>
              <w:t xml:space="preserve">- </w:t>
            </w:r>
            <w:r w:rsidR="00DF010A" w:rsidRPr="00DF010A">
              <w:rPr>
                <w:color w:val="FF0000"/>
              </w:rPr>
              <w:t>Pending C1 / vendor Confirmation</w:t>
            </w:r>
          </w:p>
          <w:p w14:paraId="46DFA353" w14:textId="4B2B7CC7" w:rsidR="008751E5" w:rsidRPr="008751E5" w:rsidRDefault="008751E5" w:rsidP="00783315">
            <w:pPr>
              <w:pStyle w:val="ListParagraph"/>
              <w:numPr>
                <w:ilvl w:val="0"/>
                <w:numId w:val="25"/>
              </w:numPr>
              <w:rPr>
                <w:color w:val="FF0000"/>
              </w:rPr>
            </w:pPr>
            <w:r>
              <w:rPr>
                <w:color w:val="1F497D"/>
              </w:rPr>
              <w:t>C1 didn’t build out the functionality for bulk eTransfers. (Gerry Weber)</w:t>
            </w:r>
          </w:p>
        </w:tc>
      </w:tr>
    </w:tbl>
    <w:p w14:paraId="14CCC36D" w14:textId="280B3EAC" w:rsidR="003A3AA1" w:rsidRDefault="003A3AA1" w:rsidP="003A3AA1"/>
    <w:p w14:paraId="52700701" w14:textId="1405CE63" w:rsidR="00365BE2" w:rsidRDefault="00365BE2" w:rsidP="00123A0C">
      <w:pPr>
        <w:pStyle w:val="Heading2"/>
      </w:pPr>
      <w:bookmarkStart w:id="31" w:name="_Toc44407664"/>
      <w:r>
        <w:t xml:space="preserve">E-Transfer </w:t>
      </w:r>
      <w:r w:rsidR="00123A0C">
        <w:t>Mock-ups</w:t>
      </w:r>
      <w:bookmarkEnd w:id="31"/>
      <w:r>
        <w:t xml:space="preserve"> </w:t>
      </w:r>
    </w:p>
    <w:p w14:paraId="3DCB741F" w14:textId="13A3BE1A" w:rsidR="008751E5" w:rsidRPr="008751E5" w:rsidRDefault="008751E5" w:rsidP="008751E5">
      <w:r>
        <w:rPr>
          <w:color w:val="1F497D"/>
        </w:rPr>
        <w:t xml:space="preserve">The following screenshots are being taken from current system and can be used for reference purpose: </w:t>
      </w:r>
    </w:p>
    <w:p w14:paraId="3617ABED" w14:textId="7048A9D6" w:rsidR="009C4E24" w:rsidRPr="00123A0C" w:rsidRDefault="009C4E24" w:rsidP="00123A0C">
      <w:pPr>
        <w:pStyle w:val="Heading3"/>
      </w:pPr>
      <w:bookmarkStart w:id="32" w:name="_Toc44407665"/>
      <w:r w:rsidRPr="00123A0C">
        <w:t>Add </w:t>
      </w:r>
      <w:r w:rsidRPr="00123A0C">
        <w:rPr>
          <w:iCs/>
        </w:rPr>
        <w:t>Interac</w:t>
      </w:r>
      <w:r w:rsidRPr="00123A0C">
        <w:rPr>
          <w:vertAlign w:val="superscript"/>
        </w:rPr>
        <w:t> </w:t>
      </w:r>
      <w:r w:rsidRPr="00123A0C">
        <w:t>e-Transfer Recipient</w:t>
      </w:r>
      <w:bookmarkEnd w:id="32"/>
    </w:p>
    <w:p w14:paraId="62287C32" w14:textId="77777777" w:rsidR="009C4E24" w:rsidRDefault="009C4E24" w:rsidP="003A3AA1"/>
    <w:p w14:paraId="770D7EA8" w14:textId="644264F8" w:rsidR="009C4E24" w:rsidRDefault="009C4E24" w:rsidP="003A3AA1">
      <w:r>
        <w:rPr>
          <w:noProof/>
        </w:rPr>
        <w:drawing>
          <wp:inline distT="0" distB="0" distL="0" distR="0" wp14:anchorId="2AB4CA49" wp14:editId="4AEE401B">
            <wp:extent cx="6400800" cy="1969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00800" cy="1969770"/>
                    </a:xfrm>
                    <a:prstGeom prst="rect">
                      <a:avLst/>
                    </a:prstGeom>
                  </pic:spPr>
                </pic:pic>
              </a:graphicData>
            </a:graphic>
          </wp:inline>
        </w:drawing>
      </w:r>
    </w:p>
    <w:p w14:paraId="03647DBD" w14:textId="0C985C5D" w:rsidR="009C4E24" w:rsidRDefault="009C4E24" w:rsidP="00123A0C">
      <w:pPr>
        <w:pStyle w:val="Heading3"/>
      </w:pPr>
      <w:bookmarkStart w:id="33" w:name="_Toc44407666"/>
      <w:r>
        <w:lastRenderedPageBreak/>
        <w:t xml:space="preserve">Send </w:t>
      </w:r>
      <w:r w:rsidR="00365BE2">
        <w:t>E-</w:t>
      </w:r>
      <w:r w:rsidR="00365BE2" w:rsidRPr="00365BE2">
        <w:t>Transfer</w:t>
      </w:r>
      <w:bookmarkEnd w:id="33"/>
    </w:p>
    <w:p w14:paraId="3DE9120F" w14:textId="542251E7" w:rsidR="00365BE2" w:rsidRPr="00365BE2" w:rsidRDefault="00365BE2" w:rsidP="00365BE2">
      <w:pPr>
        <w:rPr>
          <w:b/>
        </w:rPr>
      </w:pPr>
      <w:r w:rsidRPr="00365BE2">
        <w:rPr>
          <w:b/>
        </w:rPr>
        <w:t>From</w:t>
      </w:r>
      <w:r w:rsidRPr="00365BE2">
        <w:rPr>
          <w:b/>
          <w:color w:val="FF0000"/>
        </w:rPr>
        <w:t>*</w:t>
      </w:r>
      <w:r>
        <w:rPr>
          <w:b/>
        </w:rPr>
        <w:t xml:space="preserve"> </w:t>
      </w:r>
      <w:r w:rsidRPr="00365BE2">
        <w:rPr>
          <w:b/>
        </w:rPr>
        <w:t>:</w:t>
      </w:r>
      <w:r>
        <w:rPr>
          <w:b/>
        </w:rPr>
        <w:t xml:space="preserve"> &lt; From Account &gt;</w:t>
      </w:r>
    </w:p>
    <w:p w14:paraId="729E6DFE" w14:textId="076B2A54" w:rsidR="009C4E24" w:rsidRDefault="00365BE2" w:rsidP="009C4E24">
      <w:r>
        <w:rPr>
          <w:noProof/>
        </w:rPr>
        <w:drawing>
          <wp:inline distT="0" distB="0" distL="0" distR="0" wp14:anchorId="354399EE" wp14:editId="06D74B87">
            <wp:extent cx="3520176" cy="2303131"/>
            <wp:effectExtent l="0" t="0" r="444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22318" cy="2304532"/>
                    </a:xfrm>
                    <a:prstGeom prst="rect">
                      <a:avLst/>
                    </a:prstGeom>
                  </pic:spPr>
                </pic:pic>
              </a:graphicData>
            </a:graphic>
          </wp:inline>
        </w:drawing>
      </w:r>
    </w:p>
    <w:p w14:paraId="489E3B49" w14:textId="47E94973" w:rsidR="00365BE2" w:rsidRDefault="00365BE2" w:rsidP="00365BE2">
      <w:pPr>
        <w:rPr>
          <w:b/>
        </w:rPr>
      </w:pPr>
      <w:r w:rsidRPr="00365BE2">
        <w:rPr>
          <w:b/>
          <w:noProof/>
        </w:rPr>
        <mc:AlternateContent>
          <mc:Choice Requires="wps">
            <w:drawing>
              <wp:anchor distT="0" distB="0" distL="114300" distR="114300" simplePos="0" relativeHeight="251659264" behindDoc="0" locked="0" layoutInCell="1" allowOverlap="1" wp14:anchorId="60F64F3E" wp14:editId="7A3C5573">
                <wp:simplePos x="0" y="0"/>
                <wp:positionH relativeFrom="column">
                  <wp:posOffset>1497066</wp:posOffset>
                </wp:positionH>
                <wp:positionV relativeFrom="paragraph">
                  <wp:posOffset>4687</wp:posOffset>
                </wp:positionV>
                <wp:extent cx="1284389" cy="274849"/>
                <wp:effectExtent l="0" t="0" r="11430" b="11430"/>
                <wp:wrapNone/>
                <wp:docPr id="8" name="Rectangle 8"/>
                <wp:cNvGraphicFramePr/>
                <a:graphic xmlns:a="http://schemas.openxmlformats.org/drawingml/2006/main">
                  <a:graphicData uri="http://schemas.microsoft.com/office/word/2010/wordprocessingShape">
                    <wps:wsp>
                      <wps:cNvSpPr/>
                      <wps:spPr>
                        <a:xfrm>
                          <a:off x="0" y="0"/>
                          <a:ext cx="1284389" cy="274849"/>
                        </a:xfrm>
                        <a:prstGeom prst="rect">
                          <a:avLst/>
                        </a:prstGeom>
                        <a:solidFill>
                          <a:schemeClr val="bg1"/>
                        </a:solidFill>
                        <a:ln>
                          <a:solidFill>
                            <a:schemeClr val="accent5">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A5647E9" id="Rectangle 8" o:spid="_x0000_s1026" style="position:absolute;margin-left:117.9pt;margin-top:.35pt;width:101.15pt;height:21.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" fillcolor="white [3212]" strokecolor="#a4bede [1304]" strokeweight="2pt"/>
            </w:pict>
          </mc:Fallback>
        </mc:AlternateContent>
      </w:r>
      <w:r>
        <w:rPr>
          <w:b/>
        </w:rPr>
        <w:t xml:space="preserve">      </w:t>
      </w:r>
      <w:r w:rsidRPr="00365BE2">
        <w:rPr>
          <w:b/>
        </w:rPr>
        <w:t>Amount</w:t>
      </w:r>
      <w:r w:rsidRPr="00365BE2">
        <w:rPr>
          <w:b/>
          <w:color w:val="FF0000"/>
        </w:rPr>
        <w:t>*</w:t>
      </w:r>
      <w:r w:rsidRPr="00365BE2">
        <w:rPr>
          <w:b/>
        </w:rPr>
        <w:t xml:space="preserve">: </w:t>
      </w:r>
    </w:p>
    <w:p w14:paraId="0CD57062" w14:textId="546DFD49" w:rsidR="00365BE2" w:rsidRDefault="00365BE2" w:rsidP="00365BE2">
      <w:pPr>
        <w:rPr>
          <w:b/>
        </w:rPr>
      </w:pPr>
      <w:r>
        <w:rPr>
          <w:noProof/>
        </w:rPr>
        <w:drawing>
          <wp:inline distT="0" distB="0" distL="0" distR="0" wp14:anchorId="1A0A1B9D" wp14:editId="1799451E">
            <wp:extent cx="5119657" cy="1701946"/>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19657" cy="1701946"/>
                    </a:xfrm>
                    <a:prstGeom prst="rect">
                      <a:avLst/>
                    </a:prstGeom>
                  </pic:spPr>
                </pic:pic>
              </a:graphicData>
            </a:graphic>
          </wp:inline>
        </w:drawing>
      </w:r>
    </w:p>
    <w:p w14:paraId="715D5399" w14:textId="0BE0C2F4" w:rsidR="00365BE2" w:rsidRDefault="00365BE2" w:rsidP="00581995">
      <w:pPr>
        <w:pStyle w:val="BodyCopy"/>
      </w:pPr>
      <w:r w:rsidRPr="00365BE2">
        <w:rPr>
          <w:noProof/>
        </w:rPr>
        <mc:AlternateContent>
          <mc:Choice Requires="wps">
            <w:drawing>
              <wp:anchor distT="45720" distB="45720" distL="114300" distR="114300" simplePos="0" relativeHeight="251663360" behindDoc="0" locked="0" layoutInCell="1" allowOverlap="1" wp14:anchorId="3ADC973B" wp14:editId="610A7939">
                <wp:simplePos x="0" y="0"/>
                <wp:positionH relativeFrom="column">
                  <wp:posOffset>4266139</wp:posOffset>
                </wp:positionH>
                <wp:positionV relativeFrom="paragraph">
                  <wp:posOffset>216032</wp:posOffset>
                </wp:positionV>
                <wp:extent cx="734060" cy="306070"/>
                <wp:effectExtent l="0" t="0" r="27940" b="1778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4060" cy="306070"/>
                        </a:xfrm>
                        <a:prstGeom prst="rect">
                          <a:avLst/>
                        </a:prstGeom>
                        <a:solidFill>
                          <a:schemeClr val="accent3">
                            <a:lumMod val="75000"/>
                          </a:schemeClr>
                        </a:solidFill>
                        <a:ln w="9525">
                          <a:solidFill>
                            <a:srgbClr val="000000"/>
                          </a:solidFill>
                          <a:miter lim="800000"/>
                          <a:headEnd/>
                          <a:tailEnd/>
                        </a:ln>
                      </wps:spPr>
                      <wps:txbx>
                        <w:txbxContent>
                          <w:p w14:paraId="0C25ED2B" w14:textId="039868D3" w:rsidR="000B7E6D" w:rsidRPr="00365BE2" w:rsidRDefault="000B7E6D" w:rsidP="00365BE2">
                            <w:pPr>
                              <w:jc w:val="center"/>
                              <w:rPr>
                                <w:b/>
                              </w:rPr>
                            </w:pPr>
                            <w:r w:rsidRPr="00365BE2">
                              <w:t>Confirm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C973B" id="_x0000_t202" coordsize="21600,21600" o:spt="202" path="m,l,21600r21600,l21600,xe">
                <v:stroke joinstyle="miter"/>
                <v:path gradientshapeok="t" o:connecttype="rect"/>
              </v:shapetype>
              <v:shape id="Text Box 2" o:spid="_x0000_s1026" type="#_x0000_t202" style="position:absolute;margin-left:335.9pt;margin-top:17pt;width:57.8pt;height:24.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" fillcolor="#5bb7b1 [2406]">
                <v:textbox>
                  <w:txbxContent>
                    <w:p w14:paraId="0C25ED2B" w14:textId="039868D3" w:rsidR="000B7E6D" w:rsidRPr="00365BE2" w:rsidRDefault="000B7E6D" w:rsidP="00365BE2">
                      <w:pPr>
                        <w:jc w:val="center"/>
                        <w:rPr>
                          <w:b/>
                        </w:rPr>
                      </w:pPr>
                      <w:r w:rsidRPr="00365BE2">
                        <w:t>Confirm</w:t>
                      </w:r>
                    </w:p>
                  </w:txbxContent>
                </v:textbox>
                <w10:wrap type="square"/>
              </v:shape>
            </w:pict>
          </mc:Fallback>
        </mc:AlternateContent>
      </w:r>
      <w:r w:rsidR="00A40B01" w:rsidRPr="00365BE2">
        <w:rPr>
          <w:noProof/>
        </w:rPr>
        <mc:AlternateContent>
          <mc:Choice Requires="wps">
            <w:drawing>
              <wp:anchor distT="45720" distB="45720" distL="114300" distR="114300" simplePos="0" relativeHeight="251661312" behindDoc="0" locked="0" layoutInCell="1" allowOverlap="1" wp14:anchorId="369CE261" wp14:editId="03A691E5">
                <wp:simplePos x="0" y="0"/>
                <wp:positionH relativeFrom="column">
                  <wp:posOffset>392706</wp:posOffset>
                </wp:positionH>
                <wp:positionV relativeFrom="paragraph">
                  <wp:posOffset>169050</wp:posOffset>
                </wp:positionV>
                <wp:extent cx="734060" cy="306070"/>
                <wp:effectExtent l="0" t="0" r="27940"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4060" cy="306070"/>
                        </a:xfrm>
                        <a:prstGeom prst="rect">
                          <a:avLst/>
                        </a:prstGeom>
                        <a:solidFill>
                          <a:srgbClr val="FFFFFF"/>
                        </a:solidFill>
                        <a:ln w="9525">
                          <a:solidFill>
                            <a:srgbClr val="000000"/>
                          </a:solidFill>
                          <a:miter lim="800000"/>
                          <a:headEnd/>
                          <a:tailEnd/>
                        </a:ln>
                      </wps:spPr>
                      <wps:txbx>
                        <w:txbxContent>
                          <w:p w14:paraId="18F33D4C" w14:textId="759B17D4" w:rsidR="000B7E6D" w:rsidRDefault="000B7E6D" w:rsidP="00365BE2">
                            <w:pPr>
                              <w:jc w:val="center"/>
                            </w:pPr>
                            <w:r>
                              <w:t>Cancel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9CE261" id="_x0000_s1027" type="#_x0000_t202" style="position:absolute;margin-left:30.9pt;margin-top:13.3pt;width:57.8pt;height:24.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">
                <v:textbox>
                  <w:txbxContent>
                    <w:p w14:paraId="18F33D4C" w14:textId="759B17D4" w:rsidR="000B7E6D" w:rsidRDefault="000B7E6D" w:rsidP="00365BE2">
                      <w:pPr>
                        <w:jc w:val="center"/>
                      </w:pPr>
                      <w:r>
                        <w:t>Cancel</w:t>
                      </w:r>
                    </w:p>
                  </w:txbxContent>
                </v:textbox>
                <w10:wrap type="square"/>
              </v:shape>
            </w:pict>
          </mc:Fallback>
        </mc:AlternateContent>
      </w:r>
    </w:p>
    <w:p w14:paraId="257B4ACB" w14:textId="3C31BE10" w:rsidR="00581995" w:rsidRDefault="00581995" w:rsidP="00E43EFB">
      <w:pPr>
        <w:pStyle w:val="Bullets"/>
        <w:numPr>
          <w:ilvl w:val="0"/>
          <w:numId w:val="0"/>
        </w:numPr>
      </w:pPr>
    </w:p>
    <w:p w14:paraId="5B5538FD" w14:textId="70697D11" w:rsidR="00581995" w:rsidRDefault="00581995" w:rsidP="00581995"/>
    <w:p w14:paraId="19EFF89A" w14:textId="50BB997B" w:rsidR="002634A8" w:rsidRDefault="002634A8" w:rsidP="00581995"/>
    <w:p w14:paraId="222D51D5" w14:textId="77777777" w:rsidR="00D251C6" w:rsidRDefault="00D251C6" w:rsidP="00581995"/>
    <w:p w14:paraId="540EFC73" w14:textId="77777777" w:rsidR="00D251C6" w:rsidRDefault="002634A8" w:rsidP="00581995">
      <w:commentRangeStart w:id="34"/>
      <w:r>
        <w:rPr>
          <w:noProof/>
        </w:rPr>
        <w:lastRenderedPageBreak/>
        <w:drawing>
          <wp:anchor distT="0" distB="0" distL="114300" distR="114300" simplePos="0" relativeHeight="251664384" behindDoc="1" locked="0" layoutInCell="1" allowOverlap="1" wp14:anchorId="1583484F" wp14:editId="150BAF53">
            <wp:simplePos x="0" y="0"/>
            <wp:positionH relativeFrom="column">
              <wp:posOffset>0</wp:posOffset>
            </wp:positionH>
            <wp:positionV relativeFrom="paragraph">
              <wp:posOffset>1905</wp:posOffset>
            </wp:positionV>
            <wp:extent cx="3524250" cy="2797810"/>
            <wp:effectExtent l="0" t="0" r="0" b="254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524250" cy="2797810"/>
                    </a:xfrm>
                    <a:prstGeom prst="rect">
                      <a:avLst/>
                    </a:prstGeom>
                  </pic:spPr>
                </pic:pic>
              </a:graphicData>
            </a:graphic>
          </wp:anchor>
        </w:drawing>
      </w:r>
      <w:commentRangeEnd w:id="34"/>
      <w:r w:rsidR="0044443D">
        <w:rPr>
          <w:rStyle w:val="CommentReference"/>
        </w:rPr>
        <w:commentReference w:id="34"/>
      </w:r>
    </w:p>
    <w:p w14:paraId="402CF462" w14:textId="7C98DE0C" w:rsidR="002634A8" w:rsidRDefault="00D251C6" w:rsidP="007B2413">
      <w:pPr>
        <w:pStyle w:val="Heading3"/>
      </w:pPr>
      <w:bookmarkStart w:id="35" w:name="_Toc44407667"/>
      <w:r>
        <w:t>Re</w:t>
      </w:r>
      <w:r w:rsidRPr="00D251C6">
        <w:t>quest E-Transfer</w:t>
      </w:r>
      <w:bookmarkEnd w:id="35"/>
    </w:p>
    <w:p w14:paraId="28F8DB08" w14:textId="77777777" w:rsidR="00D251C6" w:rsidRDefault="00D251C6" w:rsidP="00581995"/>
    <w:p w14:paraId="02F8EC4F" w14:textId="591580BE" w:rsidR="00D251C6" w:rsidRDefault="00D251C6" w:rsidP="00581995">
      <w:r>
        <w:rPr>
          <w:noProof/>
        </w:rPr>
        <w:drawing>
          <wp:inline distT="0" distB="0" distL="0" distR="0" wp14:anchorId="7FFB822B" wp14:editId="7F81CD4F">
            <wp:extent cx="4108382" cy="3165475"/>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19753" cy="3174236"/>
                    </a:xfrm>
                    <a:prstGeom prst="rect">
                      <a:avLst/>
                    </a:prstGeom>
                  </pic:spPr>
                </pic:pic>
              </a:graphicData>
            </a:graphic>
          </wp:inline>
        </w:drawing>
      </w:r>
    </w:p>
    <w:p w14:paraId="657CAD79" w14:textId="138EBDA3" w:rsidR="0017173A" w:rsidRDefault="0017173A" w:rsidP="0017173A">
      <w:pPr>
        <w:rPr>
          <w:rFonts w:asciiTheme="majorHAnsi" w:hAnsiTheme="majorHAnsi" w:cstheme="majorHAnsi"/>
          <w:b/>
          <w:spacing w:val="-5"/>
          <w:sz w:val="24"/>
          <w:szCs w:val="32"/>
        </w:rPr>
      </w:pPr>
    </w:p>
    <w:p w14:paraId="660DC199" w14:textId="7539F3CC" w:rsidR="006A410C" w:rsidRDefault="006A410C" w:rsidP="0017173A">
      <w:pPr>
        <w:rPr>
          <w:rFonts w:asciiTheme="majorHAnsi" w:hAnsiTheme="majorHAnsi" w:cstheme="majorHAnsi"/>
          <w:b/>
          <w:spacing w:val="-5"/>
          <w:sz w:val="24"/>
          <w:szCs w:val="32"/>
        </w:rPr>
      </w:pPr>
    </w:p>
    <w:p w14:paraId="4B4AD99C" w14:textId="151F9791" w:rsidR="006A410C" w:rsidRDefault="006A410C" w:rsidP="0017173A">
      <w:pPr>
        <w:rPr>
          <w:rFonts w:asciiTheme="majorHAnsi" w:hAnsiTheme="majorHAnsi" w:cstheme="majorHAnsi"/>
          <w:b/>
          <w:spacing w:val="-5"/>
          <w:sz w:val="24"/>
          <w:szCs w:val="32"/>
        </w:rPr>
      </w:pPr>
    </w:p>
    <w:p w14:paraId="780642B4" w14:textId="77777777" w:rsidR="006A410C" w:rsidRDefault="006A410C" w:rsidP="0017173A">
      <w:pPr>
        <w:rPr>
          <w:rFonts w:asciiTheme="majorHAnsi" w:hAnsiTheme="majorHAnsi" w:cstheme="majorHAnsi"/>
          <w:b/>
          <w:spacing w:val="-5"/>
          <w:sz w:val="24"/>
          <w:szCs w:val="32"/>
        </w:rPr>
      </w:pPr>
    </w:p>
    <w:p w14:paraId="601A88F7" w14:textId="1410D9B5" w:rsidR="0017173A" w:rsidRPr="0017173A" w:rsidRDefault="0017173A" w:rsidP="006A410C">
      <w:pPr>
        <w:pStyle w:val="Heading3"/>
      </w:pPr>
      <w:bookmarkStart w:id="36" w:name="_Toc44407668"/>
      <w:r w:rsidRPr="0017173A">
        <w:t>Auto deposit Registration</w:t>
      </w:r>
      <w:bookmarkEnd w:id="36"/>
      <w:r w:rsidRPr="0017173A">
        <w:t xml:space="preserve"> </w:t>
      </w:r>
    </w:p>
    <w:p w14:paraId="3CBD4908" w14:textId="38B39403" w:rsidR="00EF10B8" w:rsidRDefault="0017173A" w:rsidP="00EF10B8">
      <w:r>
        <w:rPr>
          <w:noProof/>
        </w:rPr>
        <w:lastRenderedPageBreak/>
        <w:drawing>
          <wp:inline distT="0" distB="0" distL="0" distR="0" wp14:anchorId="1E591FFA" wp14:editId="687E403F">
            <wp:extent cx="4660900" cy="3852461"/>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64621" cy="3855536"/>
                    </a:xfrm>
                    <a:prstGeom prst="rect">
                      <a:avLst/>
                    </a:prstGeom>
                  </pic:spPr>
                </pic:pic>
              </a:graphicData>
            </a:graphic>
          </wp:inline>
        </w:drawing>
      </w:r>
    </w:p>
    <w:p w14:paraId="0E71F881" w14:textId="56C0C7C9" w:rsidR="003A3AA1" w:rsidRDefault="003A3AA1" w:rsidP="003A3AA1">
      <w:pPr>
        <w:pStyle w:val="Heading2"/>
        <w:keepNext/>
        <w:keepLines/>
        <w:spacing w:before="240" w:after="120" w:line="276" w:lineRule="auto"/>
      </w:pPr>
      <w:bookmarkStart w:id="37" w:name="_Toc44407669"/>
      <w:r>
        <w:t>Business Requirements</w:t>
      </w:r>
      <w:bookmarkEnd w:id="37"/>
      <w:r>
        <w:t xml:space="preserve"> </w:t>
      </w:r>
    </w:p>
    <w:tbl>
      <w:tblPr>
        <w:tblStyle w:val="TableGrid"/>
        <w:tblW w:w="0" w:type="auto"/>
        <w:tblLook w:val="04A0" w:firstRow="1" w:lastRow="0" w:firstColumn="1" w:lastColumn="0" w:noHBand="0" w:noVBand="1"/>
      </w:tblPr>
      <w:tblGrid>
        <w:gridCol w:w="1129"/>
        <w:gridCol w:w="45"/>
        <w:gridCol w:w="8602"/>
      </w:tblGrid>
      <w:tr w:rsidR="008751E5" w:rsidRPr="009E0DE7" w14:paraId="01262582" w14:textId="77777777" w:rsidTr="00DB4277">
        <w:tc>
          <w:tcPr>
            <w:tcW w:w="1174" w:type="dxa"/>
            <w:gridSpan w:val="2"/>
          </w:tcPr>
          <w:p w14:paraId="4557206A" w14:textId="77777777" w:rsidR="008751E5" w:rsidRPr="009E0DE7" w:rsidRDefault="008751E5" w:rsidP="00E43EFB">
            <w:pPr>
              <w:rPr>
                <w:b/>
              </w:rPr>
            </w:pPr>
            <w:r w:rsidRPr="009E0DE7">
              <w:rPr>
                <w:b/>
              </w:rPr>
              <w:t>ID</w:t>
            </w:r>
          </w:p>
        </w:tc>
        <w:tc>
          <w:tcPr>
            <w:tcW w:w="8602" w:type="dxa"/>
          </w:tcPr>
          <w:p w14:paraId="3A835B26" w14:textId="32435274" w:rsidR="008751E5" w:rsidRPr="009E0DE7" w:rsidRDefault="008751E5" w:rsidP="00E43EFB">
            <w:pPr>
              <w:rPr>
                <w:b/>
              </w:rPr>
            </w:pPr>
            <w:r w:rsidRPr="009E0DE7">
              <w:rPr>
                <w:b/>
              </w:rPr>
              <w:t>Requirement Description</w:t>
            </w:r>
          </w:p>
        </w:tc>
      </w:tr>
      <w:tr w:rsidR="008751E5" w:rsidRPr="004B1409" w14:paraId="70E350FE" w14:textId="77777777" w:rsidTr="00DB4277">
        <w:tc>
          <w:tcPr>
            <w:tcW w:w="1129" w:type="dxa"/>
          </w:tcPr>
          <w:p w14:paraId="4D8920FA" w14:textId="77777777" w:rsidR="008751E5" w:rsidRPr="004B1409" w:rsidRDefault="008751E5" w:rsidP="00E43EFB">
            <w:r w:rsidRPr="004B1409">
              <w:t>BRET3.00</w:t>
            </w:r>
          </w:p>
        </w:tc>
        <w:tc>
          <w:tcPr>
            <w:tcW w:w="8647" w:type="dxa"/>
            <w:gridSpan w:val="2"/>
          </w:tcPr>
          <w:p w14:paraId="20C2FE13" w14:textId="77777777" w:rsidR="008751E5" w:rsidRPr="004B1409" w:rsidRDefault="008751E5" w:rsidP="00E43EFB">
            <w:r w:rsidRPr="004B1409">
              <w:t xml:space="preserve">Ability to create sender profile </w:t>
            </w:r>
          </w:p>
        </w:tc>
      </w:tr>
      <w:tr w:rsidR="008751E5" w:rsidRPr="004B1409" w14:paraId="73FB9E49" w14:textId="77777777" w:rsidTr="00DB4277">
        <w:tc>
          <w:tcPr>
            <w:tcW w:w="1129" w:type="dxa"/>
          </w:tcPr>
          <w:p w14:paraId="5BA70B32" w14:textId="77777777" w:rsidR="008751E5" w:rsidRPr="004B1409" w:rsidRDefault="008751E5" w:rsidP="00E43EFB">
            <w:r w:rsidRPr="004B1409">
              <w:t>BRET3.01</w:t>
            </w:r>
          </w:p>
        </w:tc>
        <w:tc>
          <w:tcPr>
            <w:tcW w:w="8647" w:type="dxa"/>
            <w:gridSpan w:val="2"/>
          </w:tcPr>
          <w:p w14:paraId="32655ECC" w14:textId="77777777" w:rsidR="008751E5" w:rsidRPr="004B1409" w:rsidRDefault="008751E5" w:rsidP="00E43EFB">
            <w:r w:rsidRPr="004B1409">
              <w:t xml:space="preserve">Ability to create recipient  profile </w:t>
            </w:r>
          </w:p>
        </w:tc>
      </w:tr>
      <w:tr w:rsidR="008751E5" w:rsidRPr="004B1409" w14:paraId="5FEF2180" w14:textId="77777777" w:rsidTr="00DB4277">
        <w:tc>
          <w:tcPr>
            <w:tcW w:w="1129" w:type="dxa"/>
          </w:tcPr>
          <w:p w14:paraId="16F44BC9" w14:textId="77777777" w:rsidR="008751E5" w:rsidRPr="004B1409" w:rsidRDefault="008751E5" w:rsidP="00E43EFB">
            <w:r w:rsidRPr="004B1409">
              <w:t>BRET3.02</w:t>
            </w:r>
          </w:p>
        </w:tc>
        <w:tc>
          <w:tcPr>
            <w:tcW w:w="8647" w:type="dxa"/>
            <w:gridSpan w:val="2"/>
          </w:tcPr>
          <w:p w14:paraId="350C1BD6" w14:textId="77777777" w:rsidR="008751E5" w:rsidRPr="004B1409" w:rsidRDefault="008751E5" w:rsidP="00E43EFB">
            <w:r w:rsidRPr="004B1409">
              <w:t xml:space="preserve">Ability to modify the details of a recipient. </w:t>
            </w:r>
          </w:p>
        </w:tc>
      </w:tr>
      <w:tr w:rsidR="008751E5" w:rsidRPr="004B1409" w14:paraId="4C6562D5" w14:textId="77777777" w:rsidTr="00DB4277">
        <w:tc>
          <w:tcPr>
            <w:tcW w:w="1129" w:type="dxa"/>
          </w:tcPr>
          <w:p w14:paraId="73E5070F" w14:textId="77777777" w:rsidR="008751E5" w:rsidRPr="004B1409" w:rsidRDefault="008751E5" w:rsidP="00E43EFB">
            <w:r w:rsidRPr="004B1409">
              <w:t>BRET3.03</w:t>
            </w:r>
          </w:p>
        </w:tc>
        <w:tc>
          <w:tcPr>
            <w:tcW w:w="8647" w:type="dxa"/>
            <w:gridSpan w:val="2"/>
          </w:tcPr>
          <w:p w14:paraId="344CC94E" w14:textId="77777777" w:rsidR="008751E5" w:rsidRPr="004B1409" w:rsidRDefault="008751E5" w:rsidP="00E43EFB">
            <w:r w:rsidRPr="004B1409">
              <w:t>Ability to delete a recipient</w:t>
            </w:r>
          </w:p>
        </w:tc>
      </w:tr>
      <w:tr w:rsidR="008751E5" w:rsidRPr="004B1409" w14:paraId="11C38BF4" w14:textId="77777777" w:rsidTr="00DB4277">
        <w:tc>
          <w:tcPr>
            <w:tcW w:w="1129" w:type="dxa"/>
          </w:tcPr>
          <w:p w14:paraId="688D6F1A" w14:textId="77777777" w:rsidR="008751E5" w:rsidRPr="004B1409" w:rsidRDefault="008751E5" w:rsidP="00E43EFB">
            <w:r w:rsidRPr="004B1409">
              <w:t>BRET3.04</w:t>
            </w:r>
          </w:p>
        </w:tc>
        <w:tc>
          <w:tcPr>
            <w:tcW w:w="8647" w:type="dxa"/>
            <w:gridSpan w:val="2"/>
          </w:tcPr>
          <w:p w14:paraId="14EC2911" w14:textId="77777777" w:rsidR="008751E5" w:rsidRPr="004B1409" w:rsidRDefault="008751E5" w:rsidP="00E43EFB">
            <w:r w:rsidRPr="004B1409">
              <w:t xml:space="preserve">Ability to view list of recipient </w:t>
            </w:r>
          </w:p>
        </w:tc>
      </w:tr>
      <w:tr w:rsidR="008751E5" w:rsidRPr="004B1409" w14:paraId="5A4D5054" w14:textId="77777777" w:rsidTr="00DB4277">
        <w:tc>
          <w:tcPr>
            <w:tcW w:w="1129" w:type="dxa"/>
          </w:tcPr>
          <w:p w14:paraId="15DCDCAB" w14:textId="77777777" w:rsidR="008751E5" w:rsidRPr="004B1409" w:rsidRDefault="008751E5" w:rsidP="00E43EFB">
            <w:r w:rsidRPr="004B1409">
              <w:t>BRET3.05</w:t>
            </w:r>
          </w:p>
        </w:tc>
        <w:tc>
          <w:tcPr>
            <w:tcW w:w="8647" w:type="dxa"/>
            <w:gridSpan w:val="2"/>
          </w:tcPr>
          <w:p w14:paraId="550A5B78" w14:textId="77777777" w:rsidR="008751E5" w:rsidRPr="004B1409" w:rsidRDefault="008751E5" w:rsidP="00E43EFB">
            <w:r w:rsidRPr="004B1409">
              <w:t>Ability to view recipient details</w:t>
            </w:r>
          </w:p>
        </w:tc>
      </w:tr>
      <w:tr w:rsidR="008751E5" w:rsidRPr="004B1409" w14:paraId="1E23C7A6" w14:textId="77777777" w:rsidTr="00DB4277">
        <w:tc>
          <w:tcPr>
            <w:tcW w:w="1129" w:type="dxa"/>
          </w:tcPr>
          <w:p w14:paraId="630F8D04" w14:textId="77777777" w:rsidR="008751E5" w:rsidRPr="004B1409" w:rsidRDefault="008751E5" w:rsidP="00E43EFB">
            <w:r w:rsidRPr="004B1409">
              <w:t>BRET3.06</w:t>
            </w:r>
          </w:p>
        </w:tc>
        <w:tc>
          <w:tcPr>
            <w:tcW w:w="8647" w:type="dxa"/>
            <w:gridSpan w:val="2"/>
          </w:tcPr>
          <w:p w14:paraId="66A1BEDF" w14:textId="77777777" w:rsidR="008751E5" w:rsidRPr="004B1409" w:rsidRDefault="008751E5" w:rsidP="00E43EFB">
            <w:r w:rsidRPr="004B1409">
              <w:t>Ability to set up Auto deposit on profile</w:t>
            </w:r>
          </w:p>
        </w:tc>
      </w:tr>
      <w:tr w:rsidR="008751E5" w:rsidRPr="004B1409" w14:paraId="10AAF1E1" w14:textId="77777777" w:rsidTr="00DB4277">
        <w:tc>
          <w:tcPr>
            <w:tcW w:w="1129" w:type="dxa"/>
          </w:tcPr>
          <w:p w14:paraId="5DAEE359" w14:textId="77777777" w:rsidR="008751E5" w:rsidRPr="004B1409" w:rsidRDefault="008751E5" w:rsidP="00E43EFB">
            <w:r w:rsidRPr="004B1409">
              <w:t>BRET3.07</w:t>
            </w:r>
          </w:p>
        </w:tc>
        <w:tc>
          <w:tcPr>
            <w:tcW w:w="8647" w:type="dxa"/>
            <w:gridSpan w:val="2"/>
          </w:tcPr>
          <w:p w14:paraId="1954C871" w14:textId="77777777" w:rsidR="008751E5" w:rsidRPr="004B1409" w:rsidRDefault="008751E5" w:rsidP="00E43EFB">
            <w:r w:rsidRPr="004B1409">
              <w:t>Ability to remove Auto deposit on profile</w:t>
            </w:r>
          </w:p>
        </w:tc>
      </w:tr>
      <w:tr w:rsidR="008751E5" w:rsidRPr="004B1409" w14:paraId="4EC46045" w14:textId="77777777" w:rsidTr="00DB4277">
        <w:tc>
          <w:tcPr>
            <w:tcW w:w="1129" w:type="dxa"/>
          </w:tcPr>
          <w:p w14:paraId="090DF97E" w14:textId="77777777" w:rsidR="008751E5" w:rsidRPr="004B1409" w:rsidRDefault="008751E5" w:rsidP="00E43EFB">
            <w:r w:rsidRPr="004B1409">
              <w:t>BRET3.08</w:t>
            </w:r>
          </w:p>
        </w:tc>
        <w:tc>
          <w:tcPr>
            <w:tcW w:w="8647" w:type="dxa"/>
            <w:gridSpan w:val="2"/>
          </w:tcPr>
          <w:p w14:paraId="78290573" w14:textId="77777777" w:rsidR="008751E5" w:rsidRPr="004B1409" w:rsidRDefault="008751E5" w:rsidP="00E43EFB">
            <w:r w:rsidRPr="004B1409">
              <w:t xml:space="preserve">Ability to search past transfers </w:t>
            </w:r>
          </w:p>
        </w:tc>
      </w:tr>
      <w:tr w:rsidR="008751E5" w:rsidRPr="004B1409" w14:paraId="5B7AAD59" w14:textId="77777777" w:rsidTr="00DB4277">
        <w:tc>
          <w:tcPr>
            <w:tcW w:w="1129" w:type="dxa"/>
          </w:tcPr>
          <w:p w14:paraId="5EAE219D" w14:textId="77777777" w:rsidR="008751E5" w:rsidRPr="004B1409" w:rsidRDefault="008751E5" w:rsidP="00E43EFB">
            <w:r w:rsidRPr="004B1409">
              <w:t>BRET3.09</w:t>
            </w:r>
          </w:p>
        </w:tc>
        <w:tc>
          <w:tcPr>
            <w:tcW w:w="8647" w:type="dxa"/>
            <w:gridSpan w:val="2"/>
          </w:tcPr>
          <w:p w14:paraId="594C691D" w14:textId="77777777" w:rsidR="008751E5" w:rsidRPr="004B1409" w:rsidRDefault="008751E5" w:rsidP="00E43EFB">
            <w:r w:rsidRPr="004B1409">
              <w:t>Ability to review past transfers details</w:t>
            </w:r>
          </w:p>
        </w:tc>
      </w:tr>
      <w:tr w:rsidR="008751E5" w:rsidRPr="004B1409" w14:paraId="5416CA4A" w14:textId="77777777" w:rsidTr="00DB4277">
        <w:tc>
          <w:tcPr>
            <w:tcW w:w="1129" w:type="dxa"/>
          </w:tcPr>
          <w:p w14:paraId="0C590F65" w14:textId="77777777" w:rsidR="008751E5" w:rsidRPr="004B1409" w:rsidRDefault="008751E5" w:rsidP="00E43EFB">
            <w:r w:rsidRPr="004B1409">
              <w:t>BRET3.10</w:t>
            </w:r>
          </w:p>
        </w:tc>
        <w:tc>
          <w:tcPr>
            <w:tcW w:w="8647" w:type="dxa"/>
            <w:gridSpan w:val="2"/>
          </w:tcPr>
          <w:p w14:paraId="4FB043EC" w14:textId="77777777" w:rsidR="008751E5" w:rsidRPr="004B1409" w:rsidRDefault="008751E5" w:rsidP="00E43EFB">
            <w:r w:rsidRPr="004B1409">
              <w:t>Ability to choose which CWB account to transfer from</w:t>
            </w:r>
          </w:p>
        </w:tc>
      </w:tr>
      <w:tr w:rsidR="008751E5" w:rsidRPr="004B1409" w14:paraId="4F2792A2" w14:textId="77777777" w:rsidTr="00DB4277">
        <w:tc>
          <w:tcPr>
            <w:tcW w:w="1129" w:type="dxa"/>
          </w:tcPr>
          <w:p w14:paraId="095B5340" w14:textId="77777777" w:rsidR="008751E5" w:rsidRPr="004B1409" w:rsidRDefault="008751E5" w:rsidP="00E43EFB">
            <w:r w:rsidRPr="004B1409">
              <w:t>BRET3.11</w:t>
            </w:r>
          </w:p>
        </w:tc>
        <w:tc>
          <w:tcPr>
            <w:tcW w:w="8647" w:type="dxa"/>
            <w:gridSpan w:val="2"/>
          </w:tcPr>
          <w:p w14:paraId="0F9573FA" w14:textId="77777777" w:rsidR="008751E5" w:rsidRPr="004B1409" w:rsidRDefault="008751E5" w:rsidP="00E43EFB">
            <w:r w:rsidRPr="004B1409">
              <w:t>Ability to choose which recipient to sent the transfer to</w:t>
            </w:r>
          </w:p>
        </w:tc>
      </w:tr>
      <w:tr w:rsidR="008751E5" w:rsidRPr="004B1409" w14:paraId="02C9D298" w14:textId="77777777" w:rsidTr="00DB4277">
        <w:tc>
          <w:tcPr>
            <w:tcW w:w="1129" w:type="dxa"/>
          </w:tcPr>
          <w:p w14:paraId="713A4254" w14:textId="647C74F3" w:rsidR="008751E5" w:rsidRPr="004B1409" w:rsidRDefault="008751E5" w:rsidP="004B1409">
            <w:r>
              <w:t>BRET3.12</w:t>
            </w:r>
          </w:p>
        </w:tc>
        <w:tc>
          <w:tcPr>
            <w:tcW w:w="8647" w:type="dxa"/>
            <w:gridSpan w:val="2"/>
          </w:tcPr>
          <w:p w14:paraId="630F9284" w14:textId="1432B8C4" w:rsidR="008751E5" w:rsidRPr="004B1409" w:rsidRDefault="008751E5" w:rsidP="004B1409">
            <w:r>
              <w:t>Ability to request E-transfer through Email or Mobile text</w:t>
            </w:r>
          </w:p>
        </w:tc>
      </w:tr>
      <w:tr w:rsidR="008751E5" w:rsidRPr="004B1409" w14:paraId="4C6DCC84" w14:textId="77777777" w:rsidTr="00DB4277">
        <w:tc>
          <w:tcPr>
            <w:tcW w:w="1129" w:type="dxa"/>
          </w:tcPr>
          <w:p w14:paraId="01780644" w14:textId="7E46F00B" w:rsidR="008751E5" w:rsidRDefault="008751E5" w:rsidP="004B1409">
            <w:r>
              <w:t>BRET3.13</w:t>
            </w:r>
          </w:p>
        </w:tc>
        <w:tc>
          <w:tcPr>
            <w:tcW w:w="8647" w:type="dxa"/>
            <w:gridSpan w:val="2"/>
          </w:tcPr>
          <w:p w14:paraId="7495006B" w14:textId="210EF651" w:rsidR="008751E5" w:rsidRDefault="008751E5" w:rsidP="004B1409">
            <w:r>
              <w:t>Ability to send E-transfer through Email or Mobile text</w:t>
            </w:r>
          </w:p>
        </w:tc>
      </w:tr>
      <w:tr w:rsidR="008751E5" w:rsidRPr="004B1409" w14:paraId="01290A7F" w14:textId="77777777" w:rsidTr="00DB4277">
        <w:tc>
          <w:tcPr>
            <w:tcW w:w="1129" w:type="dxa"/>
          </w:tcPr>
          <w:p w14:paraId="2A8D38CA" w14:textId="370C1042" w:rsidR="008751E5" w:rsidRDefault="008751E5" w:rsidP="00A472E6">
            <w:r w:rsidRPr="005D270F">
              <w:t>BRET3.</w:t>
            </w:r>
            <w:r>
              <w:t>14</w:t>
            </w:r>
          </w:p>
        </w:tc>
        <w:tc>
          <w:tcPr>
            <w:tcW w:w="8647" w:type="dxa"/>
            <w:gridSpan w:val="2"/>
          </w:tcPr>
          <w:p w14:paraId="06C86372" w14:textId="07ADFF03" w:rsidR="008751E5" w:rsidRDefault="008751E5" w:rsidP="00A472E6">
            <w:r>
              <w:t>Ability to schedule E-transfer</w:t>
            </w:r>
          </w:p>
        </w:tc>
      </w:tr>
      <w:tr w:rsidR="008751E5" w:rsidRPr="004B1409" w14:paraId="7C4345E4" w14:textId="77777777" w:rsidTr="00DB4277">
        <w:tc>
          <w:tcPr>
            <w:tcW w:w="1129" w:type="dxa"/>
          </w:tcPr>
          <w:p w14:paraId="0A1131C9" w14:textId="59F45B91" w:rsidR="008751E5" w:rsidRDefault="008751E5" w:rsidP="00A472E6">
            <w:r w:rsidRPr="005D270F">
              <w:lastRenderedPageBreak/>
              <w:t>BRET3.</w:t>
            </w:r>
            <w:r>
              <w:t>15</w:t>
            </w:r>
          </w:p>
        </w:tc>
        <w:tc>
          <w:tcPr>
            <w:tcW w:w="8647" w:type="dxa"/>
            <w:gridSpan w:val="2"/>
          </w:tcPr>
          <w:p w14:paraId="50AFAC4F" w14:textId="5D08A219" w:rsidR="008751E5" w:rsidRPr="00684E69" w:rsidRDefault="008751E5" w:rsidP="00A472E6">
            <w:r w:rsidRPr="00684E69">
              <w:t xml:space="preserve">Ability to set up </w:t>
            </w:r>
            <w:r>
              <w:t>reoccurring</w:t>
            </w:r>
            <w:r w:rsidRPr="00684E69">
              <w:t xml:space="preserve"> </w:t>
            </w:r>
            <w:r>
              <w:t>E-transfer</w:t>
            </w:r>
          </w:p>
        </w:tc>
      </w:tr>
      <w:tr w:rsidR="008751E5" w:rsidRPr="004B1409" w14:paraId="4FDA7748" w14:textId="77777777" w:rsidTr="00DB4277">
        <w:tc>
          <w:tcPr>
            <w:tcW w:w="1129" w:type="dxa"/>
          </w:tcPr>
          <w:p w14:paraId="67D545E0" w14:textId="2F1DDFFC" w:rsidR="008751E5" w:rsidRDefault="008751E5" w:rsidP="00A472E6">
            <w:r w:rsidRPr="005D270F">
              <w:t>BRET3.</w:t>
            </w:r>
            <w:r>
              <w:t>16</w:t>
            </w:r>
          </w:p>
        </w:tc>
        <w:tc>
          <w:tcPr>
            <w:tcW w:w="8647" w:type="dxa"/>
            <w:gridSpan w:val="2"/>
          </w:tcPr>
          <w:p w14:paraId="7BE69217" w14:textId="419A2BA2" w:rsidR="008751E5" w:rsidRPr="00684E69" w:rsidRDefault="008751E5" w:rsidP="00A472E6">
            <w:r w:rsidRPr="00684E69">
              <w:t xml:space="preserve">Ability to modify </w:t>
            </w:r>
            <w:r>
              <w:t>reoccurring</w:t>
            </w:r>
            <w:r w:rsidRPr="00684E69">
              <w:t xml:space="preserve"> </w:t>
            </w:r>
            <w:r>
              <w:t>E-transfer</w:t>
            </w:r>
          </w:p>
        </w:tc>
      </w:tr>
      <w:tr w:rsidR="008751E5" w:rsidRPr="004B1409" w14:paraId="6B4F6A43" w14:textId="77777777" w:rsidTr="00DB4277">
        <w:tc>
          <w:tcPr>
            <w:tcW w:w="1129" w:type="dxa"/>
          </w:tcPr>
          <w:p w14:paraId="45BCB469" w14:textId="79938E71" w:rsidR="008751E5" w:rsidRDefault="008751E5" w:rsidP="00A472E6">
            <w:r w:rsidRPr="005D270F">
              <w:t>BRET3.</w:t>
            </w:r>
            <w:r>
              <w:t>17</w:t>
            </w:r>
          </w:p>
        </w:tc>
        <w:tc>
          <w:tcPr>
            <w:tcW w:w="8647" w:type="dxa"/>
            <w:gridSpan w:val="2"/>
          </w:tcPr>
          <w:p w14:paraId="7361FF27" w14:textId="1822AB15" w:rsidR="008751E5" w:rsidRPr="00684E69" w:rsidRDefault="008751E5" w:rsidP="00A472E6">
            <w:r>
              <w:t>Ability to cancel scheduled or reoccurring E-transfer</w:t>
            </w:r>
          </w:p>
        </w:tc>
      </w:tr>
    </w:tbl>
    <w:p w14:paraId="369C9E8D" w14:textId="57CE2BCE" w:rsidR="0081670A" w:rsidRDefault="0081670A" w:rsidP="0081670A"/>
    <w:p w14:paraId="1B736218" w14:textId="35020652" w:rsidR="00EF10B8" w:rsidRDefault="00EF10B8" w:rsidP="0081670A"/>
    <w:p w14:paraId="29B954DA" w14:textId="06083D16" w:rsidR="00EF10B8" w:rsidRDefault="00EF10B8" w:rsidP="0081670A"/>
    <w:p w14:paraId="051C197C" w14:textId="3CB3D4BE" w:rsidR="00EF10B8" w:rsidRDefault="00EF10B8" w:rsidP="0081670A"/>
    <w:p w14:paraId="59F55B35" w14:textId="1C62586D" w:rsidR="00EF10B8" w:rsidRDefault="00EF10B8" w:rsidP="0081670A"/>
    <w:p w14:paraId="03E708CC" w14:textId="79C60A92" w:rsidR="00EF10B8" w:rsidRDefault="00EF10B8" w:rsidP="0081670A"/>
    <w:p w14:paraId="3D90698B" w14:textId="6C60B3E0" w:rsidR="00EF10B8" w:rsidRDefault="00EF10B8" w:rsidP="0081670A"/>
    <w:p w14:paraId="54E19475" w14:textId="5A008B12" w:rsidR="00EF10B8" w:rsidRDefault="00EF10B8" w:rsidP="0081670A"/>
    <w:p w14:paraId="61E4265A" w14:textId="113F974D" w:rsidR="00EF10B8" w:rsidRDefault="00EF10B8" w:rsidP="0081670A"/>
    <w:p w14:paraId="4F9C1FF1" w14:textId="3BE14526" w:rsidR="00EF10B8" w:rsidRDefault="00EF10B8" w:rsidP="0081670A"/>
    <w:p w14:paraId="4C2699B9" w14:textId="357F4746" w:rsidR="00EF10B8" w:rsidRDefault="00EF10B8" w:rsidP="0081670A"/>
    <w:p w14:paraId="6EDE226B" w14:textId="53D73BC6" w:rsidR="00EF10B8" w:rsidRDefault="00EF10B8" w:rsidP="0081670A"/>
    <w:p w14:paraId="031D057B" w14:textId="04A219E9" w:rsidR="00EF10B8" w:rsidRDefault="00EF10B8" w:rsidP="0081670A"/>
    <w:p w14:paraId="59C8BA3D" w14:textId="221B2490" w:rsidR="00EF10B8" w:rsidRDefault="00EF10B8" w:rsidP="0081670A"/>
    <w:p w14:paraId="065660E3" w14:textId="1E2A86C9" w:rsidR="00EF10B8" w:rsidRDefault="00EF10B8" w:rsidP="0081670A"/>
    <w:p w14:paraId="608185AA" w14:textId="4667B5C4" w:rsidR="00EF10B8" w:rsidRDefault="00EF10B8" w:rsidP="0081670A"/>
    <w:p w14:paraId="13B4F40D" w14:textId="77777777" w:rsidR="00EF10B8" w:rsidRDefault="00EF10B8" w:rsidP="0081670A"/>
    <w:p w14:paraId="04317666" w14:textId="5FD5A9A2" w:rsidR="00EF10B8" w:rsidRPr="00643F32" w:rsidRDefault="00EF10B8" w:rsidP="00EF10B8">
      <w:pPr>
        <w:pStyle w:val="Heading1"/>
        <w:keepNext/>
        <w:keepLines/>
        <w:spacing w:before="240" w:after="120" w:line="276" w:lineRule="auto"/>
      </w:pPr>
      <w:bookmarkStart w:id="38" w:name="_Toc44407670"/>
      <w:r w:rsidRPr="00643F32">
        <w:lastRenderedPageBreak/>
        <w:t xml:space="preserve">Use Case </w:t>
      </w:r>
      <w:r>
        <w:t>ET-UC006 – Retail Interac E-Transfer</w:t>
      </w:r>
      <w:bookmarkEnd w:id="38"/>
      <w:r>
        <w:t xml:space="preserve"> </w:t>
      </w:r>
    </w:p>
    <w:p w14:paraId="7897C7DF" w14:textId="77777777" w:rsidR="00EF10B8" w:rsidRDefault="00EF10B8" w:rsidP="00EF10B8">
      <w:pPr>
        <w:pStyle w:val="Heading2"/>
      </w:pPr>
      <w:bookmarkStart w:id="39" w:name="_Toc44407671"/>
      <w:r w:rsidRPr="00643F32">
        <w:t>Use Case D</w:t>
      </w:r>
      <w:r>
        <w:t>iagram</w:t>
      </w:r>
      <w:bookmarkEnd w:id="39"/>
    </w:p>
    <w:p w14:paraId="71DBA547" w14:textId="77777777" w:rsidR="00EF10B8" w:rsidRDefault="00EF10B8" w:rsidP="00EF10B8"/>
    <w:p w14:paraId="12608AF5" w14:textId="77777777" w:rsidR="00EF10B8" w:rsidRPr="00694FBC" w:rsidRDefault="00EF10B8" w:rsidP="00EF10B8"/>
    <w:p w14:paraId="1CBF9DB7" w14:textId="4B6ABA9B" w:rsidR="00EF10B8" w:rsidRPr="00643F32" w:rsidRDefault="00EF10B8" w:rsidP="00EF10B8">
      <w:r>
        <w:object w:dxaOrig="11030" w:dyaOrig="11681" w14:anchorId="14264495">
          <v:shape id="_x0000_i1030" type="#_x0000_t75" style="width:503.6pt;height:533.15pt" o:ole="">
            <v:imagedata r:id="rId35" o:title=""/>
          </v:shape>
          <o:OLEObject Type="Embed" ProgID="Visio.Drawing.15" ShapeID="_x0000_i1030" DrawAspect="Content" ObjectID="_1656240403" r:id="rId36"/>
        </w:object>
      </w:r>
    </w:p>
    <w:tbl>
      <w:tblPr>
        <w:tblW w:w="936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250"/>
      </w:tblGrid>
      <w:tr w:rsidR="00EF10B8" w:rsidRPr="00643F32" w14:paraId="0F9C20B8"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7E123E9B" w14:textId="77777777" w:rsidR="00EF10B8" w:rsidRPr="00643F32" w:rsidRDefault="00EF10B8" w:rsidP="000B7E6D">
            <w:pPr>
              <w:rPr>
                <w:b/>
              </w:rPr>
            </w:pPr>
            <w:r w:rsidRPr="00643F32">
              <w:rPr>
                <w:b/>
              </w:rPr>
              <w:t>Use Case ID:</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F8CB4E" w14:textId="1F417DDF" w:rsidR="00EF10B8" w:rsidRPr="00643F32" w:rsidRDefault="00EF10B8" w:rsidP="000B7E6D">
            <w:r>
              <w:t>ET-</w:t>
            </w:r>
            <w:r w:rsidRPr="00643F32">
              <w:t>UC00</w:t>
            </w:r>
            <w:r>
              <w:t>6</w:t>
            </w:r>
          </w:p>
        </w:tc>
      </w:tr>
      <w:tr w:rsidR="00EF10B8" w:rsidRPr="00643F32" w14:paraId="3483A410"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739FDADA" w14:textId="77777777" w:rsidR="00EF10B8" w:rsidRPr="00643F32" w:rsidRDefault="00EF10B8" w:rsidP="000B7E6D">
            <w:pPr>
              <w:rPr>
                <w:b/>
              </w:rPr>
            </w:pPr>
            <w:bookmarkStart w:id="40" w:name="_GoBack"/>
            <w:bookmarkEnd w:id="40"/>
            <w:r w:rsidRPr="00643F32">
              <w:rPr>
                <w:b/>
              </w:rPr>
              <w:lastRenderedPageBreak/>
              <w:t>Use Case Name: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9BDD3F" w14:textId="501E8035" w:rsidR="00EF10B8" w:rsidRPr="00643F32" w:rsidRDefault="00EF10B8" w:rsidP="00EF10B8">
            <w:r w:rsidRPr="00643F32">
              <w:t xml:space="preserve">Digital Banking </w:t>
            </w:r>
            <w:r>
              <w:t>Retail</w:t>
            </w:r>
            <w:r w:rsidRPr="00643F32">
              <w:t xml:space="preserve"> </w:t>
            </w:r>
            <w:r>
              <w:t>Interac E-transfer</w:t>
            </w:r>
            <w:r w:rsidRPr="00643F32">
              <w:t xml:space="preserve"> </w:t>
            </w:r>
          </w:p>
        </w:tc>
      </w:tr>
      <w:tr w:rsidR="00EF10B8" w:rsidRPr="00643F32" w14:paraId="652F099E"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939BC0D" w14:textId="77777777" w:rsidR="00EF10B8" w:rsidRPr="00643F32" w:rsidRDefault="00EF10B8" w:rsidP="000B7E6D">
            <w:pPr>
              <w:rPr>
                <w:b/>
              </w:rPr>
            </w:pPr>
            <w:r w:rsidRPr="00643F32">
              <w:rPr>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6F00813" w14:textId="77777777" w:rsidR="00EF10B8" w:rsidRPr="00643F32" w:rsidRDefault="00EF10B8" w:rsidP="000B7E6D">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72BA6F" w14:textId="77777777" w:rsidR="00EF10B8" w:rsidRPr="00643F32" w:rsidRDefault="00EF10B8" w:rsidP="000B7E6D">
            <w:pPr>
              <w:rPr>
                <w:b/>
              </w:rPr>
            </w:pPr>
            <w:r w:rsidRPr="00643F32">
              <w:rPr>
                <w:b/>
              </w:rPr>
              <w:t>Last Updated By: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9672624" w14:textId="77777777" w:rsidR="00EF10B8" w:rsidRPr="00643F32" w:rsidRDefault="00EF10B8" w:rsidP="000B7E6D">
            <w:r w:rsidRPr="00643F32">
              <w:t xml:space="preserve"> Sunil Prashar</w:t>
            </w:r>
          </w:p>
        </w:tc>
      </w:tr>
      <w:tr w:rsidR="00EF10B8" w:rsidRPr="00643F32" w14:paraId="188DFEAF"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5890EABB" w14:textId="77777777" w:rsidR="00EF10B8" w:rsidRPr="00643F32" w:rsidRDefault="00EF10B8" w:rsidP="000B7E6D">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A89FD32" w14:textId="12DDE205" w:rsidR="00EF10B8" w:rsidRPr="00643F32" w:rsidRDefault="00B30A40" w:rsidP="000B7E6D">
            <w:r>
              <w:t xml:space="preserve"> June 29</w:t>
            </w:r>
            <w:r w:rsidR="00EF10B8" w:rsidRPr="00643F32">
              <w:t>,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AC34B45" w14:textId="77777777" w:rsidR="00EF10B8" w:rsidRPr="00643F32" w:rsidRDefault="00EF10B8" w:rsidP="000B7E6D">
            <w:pPr>
              <w:rPr>
                <w:b/>
              </w:rPr>
            </w:pPr>
            <w:r w:rsidRPr="00643F32">
              <w:rPr>
                <w:b/>
              </w:rPr>
              <w:t>Date Last Updated:</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2B6352" w14:textId="4132F3E9" w:rsidR="00EF10B8" w:rsidRPr="00643F32" w:rsidRDefault="00EF10B8" w:rsidP="000B7E6D">
            <w:r w:rsidRPr="00643F32">
              <w:t xml:space="preserve"> </w:t>
            </w:r>
            <w:r>
              <w:t xml:space="preserve">June </w:t>
            </w:r>
            <w:r w:rsidR="00B30A40">
              <w:t>29</w:t>
            </w:r>
            <w:r>
              <w:t>, 2020</w:t>
            </w:r>
          </w:p>
        </w:tc>
      </w:tr>
      <w:tr w:rsidR="00EF10B8" w:rsidRPr="00643F32" w14:paraId="0643AD1E"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1A703467" w14:textId="77777777" w:rsidR="00EF10B8" w:rsidRPr="00643F32" w:rsidRDefault="00EF10B8" w:rsidP="000B7E6D">
            <w:pPr>
              <w:rPr>
                <w:b/>
              </w:rPr>
            </w:pPr>
            <w:r w:rsidRPr="00643F32">
              <w:rPr>
                <w:b/>
              </w:rPr>
              <w:t>Use Case Description: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D970911" w14:textId="77777777" w:rsidR="00EF10B8" w:rsidRPr="00643F32" w:rsidRDefault="00EF10B8" w:rsidP="000B7E6D">
            <w:r>
              <w:t>The Digital Banking Small Business user send or receive money through E-transfer using CWB Digital Banking platform (Web/Mobile)</w:t>
            </w:r>
            <w:r w:rsidRPr="00643F32">
              <w:t xml:space="preserve">. </w:t>
            </w:r>
            <w:r>
              <w:t>E-transfer</w:t>
            </w:r>
            <w:r w:rsidRPr="00643F32">
              <w:t xml:space="preserve"> payments can be done immediately or they can be future-dated. </w:t>
            </w:r>
          </w:p>
        </w:tc>
      </w:tr>
      <w:tr w:rsidR="00EF10B8" w:rsidRPr="00643F32" w14:paraId="737BF73D"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D550680" w14:textId="77777777" w:rsidR="00EF10B8" w:rsidRPr="00643F32" w:rsidRDefault="00EF10B8" w:rsidP="000B7E6D">
            <w:pPr>
              <w:rPr>
                <w:b/>
              </w:rPr>
            </w:pPr>
            <w:r w:rsidRPr="00643F32">
              <w:rPr>
                <w:b/>
              </w:rPr>
              <w:t>Actors: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3BF786E" w14:textId="53192D97" w:rsidR="00EF10B8" w:rsidRPr="00643F32" w:rsidRDefault="00EF10B8" w:rsidP="00EF10B8">
            <w:r>
              <w:t xml:space="preserve">Digital Banking Retail User </w:t>
            </w:r>
          </w:p>
        </w:tc>
      </w:tr>
      <w:tr w:rsidR="00EF10B8" w:rsidRPr="00643F32" w14:paraId="607BCE6C"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5C8D2D9" w14:textId="77777777" w:rsidR="00EF10B8" w:rsidRPr="00643F32" w:rsidRDefault="00EF10B8" w:rsidP="000B7E6D">
            <w:pPr>
              <w:rPr>
                <w:b/>
              </w:rPr>
            </w:pPr>
            <w:r w:rsidRPr="00643F32">
              <w:rPr>
                <w:b/>
              </w:rPr>
              <w:t>Pre-Conditions: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4DBA0E" w14:textId="77777777" w:rsidR="00EF10B8" w:rsidRDefault="00EF10B8" w:rsidP="00783315">
            <w:pPr>
              <w:pStyle w:val="ListParagraph"/>
              <w:numPr>
                <w:ilvl w:val="0"/>
                <w:numId w:val="14"/>
              </w:numPr>
            </w:pPr>
            <w:r>
              <w:t xml:space="preserve">User is authorised to access CWB Digital Banking platform to use E-transfer </w:t>
            </w:r>
          </w:p>
          <w:p w14:paraId="24E7823B" w14:textId="77777777" w:rsidR="00EF10B8" w:rsidRPr="00643F32" w:rsidRDefault="00EF10B8" w:rsidP="00783315">
            <w:pPr>
              <w:pStyle w:val="ListParagraph"/>
              <w:numPr>
                <w:ilvl w:val="0"/>
                <w:numId w:val="14"/>
              </w:numPr>
            </w:pPr>
            <w:r>
              <w:t xml:space="preserve">CWB Digital platform is supported by Interac Email Transfer </w:t>
            </w:r>
          </w:p>
        </w:tc>
      </w:tr>
      <w:tr w:rsidR="00EF10B8" w:rsidRPr="00643F32" w14:paraId="4554E5E7"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8AAFFE5" w14:textId="77777777" w:rsidR="00EF10B8" w:rsidRPr="00643F32" w:rsidRDefault="00EF10B8" w:rsidP="000B7E6D">
            <w:pPr>
              <w:rPr>
                <w:b/>
              </w:rPr>
            </w:pPr>
            <w:r w:rsidRPr="00643F32">
              <w:rPr>
                <w:b/>
              </w:rPr>
              <w:t>Post-Conditions: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27B4EE" w14:textId="77777777" w:rsidR="00EF10B8" w:rsidRPr="00643F32" w:rsidRDefault="00EF10B8" w:rsidP="000B7E6D">
            <w:r>
              <w:t>A successful completion of send or receive money using E-transfer.</w:t>
            </w:r>
          </w:p>
        </w:tc>
      </w:tr>
      <w:tr w:rsidR="00EF10B8" w:rsidRPr="00643F32" w14:paraId="60693C64"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504A7C8" w14:textId="77777777" w:rsidR="00EF10B8" w:rsidRPr="00643F32" w:rsidRDefault="00EF10B8" w:rsidP="000B7E6D">
            <w:pPr>
              <w:rPr>
                <w:b/>
              </w:rPr>
            </w:pPr>
            <w:r w:rsidRPr="00643F32">
              <w:rPr>
                <w:b/>
              </w:rPr>
              <w:t>Basic Flow:</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A58DD3" w14:textId="1D01255C" w:rsidR="00EF10B8" w:rsidRDefault="00EF10B8" w:rsidP="00783315">
            <w:pPr>
              <w:pStyle w:val="ListParagraph"/>
              <w:numPr>
                <w:ilvl w:val="0"/>
                <w:numId w:val="30"/>
              </w:numPr>
            </w:pPr>
            <w:r>
              <w:t>Add a new recipient to send money: User add</w:t>
            </w:r>
            <w:r w:rsidR="00160BEE">
              <w:t>s</w:t>
            </w:r>
            <w:r>
              <w:t xml:space="preserve"> a new recipient by entering details as following:</w:t>
            </w:r>
          </w:p>
          <w:p w14:paraId="303EE69E" w14:textId="77777777" w:rsidR="00EF10B8" w:rsidRDefault="00EF10B8" w:rsidP="000B7E6D">
            <w:pPr>
              <w:pStyle w:val="ListParagraph"/>
              <w:ind w:left="1440"/>
            </w:pPr>
            <w:r>
              <w:t xml:space="preserve">Name of the recipient, Contact Method (Email address or Mobile number) </w:t>
            </w:r>
          </w:p>
          <w:p w14:paraId="782204C0" w14:textId="77777777" w:rsidR="00EF10B8" w:rsidRDefault="00EF10B8" w:rsidP="00783315">
            <w:pPr>
              <w:pStyle w:val="ListParagraph"/>
              <w:numPr>
                <w:ilvl w:val="0"/>
                <w:numId w:val="30"/>
              </w:numPr>
            </w:pPr>
            <w:r>
              <w:t>Pay from Account: User select account to make the e-transfer from.</w:t>
            </w:r>
          </w:p>
          <w:p w14:paraId="4C1D3349" w14:textId="77777777" w:rsidR="00EF10B8" w:rsidRDefault="00EF10B8" w:rsidP="00783315">
            <w:pPr>
              <w:pStyle w:val="ListParagraph"/>
              <w:numPr>
                <w:ilvl w:val="0"/>
                <w:numId w:val="30"/>
              </w:numPr>
            </w:pPr>
            <w:r>
              <w:t xml:space="preserve">Pay from Account: User can make the “Pay from” account as default by selected an account from available accounts to make e-transfer if needed. </w:t>
            </w:r>
          </w:p>
          <w:p w14:paraId="174542FA" w14:textId="77777777" w:rsidR="00EF10B8" w:rsidRDefault="00EF10B8" w:rsidP="00783315">
            <w:pPr>
              <w:pStyle w:val="ListParagraph"/>
              <w:numPr>
                <w:ilvl w:val="0"/>
                <w:numId w:val="30"/>
              </w:numPr>
            </w:pPr>
            <w:r>
              <w:t>Select “Pay to” – User select the recipient to send the e-transfer.</w:t>
            </w:r>
          </w:p>
          <w:p w14:paraId="572720EC" w14:textId="77777777" w:rsidR="00EF10B8" w:rsidRPr="00A42BE1" w:rsidRDefault="00EF10B8" w:rsidP="00783315">
            <w:pPr>
              <w:pStyle w:val="ListParagraph"/>
              <w:numPr>
                <w:ilvl w:val="0"/>
                <w:numId w:val="30"/>
              </w:numPr>
            </w:pPr>
            <w:r w:rsidRPr="00A42BE1">
              <w:t xml:space="preserve">Date – User enter the optional date to e-transfer payment, the payment date should be &gt;= today’s date. User </w:t>
            </w:r>
            <w:r>
              <w:t xml:space="preserve">can </w:t>
            </w:r>
            <w:r w:rsidRPr="00A42BE1">
              <w:t xml:space="preserve">schedule the e-transfer for future date. </w:t>
            </w:r>
          </w:p>
          <w:p w14:paraId="1326EF1B" w14:textId="249BC253" w:rsidR="00EF10B8" w:rsidRPr="00066C8F" w:rsidRDefault="00EF10B8" w:rsidP="00783315">
            <w:pPr>
              <w:pStyle w:val="ListParagraph"/>
              <w:numPr>
                <w:ilvl w:val="0"/>
                <w:numId w:val="30"/>
              </w:numPr>
              <w:rPr>
                <w:i/>
              </w:rPr>
            </w:pPr>
            <w:r>
              <w:t xml:space="preserve">Amount: User enter $Amount of e-transfer </w:t>
            </w:r>
            <w:r w:rsidRPr="00066C8F">
              <w:rPr>
                <w:i/>
              </w:rPr>
              <w:t>(there is a daily</w:t>
            </w:r>
            <w:r>
              <w:rPr>
                <w:i/>
              </w:rPr>
              <w:t>/weekly</w:t>
            </w:r>
            <w:r w:rsidRPr="00066C8F">
              <w:rPr>
                <w:i/>
              </w:rPr>
              <w:t xml:space="preserve"> limit of e-transfer)</w:t>
            </w:r>
            <w:r>
              <w:rPr>
                <w:i/>
              </w:rPr>
              <w:t xml:space="preserve">. </w:t>
            </w:r>
            <w:r>
              <w:rPr>
                <w:i/>
                <w:color w:val="FF0000"/>
              </w:rPr>
              <w:t xml:space="preserve">(Ability to set limit by client) </w:t>
            </w:r>
            <w:r w:rsidR="000B7E6D">
              <w:rPr>
                <w:i/>
                <w:color w:val="FF0000"/>
              </w:rPr>
              <w:t xml:space="preserve"> </w:t>
            </w:r>
          </w:p>
          <w:p w14:paraId="57AF8B77" w14:textId="77777777" w:rsidR="00EF10B8" w:rsidRPr="00E80FD0" w:rsidRDefault="00EF10B8" w:rsidP="00783315">
            <w:pPr>
              <w:pStyle w:val="ListParagraph"/>
              <w:numPr>
                <w:ilvl w:val="0"/>
                <w:numId w:val="30"/>
              </w:numPr>
              <w:rPr>
                <w:color w:val="FF0000"/>
              </w:rPr>
            </w:pPr>
            <w:r w:rsidRPr="00551E71">
              <w:t xml:space="preserve">Security question: User can setup security question and answer for the recipient to verify </w:t>
            </w:r>
            <w:r>
              <w:t xml:space="preserve">transaction when receiving the money. </w:t>
            </w:r>
          </w:p>
          <w:p w14:paraId="048637F7" w14:textId="77777777" w:rsidR="00EF10B8" w:rsidRDefault="00EF10B8" w:rsidP="00783315">
            <w:pPr>
              <w:pStyle w:val="ListParagraph"/>
              <w:numPr>
                <w:ilvl w:val="0"/>
                <w:numId w:val="30"/>
              </w:numPr>
            </w:pPr>
            <w:r>
              <w:t xml:space="preserve">User confirms the details and select “Submit” to proceed with transaction. </w:t>
            </w:r>
          </w:p>
          <w:p w14:paraId="08EE9C94" w14:textId="77777777" w:rsidR="00EF10B8" w:rsidRDefault="00EF10B8" w:rsidP="00783315">
            <w:pPr>
              <w:pStyle w:val="ListParagraph"/>
              <w:numPr>
                <w:ilvl w:val="0"/>
                <w:numId w:val="30"/>
              </w:numPr>
            </w:pPr>
            <w:r>
              <w:t>System validates the details and process the transaction.</w:t>
            </w:r>
          </w:p>
          <w:p w14:paraId="44F98CB8" w14:textId="77777777" w:rsidR="00EF10B8" w:rsidRDefault="00EF10B8" w:rsidP="00783315">
            <w:pPr>
              <w:pStyle w:val="ListParagraph"/>
              <w:numPr>
                <w:ilvl w:val="0"/>
                <w:numId w:val="30"/>
              </w:numPr>
            </w:pPr>
            <w:r>
              <w:t>Confirmation/Receipt – User view the confirmation of e-transfer.</w:t>
            </w:r>
          </w:p>
          <w:p w14:paraId="3498361A" w14:textId="77777777" w:rsidR="00EF10B8" w:rsidRDefault="00EF10B8" w:rsidP="00783315">
            <w:pPr>
              <w:pStyle w:val="ListParagraph"/>
              <w:numPr>
                <w:ilvl w:val="0"/>
                <w:numId w:val="30"/>
              </w:numPr>
            </w:pPr>
            <w:r>
              <w:t>Recipient receives the notification of transfer through contact method selected (Email or Mobile phone).</w:t>
            </w:r>
          </w:p>
          <w:p w14:paraId="4E605351" w14:textId="77777777" w:rsidR="00EF10B8" w:rsidRPr="00643F32" w:rsidRDefault="00EF10B8" w:rsidP="00783315">
            <w:pPr>
              <w:pStyle w:val="ListParagraph"/>
              <w:numPr>
                <w:ilvl w:val="0"/>
                <w:numId w:val="30"/>
              </w:numPr>
            </w:pPr>
            <w:r>
              <w:t>E-Transfer completed.</w:t>
            </w:r>
          </w:p>
        </w:tc>
      </w:tr>
      <w:tr w:rsidR="00EF10B8" w:rsidRPr="00643F32" w14:paraId="3FC035B1"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03EACBB" w14:textId="77777777" w:rsidR="00EF10B8" w:rsidRPr="00643F32" w:rsidRDefault="00EF10B8" w:rsidP="000B7E6D">
            <w:pPr>
              <w:rPr>
                <w:b/>
              </w:rPr>
            </w:pPr>
            <w:r w:rsidRPr="00643F32">
              <w:rPr>
                <w:b/>
              </w:rPr>
              <w:t>Alternative Flows: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756B0F" w14:textId="77777777" w:rsidR="00EF10B8" w:rsidRDefault="00EF10B8" w:rsidP="00783315">
            <w:pPr>
              <w:pStyle w:val="ListParagraph"/>
              <w:numPr>
                <w:ilvl w:val="0"/>
                <w:numId w:val="31"/>
              </w:numPr>
            </w:pPr>
            <w:r>
              <w:t>Select Payee: If a Payee is available user skips the Step # 1.0 of basic flow and proceeds to Step 2.0.</w:t>
            </w:r>
          </w:p>
          <w:p w14:paraId="04912B09" w14:textId="77777777" w:rsidR="00EF10B8" w:rsidRDefault="00EF10B8" w:rsidP="00783315">
            <w:pPr>
              <w:pStyle w:val="ListParagraph"/>
              <w:numPr>
                <w:ilvl w:val="0"/>
                <w:numId w:val="31"/>
              </w:numPr>
            </w:pPr>
            <w:r>
              <w:t xml:space="preserve">Auto deposit: User can opt-in for Auto deposit feature, in this case user is recipient of the e-transfer then the money will auto deposit into the bank account without security question verification. </w:t>
            </w:r>
          </w:p>
          <w:p w14:paraId="502C9FD5" w14:textId="77777777" w:rsidR="00EF10B8" w:rsidRPr="005F20CC" w:rsidRDefault="00EF10B8" w:rsidP="00783315">
            <w:pPr>
              <w:pStyle w:val="ListParagraph"/>
              <w:numPr>
                <w:ilvl w:val="0"/>
                <w:numId w:val="31"/>
              </w:numPr>
            </w:pPr>
            <w:r w:rsidRPr="005F20CC">
              <w:t>Schedule Payment – User can schedule E-transfer for future date.  User can also update or delete existing schedule E-transfer(s).</w:t>
            </w:r>
          </w:p>
          <w:p w14:paraId="5AFC849F" w14:textId="77777777" w:rsidR="00EF10B8" w:rsidRPr="005F20CC" w:rsidRDefault="00EF10B8" w:rsidP="00783315">
            <w:pPr>
              <w:pStyle w:val="ListParagraph"/>
              <w:numPr>
                <w:ilvl w:val="0"/>
                <w:numId w:val="31"/>
              </w:numPr>
            </w:pPr>
            <w:r w:rsidRPr="005F20CC">
              <w:t xml:space="preserve">Schedule Reoccurring Payment: User can schedule reoccurring E-transfer(s) by providing Start and End date or by providing number of occurrences for the specified E-transfer. </w:t>
            </w:r>
          </w:p>
          <w:p w14:paraId="2478A43A" w14:textId="5BD7F3D9" w:rsidR="00EF10B8" w:rsidRDefault="00EF10B8" w:rsidP="00783315">
            <w:pPr>
              <w:pStyle w:val="ListParagraph"/>
              <w:numPr>
                <w:ilvl w:val="0"/>
                <w:numId w:val="31"/>
              </w:numPr>
            </w:pPr>
            <w:r>
              <w:t xml:space="preserve">Manage Payee- User can update or delete the existing recipient </w:t>
            </w:r>
          </w:p>
          <w:p w14:paraId="4340FE17" w14:textId="1B07D127" w:rsidR="00EF10B8" w:rsidRDefault="00EF10B8" w:rsidP="00783315">
            <w:pPr>
              <w:pStyle w:val="ListParagraph"/>
              <w:numPr>
                <w:ilvl w:val="0"/>
                <w:numId w:val="31"/>
              </w:numPr>
            </w:pPr>
            <w:r>
              <w:t>Recall Payment – User can recall the pending E-transfer if the payment is not processed.</w:t>
            </w:r>
          </w:p>
          <w:p w14:paraId="2F609AF6" w14:textId="77777777" w:rsidR="00EF10B8" w:rsidRDefault="00EF10B8" w:rsidP="00783315">
            <w:pPr>
              <w:pStyle w:val="ListParagraph"/>
              <w:numPr>
                <w:ilvl w:val="0"/>
                <w:numId w:val="31"/>
              </w:numPr>
            </w:pPr>
            <w:r>
              <w:t xml:space="preserve">Fees? – Warning message </w:t>
            </w:r>
          </w:p>
          <w:p w14:paraId="2825AAB5" w14:textId="77777777" w:rsidR="00EF10B8" w:rsidRDefault="00EF10B8" w:rsidP="00783315">
            <w:pPr>
              <w:pStyle w:val="ListParagraph"/>
              <w:numPr>
                <w:ilvl w:val="0"/>
                <w:numId w:val="31"/>
              </w:numPr>
            </w:pPr>
            <w:r w:rsidRPr="00D737B7">
              <w:t>Limits – Systems display available limits of e-transfers (daily / weekly)</w:t>
            </w:r>
          </w:p>
          <w:p w14:paraId="4812A557" w14:textId="77777777" w:rsidR="00EF10B8" w:rsidRPr="00D737B7" w:rsidRDefault="00EF10B8" w:rsidP="00783315">
            <w:pPr>
              <w:pStyle w:val="ListParagraph"/>
              <w:numPr>
                <w:ilvl w:val="0"/>
                <w:numId w:val="31"/>
              </w:numPr>
            </w:pPr>
            <w:r>
              <w:t xml:space="preserve">Client Limit – Client can set their own transaction limit &lt; = Bank’s Limit </w:t>
            </w:r>
            <w:r w:rsidRPr="00D737B7">
              <w:t xml:space="preserve"> </w:t>
            </w:r>
          </w:p>
          <w:p w14:paraId="0E5DCE4E" w14:textId="77777777" w:rsidR="00EF10B8" w:rsidRPr="00643F32" w:rsidRDefault="00EF10B8" w:rsidP="00783315">
            <w:pPr>
              <w:pStyle w:val="ListParagraph"/>
              <w:numPr>
                <w:ilvl w:val="0"/>
                <w:numId w:val="31"/>
              </w:numPr>
            </w:pPr>
            <w:r w:rsidRPr="00D737B7">
              <w:t>Re use Security question and answer – m</w:t>
            </w:r>
            <w:r>
              <w:t>asked, disable for higher value. System provides ability to re-use security question for the transaction.</w:t>
            </w:r>
          </w:p>
        </w:tc>
      </w:tr>
      <w:tr w:rsidR="00EF10B8" w:rsidRPr="00643F32" w14:paraId="38F7EC37"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BD89959" w14:textId="77777777" w:rsidR="00EF10B8" w:rsidRPr="00643F32" w:rsidRDefault="00EF10B8" w:rsidP="000B7E6D">
            <w:pPr>
              <w:rPr>
                <w:b/>
              </w:rPr>
            </w:pPr>
            <w:r w:rsidRPr="00643F32">
              <w:rPr>
                <w:b/>
              </w:rPr>
              <w:t>Exception: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7FC133" w14:textId="77777777" w:rsidR="00EF10B8" w:rsidRDefault="00EF10B8" w:rsidP="00783315">
            <w:pPr>
              <w:pStyle w:val="ListParagraph"/>
              <w:numPr>
                <w:ilvl w:val="0"/>
                <w:numId w:val="16"/>
              </w:numPr>
            </w:pPr>
            <w:r>
              <w:t xml:space="preserve">If the available funds &lt; amount being paid then system generates error to notify insufficient funds for the transaction. </w:t>
            </w:r>
          </w:p>
          <w:p w14:paraId="7323A182" w14:textId="77777777" w:rsidR="00EF10B8" w:rsidRPr="00643F32" w:rsidRDefault="00EF10B8" w:rsidP="00783315">
            <w:pPr>
              <w:pStyle w:val="ListParagraph"/>
              <w:numPr>
                <w:ilvl w:val="0"/>
                <w:numId w:val="16"/>
              </w:numPr>
            </w:pPr>
            <w:r>
              <w:t>System do not proceed with transactions value &gt; transaction limits.</w:t>
            </w:r>
          </w:p>
        </w:tc>
      </w:tr>
      <w:tr w:rsidR="00EF10B8" w:rsidRPr="00643F32" w14:paraId="7E2DF4B2"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A2DDAB7" w14:textId="77777777" w:rsidR="00EF10B8" w:rsidRPr="00643F32" w:rsidRDefault="00EF10B8" w:rsidP="000B7E6D">
            <w:pPr>
              <w:rPr>
                <w:b/>
              </w:rPr>
            </w:pPr>
            <w:r w:rsidRPr="00643F32">
              <w:rPr>
                <w:b/>
              </w:rPr>
              <w:t>Use Case Priority:</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2C6510" w14:textId="77777777" w:rsidR="00EF10B8" w:rsidRPr="00643F32" w:rsidRDefault="00EF10B8" w:rsidP="000B7E6D">
            <w:r w:rsidRPr="00B3457F">
              <w:t>1: High</w:t>
            </w:r>
          </w:p>
        </w:tc>
      </w:tr>
      <w:tr w:rsidR="00EF10B8" w:rsidRPr="00643F32" w14:paraId="7F1C9B92"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411416E" w14:textId="77777777" w:rsidR="00EF10B8" w:rsidRPr="00643F32" w:rsidRDefault="00EF10B8" w:rsidP="000B7E6D">
            <w:pPr>
              <w:rPr>
                <w:b/>
              </w:rPr>
            </w:pPr>
            <w:r w:rsidRPr="00643F32">
              <w:rPr>
                <w:b/>
              </w:rPr>
              <w:t>Frequency of Use: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080109" w14:textId="77777777" w:rsidR="00EF10B8" w:rsidRPr="00643F32" w:rsidRDefault="00EF10B8" w:rsidP="000B7E6D">
            <w:r w:rsidRPr="00B3457F">
              <w:t xml:space="preserve">The frequency is dependant on </w:t>
            </w:r>
            <w:r>
              <w:t xml:space="preserve">user needs of E-transfer. </w:t>
            </w:r>
          </w:p>
        </w:tc>
      </w:tr>
      <w:tr w:rsidR="00EF10B8" w:rsidRPr="00643F32" w14:paraId="2246725A"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7892010" w14:textId="77777777" w:rsidR="00EF10B8" w:rsidRPr="00643F32" w:rsidRDefault="00EF10B8" w:rsidP="000B7E6D">
            <w:pPr>
              <w:rPr>
                <w:b/>
              </w:rPr>
            </w:pPr>
            <w:r w:rsidRPr="00643F32">
              <w:rPr>
                <w:b/>
              </w:rPr>
              <w:lastRenderedPageBreak/>
              <w:t>Business Rules: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29FA835" w14:textId="77777777" w:rsidR="00EF10B8" w:rsidRPr="00236F86" w:rsidRDefault="00EF10B8" w:rsidP="00783315">
            <w:pPr>
              <w:pStyle w:val="ListParagraph"/>
              <w:numPr>
                <w:ilvl w:val="0"/>
                <w:numId w:val="16"/>
              </w:numPr>
            </w:pPr>
            <w:r w:rsidRPr="00236F86">
              <w:t xml:space="preserve">If </w:t>
            </w:r>
            <w:r>
              <w:t>user is</w:t>
            </w:r>
            <w:r w:rsidRPr="00236F86">
              <w:t xml:space="preserve"> the sender, an E-Transfer will be returned to </w:t>
            </w:r>
            <w:r>
              <w:t>user’s account</w:t>
            </w:r>
            <w:r w:rsidRPr="00236F86">
              <w:t>:</w:t>
            </w:r>
          </w:p>
          <w:p w14:paraId="3204BB0B" w14:textId="77777777" w:rsidR="00EF10B8" w:rsidRPr="00236F86" w:rsidRDefault="00EF10B8" w:rsidP="00783315">
            <w:pPr>
              <w:pStyle w:val="ListParagraph"/>
              <w:numPr>
                <w:ilvl w:val="0"/>
                <w:numId w:val="28"/>
              </w:numPr>
            </w:pPr>
            <w:r w:rsidRPr="00236F86">
              <w:t>if the recipient does not claim the E-Transfer within 30 days of the date the E-Transfer is initiated;</w:t>
            </w:r>
          </w:p>
          <w:p w14:paraId="7A885AE7" w14:textId="77777777" w:rsidR="00EF10B8" w:rsidRPr="00236F86" w:rsidRDefault="00EF10B8" w:rsidP="00783315">
            <w:pPr>
              <w:pStyle w:val="ListParagraph"/>
              <w:numPr>
                <w:ilvl w:val="0"/>
                <w:numId w:val="28"/>
              </w:numPr>
            </w:pPr>
            <w:r w:rsidRPr="00236F86">
              <w:t xml:space="preserve">if the E-Transfer cannot be successfully sent to the recipient’s electronic address as provided by </w:t>
            </w:r>
            <w:r>
              <w:t>user</w:t>
            </w:r>
            <w:r w:rsidRPr="00236F86">
              <w:t>; or</w:t>
            </w:r>
          </w:p>
          <w:p w14:paraId="5C143BD0" w14:textId="53C4E88F" w:rsidR="00EF10B8" w:rsidRDefault="00EF10B8" w:rsidP="00783315">
            <w:pPr>
              <w:pStyle w:val="ListParagraph"/>
              <w:numPr>
                <w:ilvl w:val="0"/>
                <w:numId w:val="28"/>
              </w:numPr>
            </w:pPr>
            <w:r w:rsidRPr="00236F86">
              <w:t>If the recipient declines the E-Transfer.</w:t>
            </w:r>
          </w:p>
          <w:p w14:paraId="00EF1D43" w14:textId="77777777" w:rsidR="00EF10B8" w:rsidRDefault="00EF10B8" w:rsidP="00783315">
            <w:pPr>
              <w:pStyle w:val="ListParagraph"/>
              <w:numPr>
                <w:ilvl w:val="0"/>
                <w:numId w:val="16"/>
              </w:numPr>
            </w:pPr>
            <w:r>
              <w:t>User can add a new recipient if the user has permissions to add.</w:t>
            </w:r>
          </w:p>
          <w:p w14:paraId="70423402" w14:textId="77777777" w:rsidR="00EF10B8" w:rsidRDefault="00EF10B8" w:rsidP="00783315">
            <w:pPr>
              <w:pStyle w:val="ListParagraph"/>
              <w:numPr>
                <w:ilvl w:val="0"/>
                <w:numId w:val="16"/>
              </w:numPr>
            </w:pPr>
            <w:r>
              <w:t>The payment date should be &gt;= today’s date</w:t>
            </w:r>
          </w:p>
          <w:p w14:paraId="36D2120F" w14:textId="77777777" w:rsidR="00EF10B8" w:rsidRDefault="00EF10B8" w:rsidP="00783315">
            <w:pPr>
              <w:pStyle w:val="ListParagraph"/>
              <w:numPr>
                <w:ilvl w:val="0"/>
                <w:numId w:val="16"/>
              </w:numPr>
            </w:pPr>
            <w:r w:rsidRPr="00C81B83">
              <w:rPr>
                <w:lang w:val="en"/>
              </w:rPr>
              <w:t xml:space="preserve">For future-dated </w:t>
            </w:r>
            <w:r>
              <w:rPr>
                <w:lang w:val="en"/>
              </w:rPr>
              <w:t>e-transfers</w:t>
            </w:r>
            <w:r w:rsidRPr="00C81B83">
              <w:rPr>
                <w:lang w:val="en"/>
              </w:rPr>
              <w:t xml:space="preserve">,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p w14:paraId="340BAD08" w14:textId="77777777" w:rsidR="00EF10B8" w:rsidRPr="003944CC" w:rsidRDefault="00EF10B8" w:rsidP="00783315">
            <w:pPr>
              <w:pStyle w:val="ListParagraph"/>
              <w:numPr>
                <w:ilvl w:val="0"/>
                <w:numId w:val="16"/>
              </w:numPr>
            </w:pPr>
            <w:r w:rsidRPr="003944CC">
              <w:t xml:space="preserve">The number of approvals required for transactions created by this specific user –? </w:t>
            </w:r>
          </w:p>
          <w:p w14:paraId="3EF9CEBE" w14:textId="77777777" w:rsidR="00EF10B8" w:rsidRDefault="00EF10B8" w:rsidP="00783315">
            <w:pPr>
              <w:pStyle w:val="ListParagraph"/>
              <w:numPr>
                <w:ilvl w:val="0"/>
                <w:numId w:val="16"/>
              </w:numPr>
            </w:pPr>
            <w:r w:rsidRPr="003944CC">
              <w:t xml:space="preserve">The maximum value this user can approve </w:t>
            </w:r>
            <w:r w:rsidRPr="00295ECB">
              <w:rPr>
                <w:highlight w:val="yellow"/>
              </w:rPr>
              <w:t>– ?,</w:t>
            </w:r>
            <w:r>
              <w:t xml:space="preserve"> </w:t>
            </w:r>
            <w:r w:rsidRPr="003944CC">
              <w:t>if th</w:t>
            </w:r>
            <w:r>
              <w:t>e</w:t>
            </w:r>
            <w:r w:rsidRPr="003944CC">
              <w:t xml:space="preserve"> user can</w:t>
            </w:r>
            <w:r>
              <w:t xml:space="preserve"> </w:t>
            </w:r>
            <w:r w:rsidRPr="003944CC">
              <w:t>approve another user’s transactions</w:t>
            </w:r>
            <w:r>
              <w:t xml:space="preserve"> </w:t>
            </w:r>
            <w:r w:rsidRPr="003944CC">
              <w:t xml:space="preserve"> </w:t>
            </w:r>
          </w:p>
          <w:p w14:paraId="107D29C4" w14:textId="77777777" w:rsidR="00EF10B8" w:rsidRDefault="00EF10B8" w:rsidP="00783315">
            <w:pPr>
              <w:pStyle w:val="ListParagraph"/>
              <w:numPr>
                <w:ilvl w:val="0"/>
                <w:numId w:val="16"/>
              </w:numPr>
            </w:pPr>
            <w:r w:rsidRPr="003944CC">
              <w:t xml:space="preserve">When applicable, approval of a scheduled </w:t>
            </w:r>
            <w:r>
              <w:t>E-transfer</w:t>
            </w:r>
            <w:r w:rsidRPr="003944CC">
              <w:t xml:space="preserve"> must be completed prior to the payment due date.</w:t>
            </w:r>
            <w:r>
              <w:t xml:space="preserve"> The payment would be expired and system should send alert :</w:t>
            </w:r>
          </w:p>
          <w:p w14:paraId="2CB7F668" w14:textId="77777777" w:rsidR="00EF10B8" w:rsidRDefault="00EF10B8" w:rsidP="00783315">
            <w:pPr>
              <w:pStyle w:val="ListParagraph"/>
              <w:numPr>
                <w:ilvl w:val="1"/>
                <w:numId w:val="16"/>
              </w:numPr>
            </w:pPr>
            <w:r>
              <w:t>With in X number of days of due date</w:t>
            </w:r>
          </w:p>
          <w:p w14:paraId="31A5D4D8" w14:textId="77777777" w:rsidR="00EF10B8" w:rsidRDefault="00EF10B8" w:rsidP="00783315">
            <w:pPr>
              <w:pStyle w:val="ListParagraph"/>
              <w:numPr>
                <w:ilvl w:val="1"/>
                <w:numId w:val="16"/>
              </w:numPr>
            </w:pPr>
            <w:r>
              <w:t xml:space="preserve">When the payment is expired </w:t>
            </w:r>
          </w:p>
          <w:p w14:paraId="48171D30" w14:textId="77777777" w:rsidR="00783315" w:rsidRDefault="00783315" w:rsidP="00783315">
            <w:r>
              <w:t>Transaction Limits</w:t>
            </w:r>
          </w:p>
          <w:p w14:paraId="7163F4F3" w14:textId="4F5A925E" w:rsidR="00783315" w:rsidRDefault="00783315" w:rsidP="00783315">
            <w:r w:rsidRPr="00783315">
              <w:t>Retail:</w:t>
            </w:r>
          </w:p>
          <w:p w14:paraId="60ADFFFB" w14:textId="7DFD4277" w:rsidR="00783315" w:rsidRPr="00783315" w:rsidRDefault="00783315" w:rsidP="00783315">
            <w:r>
              <w:t xml:space="preserve">Outgoing: </w:t>
            </w:r>
          </w:p>
          <w:p w14:paraId="22B908F0" w14:textId="77777777" w:rsidR="00783315" w:rsidRPr="00783315" w:rsidRDefault="00783315" w:rsidP="00783315">
            <w:pPr>
              <w:pStyle w:val="ListParagraph"/>
              <w:numPr>
                <w:ilvl w:val="0"/>
                <w:numId w:val="16"/>
              </w:numPr>
            </w:pPr>
            <w:r w:rsidRPr="00783315">
              <w:t xml:space="preserve">Maximum Transaction limit of $3,000 </w:t>
            </w:r>
          </w:p>
          <w:p w14:paraId="2F98A000" w14:textId="77777777" w:rsidR="00783315" w:rsidRPr="00783315" w:rsidRDefault="00783315" w:rsidP="00783315">
            <w:pPr>
              <w:pStyle w:val="ListParagraph"/>
              <w:numPr>
                <w:ilvl w:val="0"/>
                <w:numId w:val="16"/>
              </w:numPr>
            </w:pPr>
            <w:r w:rsidRPr="00783315">
              <w:t>Daily Transaction limit of $10,000</w:t>
            </w:r>
          </w:p>
          <w:p w14:paraId="0D3EFE6A" w14:textId="77777777" w:rsidR="00783315" w:rsidRPr="00783315" w:rsidRDefault="00783315" w:rsidP="00783315">
            <w:pPr>
              <w:pStyle w:val="ListParagraph"/>
              <w:numPr>
                <w:ilvl w:val="0"/>
                <w:numId w:val="16"/>
              </w:numPr>
            </w:pPr>
            <w:r w:rsidRPr="00783315">
              <w:t>Weekly rolling limit of $10,000.</w:t>
            </w:r>
          </w:p>
          <w:p w14:paraId="44B2D6E3" w14:textId="77777777" w:rsidR="00783315" w:rsidRPr="00783315" w:rsidRDefault="00783315" w:rsidP="00783315">
            <w:pPr>
              <w:pStyle w:val="ListParagraph"/>
              <w:numPr>
                <w:ilvl w:val="0"/>
                <w:numId w:val="16"/>
              </w:numPr>
            </w:pPr>
            <w:r w:rsidRPr="00783315">
              <w:t xml:space="preserve">Monthly rolling limit of $20,000; the rolling limit for weekly is 7 days, and monthly is 30 days. The rolling day is on a 24 hour clock for the limits to reset. </w:t>
            </w:r>
          </w:p>
          <w:p w14:paraId="4226A134" w14:textId="77777777" w:rsidR="00783315" w:rsidRDefault="00783315" w:rsidP="00783315">
            <w:r>
              <w:t>Incoming:</w:t>
            </w:r>
          </w:p>
          <w:p w14:paraId="2CBEA284" w14:textId="77777777" w:rsidR="00783315" w:rsidRDefault="00783315" w:rsidP="00783315">
            <w:pPr>
              <w:ind w:left="720"/>
            </w:pPr>
            <w:r>
              <w:t>Incoming (CWB receive limits):</w:t>
            </w:r>
          </w:p>
          <w:p w14:paraId="286D79B2" w14:textId="77777777" w:rsidR="00783315" w:rsidRDefault="00783315" w:rsidP="00783315">
            <w:pPr>
              <w:pStyle w:val="ListParagraph"/>
              <w:numPr>
                <w:ilvl w:val="0"/>
                <w:numId w:val="32"/>
              </w:numPr>
            </w:pPr>
            <w:r>
              <w:t>24 hour rolling limit of $10,000</w:t>
            </w:r>
          </w:p>
          <w:p w14:paraId="0AE27B8B" w14:textId="77777777" w:rsidR="00783315" w:rsidRDefault="00783315" w:rsidP="00783315">
            <w:pPr>
              <w:pStyle w:val="ListParagraph"/>
              <w:numPr>
                <w:ilvl w:val="0"/>
                <w:numId w:val="32"/>
              </w:numPr>
            </w:pPr>
            <w:r>
              <w:t>Daily cumulative limit of $10,000</w:t>
            </w:r>
          </w:p>
          <w:p w14:paraId="2DAA4579" w14:textId="77777777" w:rsidR="00783315" w:rsidRDefault="00783315" w:rsidP="00783315">
            <w:pPr>
              <w:pStyle w:val="ListParagraph"/>
              <w:numPr>
                <w:ilvl w:val="0"/>
                <w:numId w:val="32"/>
              </w:numPr>
            </w:pPr>
            <w:r>
              <w:t>7-Day rolling transaction limit of $70,000</w:t>
            </w:r>
          </w:p>
          <w:p w14:paraId="7837F71A" w14:textId="77777777" w:rsidR="00783315" w:rsidRDefault="00783315" w:rsidP="00783315">
            <w:pPr>
              <w:pStyle w:val="ListParagraph"/>
              <w:numPr>
                <w:ilvl w:val="0"/>
                <w:numId w:val="32"/>
              </w:numPr>
            </w:pPr>
            <w:r>
              <w:t>30-Day rolling transaction limit of $300,000</w:t>
            </w:r>
          </w:p>
          <w:p w14:paraId="2874C215" w14:textId="098804A3" w:rsidR="00783315" w:rsidRPr="00643F32" w:rsidRDefault="00783315" w:rsidP="00783315"/>
        </w:tc>
      </w:tr>
      <w:tr w:rsidR="00EF10B8" w:rsidRPr="00643F32" w14:paraId="150997AF"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39DAE8E" w14:textId="77777777" w:rsidR="00EF10B8" w:rsidRPr="00643F32" w:rsidRDefault="00EF10B8" w:rsidP="000B7E6D">
            <w:pPr>
              <w:rPr>
                <w:b/>
              </w:rPr>
            </w:pPr>
            <w:r w:rsidRPr="00643F32">
              <w:rPr>
                <w:b/>
              </w:rPr>
              <w:t>Assumptions: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33E387B" w14:textId="77777777" w:rsidR="00EF10B8" w:rsidRPr="00643F32" w:rsidRDefault="00EF10B8" w:rsidP="00783315">
            <w:pPr>
              <w:pStyle w:val="ListParagraph"/>
              <w:numPr>
                <w:ilvl w:val="0"/>
                <w:numId w:val="25"/>
              </w:numPr>
            </w:pPr>
            <w:r>
              <w:t>Interac is  the service provider for E-Transfers</w:t>
            </w:r>
          </w:p>
        </w:tc>
      </w:tr>
      <w:tr w:rsidR="00EF10B8" w:rsidRPr="00643F32" w14:paraId="0263008F"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C0CD59D" w14:textId="77777777" w:rsidR="00EF10B8" w:rsidRPr="00643F32" w:rsidRDefault="00EF10B8" w:rsidP="000B7E6D">
            <w:pPr>
              <w:rPr>
                <w:b/>
              </w:rPr>
            </w:pPr>
            <w:r w:rsidRPr="00643F32">
              <w:rPr>
                <w:b/>
              </w:rPr>
              <w:t>Issues and Considerations: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0B164A" w14:textId="7FBFDEC6" w:rsidR="00EF10B8" w:rsidRPr="00F92189" w:rsidRDefault="00EF10B8" w:rsidP="00F92189">
            <w:pPr>
              <w:rPr>
                <w:color w:val="FF0000"/>
              </w:rPr>
            </w:pPr>
          </w:p>
        </w:tc>
      </w:tr>
    </w:tbl>
    <w:p w14:paraId="58A939C8" w14:textId="77777777" w:rsidR="00EF10B8" w:rsidRDefault="00EF10B8" w:rsidP="0081670A"/>
    <w:p w14:paraId="2DC79A6E" w14:textId="76BFD311" w:rsidR="00747021" w:rsidRPr="00643F32" w:rsidRDefault="00747021" w:rsidP="00747021">
      <w:pPr>
        <w:pStyle w:val="Heading1"/>
        <w:keepNext/>
        <w:keepLines/>
        <w:spacing w:before="240" w:after="120" w:line="276" w:lineRule="auto"/>
      </w:pPr>
      <w:bookmarkStart w:id="41" w:name="_Toc44407672"/>
      <w:r w:rsidRPr="00643F32">
        <w:t>Signature</w:t>
      </w:r>
      <w:bookmarkEnd w:id="15"/>
      <w:bookmarkEnd w:id="41"/>
    </w:p>
    <w:p w14:paraId="5D7C2EEC" w14:textId="77777777" w:rsidR="00747021" w:rsidRPr="00643F32" w:rsidRDefault="00747021" w:rsidP="00747021">
      <w:pPr>
        <w:rPr>
          <w:rFonts w:cstheme="minorHAnsi"/>
        </w:rPr>
      </w:pPr>
      <w:r w:rsidRPr="00643F32">
        <w:rPr>
          <w:rFonts w:cstheme="minorHAnsi"/>
        </w:rPr>
        <w:t>This section contains the signatures of the primary key stakeholders indicating acknowledgement and acceptance that the information collected in this document represents the interests of all business area stakeholders listed in the Stakeholder section.</w:t>
      </w:r>
    </w:p>
    <w:tbl>
      <w:tblPr>
        <w:tblStyle w:val="Corporate"/>
        <w:tblW w:w="9556" w:type="dxa"/>
        <w:tblLook w:val="04A0" w:firstRow="1" w:lastRow="0" w:firstColumn="1" w:lastColumn="0" w:noHBand="0" w:noVBand="1"/>
      </w:tblPr>
      <w:tblGrid>
        <w:gridCol w:w="2326"/>
        <w:gridCol w:w="1985"/>
        <w:gridCol w:w="3118"/>
        <w:gridCol w:w="2127"/>
      </w:tblGrid>
      <w:tr w:rsidR="00747021" w:rsidRPr="00643F32" w14:paraId="2603C003" w14:textId="77777777" w:rsidTr="007470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6" w:type="dxa"/>
          </w:tcPr>
          <w:p w14:paraId="00210016" w14:textId="77777777" w:rsidR="00747021" w:rsidRPr="00643F32" w:rsidRDefault="00747021" w:rsidP="00747021">
            <w:pPr>
              <w:rPr>
                <w:rFonts w:cs="Tahoma"/>
                <w:b w:val="0"/>
              </w:rPr>
            </w:pPr>
            <w:r w:rsidRPr="00643F32">
              <w:rPr>
                <w:rFonts w:cs="Tahoma"/>
                <w:b w:val="0"/>
              </w:rPr>
              <w:lastRenderedPageBreak/>
              <w:t>Role</w:t>
            </w:r>
          </w:p>
        </w:tc>
        <w:tc>
          <w:tcPr>
            <w:tcW w:w="1985" w:type="dxa"/>
          </w:tcPr>
          <w:p w14:paraId="0D0CF222" w14:textId="77777777" w:rsidR="00747021" w:rsidRPr="00643F32"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643F32">
              <w:rPr>
                <w:rFonts w:asciiTheme="minorHAnsi" w:hAnsiTheme="minorHAnsi" w:cs="Tahoma"/>
                <w:b w:val="0"/>
              </w:rPr>
              <w:t>Name &amp; Title</w:t>
            </w:r>
          </w:p>
        </w:tc>
        <w:tc>
          <w:tcPr>
            <w:tcW w:w="3118" w:type="dxa"/>
          </w:tcPr>
          <w:p w14:paraId="44B1C749" w14:textId="77777777" w:rsidR="00747021" w:rsidRPr="00643F32"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643F32">
              <w:rPr>
                <w:rFonts w:asciiTheme="minorHAnsi" w:hAnsiTheme="minorHAnsi" w:cs="Tahoma"/>
                <w:b w:val="0"/>
              </w:rPr>
              <w:t>Date</w:t>
            </w:r>
          </w:p>
        </w:tc>
        <w:tc>
          <w:tcPr>
            <w:tcW w:w="2127" w:type="dxa"/>
          </w:tcPr>
          <w:p w14:paraId="733727EE" w14:textId="77777777" w:rsidR="00747021" w:rsidRPr="00643F32"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643F32">
              <w:rPr>
                <w:rFonts w:asciiTheme="minorHAnsi" w:hAnsiTheme="minorHAnsi" w:cs="Tahoma"/>
                <w:b w:val="0"/>
              </w:rPr>
              <w:t>Digitally Approved</w:t>
            </w:r>
          </w:p>
        </w:tc>
      </w:tr>
      <w:tr w:rsidR="00747021" w:rsidRPr="00643F32" w14:paraId="1E173F6E" w14:textId="77777777" w:rsidTr="0074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78E9F1F4" w14:textId="77777777" w:rsidR="00747021" w:rsidRPr="00643F32" w:rsidRDefault="00747021" w:rsidP="00747021">
            <w:pPr>
              <w:rPr>
                <w:rFonts w:asciiTheme="minorHAnsi" w:hAnsiTheme="minorHAnsi" w:cs="Tahoma"/>
              </w:rPr>
            </w:pPr>
          </w:p>
        </w:tc>
        <w:tc>
          <w:tcPr>
            <w:tcW w:w="1985" w:type="dxa"/>
          </w:tcPr>
          <w:p w14:paraId="41F406B1"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3118" w:type="dxa"/>
          </w:tcPr>
          <w:p w14:paraId="49B18140"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777071879"/>
              <w14:checkbox>
                <w14:checked w14:val="0"/>
                <w14:checkedState w14:val="2612" w14:font="MS Gothic"/>
                <w14:uncheckedState w14:val="2610" w14:font="MS Gothic"/>
              </w14:checkbox>
            </w:sdtPr>
            <w:sdtEndPr/>
            <w:sdtContent>
              <w:p w14:paraId="39B862FF" w14:textId="77777777" w:rsidR="00747021" w:rsidRPr="00643F32" w:rsidRDefault="00747021" w:rsidP="00747021">
                <w:pPr>
                  <w:jc w:val="center"/>
                  <w:cnfStyle w:val="000000100000" w:firstRow="0" w:lastRow="0" w:firstColumn="0" w:lastColumn="0" w:oddVBand="0" w:evenVBand="0" w:oddHBand="1" w:evenHBand="0" w:firstRowFirstColumn="0" w:firstRowLastColumn="0" w:lastRowFirstColumn="0" w:lastRowLastColumn="0"/>
                </w:pPr>
                <w:r w:rsidRPr="00643F32">
                  <w:rPr>
                    <w:rFonts w:ascii="MS Gothic" w:eastAsia="MS Gothic" w:hAnsi="MS Gothic" w:hint="eastAsia"/>
                  </w:rPr>
                  <w:t>☐</w:t>
                </w:r>
              </w:p>
            </w:sdtContent>
          </w:sdt>
          <w:p w14:paraId="71BA95F1"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643F32">
              <w:rPr>
                <w:color w:val="A6A6A6" w:themeColor="background1" w:themeShade="A6"/>
                <w:sz w:val="16"/>
              </w:rPr>
              <w:t>Add to history that doc was digitally approved</w:t>
            </w:r>
          </w:p>
        </w:tc>
      </w:tr>
      <w:tr w:rsidR="00747021" w:rsidRPr="00643F32" w14:paraId="3FB31AA1" w14:textId="77777777" w:rsidTr="00747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7CE9229E" w14:textId="77777777" w:rsidR="00747021" w:rsidRPr="00643F32" w:rsidRDefault="00747021" w:rsidP="00747021">
            <w:pPr>
              <w:rPr>
                <w:rFonts w:asciiTheme="minorHAnsi" w:hAnsiTheme="minorHAnsi" w:cs="Tahoma"/>
              </w:rPr>
            </w:pPr>
          </w:p>
        </w:tc>
        <w:tc>
          <w:tcPr>
            <w:tcW w:w="1985" w:type="dxa"/>
          </w:tcPr>
          <w:p w14:paraId="16E2086E" w14:textId="77777777" w:rsidR="00747021" w:rsidRPr="00643F32"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p>
        </w:tc>
        <w:tc>
          <w:tcPr>
            <w:tcW w:w="3118" w:type="dxa"/>
          </w:tcPr>
          <w:p w14:paraId="786A0F57" w14:textId="77777777" w:rsidR="00747021" w:rsidRPr="00643F32"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1189371130"/>
              <w14:checkbox>
                <w14:checked w14:val="1"/>
                <w14:checkedState w14:val="2612" w14:font="MS Gothic"/>
                <w14:uncheckedState w14:val="2610" w14:font="MS Gothic"/>
              </w14:checkbox>
            </w:sdtPr>
            <w:sdtEndPr/>
            <w:sdtContent>
              <w:p w14:paraId="17DB8354" w14:textId="4482CDE8" w:rsidR="00747021" w:rsidRPr="00643F32" w:rsidRDefault="00386316" w:rsidP="00747021">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sdtContent>
          </w:sdt>
          <w:p w14:paraId="5B49F7C5" w14:textId="77777777" w:rsidR="00747021" w:rsidRPr="00643F32"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r w:rsidRPr="00643F32">
              <w:rPr>
                <w:color w:val="A6A6A6" w:themeColor="background1" w:themeShade="A6"/>
                <w:sz w:val="16"/>
              </w:rPr>
              <w:t>Add to history that doc was digitally approved</w:t>
            </w:r>
          </w:p>
        </w:tc>
      </w:tr>
      <w:tr w:rsidR="00747021" w:rsidRPr="00643F32" w14:paraId="730B5CDD" w14:textId="77777777" w:rsidTr="00747021">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326" w:type="dxa"/>
          </w:tcPr>
          <w:p w14:paraId="55117910" w14:textId="2378D9A7" w:rsidR="00747021" w:rsidRPr="00643F32" w:rsidRDefault="00747021" w:rsidP="00747021">
            <w:pPr>
              <w:rPr>
                <w:rFonts w:asciiTheme="minorHAnsi" w:hAnsiTheme="minorHAnsi" w:cs="Tahoma"/>
              </w:rPr>
            </w:pPr>
          </w:p>
        </w:tc>
        <w:tc>
          <w:tcPr>
            <w:tcW w:w="1985" w:type="dxa"/>
          </w:tcPr>
          <w:p w14:paraId="1A5E4E34"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3118" w:type="dxa"/>
          </w:tcPr>
          <w:p w14:paraId="2EEAF03E"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808939087"/>
              <w14:checkbox>
                <w14:checked w14:val="0"/>
                <w14:checkedState w14:val="2612" w14:font="MS Gothic"/>
                <w14:uncheckedState w14:val="2610" w14:font="MS Gothic"/>
              </w14:checkbox>
            </w:sdtPr>
            <w:sdtEndPr/>
            <w:sdtContent>
              <w:p w14:paraId="060F3BB7" w14:textId="77777777" w:rsidR="00747021" w:rsidRPr="00643F32" w:rsidRDefault="00747021" w:rsidP="00747021">
                <w:pPr>
                  <w:jc w:val="center"/>
                  <w:cnfStyle w:val="000000100000" w:firstRow="0" w:lastRow="0" w:firstColumn="0" w:lastColumn="0" w:oddVBand="0" w:evenVBand="0" w:oddHBand="1" w:evenHBand="0" w:firstRowFirstColumn="0" w:firstRowLastColumn="0" w:lastRowFirstColumn="0" w:lastRowLastColumn="0"/>
                </w:pPr>
                <w:r w:rsidRPr="00643F32">
                  <w:rPr>
                    <w:rFonts w:ascii="MS Gothic" w:eastAsia="MS Gothic" w:hAnsi="MS Gothic" w:hint="eastAsia"/>
                  </w:rPr>
                  <w:t>☐</w:t>
                </w:r>
              </w:p>
            </w:sdtContent>
          </w:sdt>
          <w:p w14:paraId="11729002"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643F32">
              <w:rPr>
                <w:color w:val="A6A6A6" w:themeColor="background1" w:themeShade="A6"/>
                <w:sz w:val="16"/>
              </w:rPr>
              <w:t>Add to history that doc was digitally approved</w:t>
            </w:r>
          </w:p>
        </w:tc>
      </w:tr>
      <w:bookmarkEnd w:id="3"/>
      <w:bookmarkEnd w:id="4"/>
    </w:tbl>
    <w:p w14:paraId="76873728" w14:textId="7B8B786B" w:rsidR="008638ED" w:rsidRDefault="008638ED" w:rsidP="00D30441">
      <w:pPr>
        <w:pStyle w:val="PullQuotelarge"/>
      </w:pPr>
    </w:p>
    <w:p w14:paraId="3097A7D1" w14:textId="77777777" w:rsidR="002B7CA8" w:rsidRPr="00643F32" w:rsidRDefault="002B7CA8" w:rsidP="00D30441">
      <w:pPr>
        <w:pStyle w:val="PullQuotelarge"/>
      </w:pPr>
    </w:p>
    <w:sectPr w:rsidR="002B7CA8" w:rsidRPr="00643F32" w:rsidSect="00D30441">
      <w:headerReference w:type="even" r:id="rId37"/>
      <w:headerReference w:type="default" r:id="rId38"/>
      <w:footerReference w:type="default" r:id="rId39"/>
      <w:headerReference w:type="first" r:id="rId40"/>
      <w:pgSz w:w="12240" w:h="15840"/>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7" w:author="Sunil Prashar" w:date="2020-06-22T07:06:00Z" w:initials="SP">
    <w:p w14:paraId="7A3D9A6D" w14:textId="0048D16A" w:rsidR="000B7E6D" w:rsidRDefault="000B7E6D">
      <w:pPr>
        <w:pStyle w:val="CommentText"/>
      </w:pPr>
      <w:r>
        <w:rPr>
          <w:rStyle w:val="CommentReference"/>
        </w:rPr>
        <w:annotationRef/>
      </w:r>
      <w:r>
        <w:t>C1 Limitation?</w:t>
      </w:r>
    </w:p>
  </w:comment>
  <w:comment w:id="23" w:author="Sunil Prashar" w:date="2020-06-22T07:17:00Z" w:initials="SP">
    <w:p w14:paraId="579CF73E" w14:textId="4F8F1B0A" w:rsidR="000B7E6D" w:rsidRDefault="000B7E6D">
      <w:pPr>
        <w:pStyle w:val="CommentText"/>
      </w:pPr>
      <w:r>
        <w:rPr>
          <w:rStyle w:val="CommentReference"/>
        </w:rPr>
        <w:annotationRef/>
      </w:r>
      <w:r>
        <w:t>In current state (C1) – Systems provides ability to File and Remit taxes. System does not provide ability to only Remit business taxes. Some Business client may not want to use Tax filing and they may only want to Remit their taxes using Digital banking platform. So should we provide options such as:</w:t>
      </w:r>
    </w:p>
    <w:p w14:paraId="400D4000" w14:textId="53CCAFB5" w:rsidR="000B7E6D" w:rsidRDefault="000B7E6D" w:rsidP="00783315">
      <w:pPr>
        <w:pStyle w:val="CommentText"/>
        <w:numPr>
          <w:ilvl w:val="0"/>
          <w:numId w:val="29"/>
        </w:numPr>
      </w:pPr>
      <w:r>
        <w:t xml:space="preserve"> File and Remit Business taxes</w:t>
      </w:r>
    </w:p>
    <w:p w14:paraId="6E7D96A1" w14:textId="12FA8F1B" w:rsidR="000B7E6D" w:rsidRDefault="000B7E6D" w:rsidP="00783315">
      <w:pPr>
        <w:pStyle w:val="CommentText"/>
        <w:numPr>
          <w:ilvl w:val="0"/>
          <w:numId w:val="29"/>
        </w:numPr>
      </w:pPr>
      <w:r>
        <w:t xml:space="preserve"> File Business Taxes</w:t>
      </w:r>
    </w:p>
    <w:p w14:paraId="3150BEA6" w14:textId="39DA5D2C" w:rsidR="000B7E6D" w:rsidRDefault="000B7E6D" w:rsidP="00783315">
      <w:pPr>
        <w:pStyle w:val="CommentText"/>
        <w:numPr>
          <w:ilvl w:val="0"/>
          <w:numId w:val="29"/>
        </w:numPr>
      </w:pPr>
      <w:r>
        <w:t xml:space="preserve"> Remit Business Taxes</w:t>
      </w:r>
    </w:p>
  </w:comment>
  <w:comment w:id="34" w:author="Sunil Prashar" w:date="2020-06-17T16:50:00Z" w:initials="SP">
    <w:p w14:paraId="1CBBB634" w14:textId="1CEB7A3D" w:rsidR="000B7E6D" w:rsidRDefault="000B7E6D">
      <w:pPr>
        <w:pStyle w:val="CommentText"/>
      </w:pPr>
      <w:r>
        <w:rPr>
          <w:rStyle w:val="CommentReference"/>
        </w:rPr>
        <w:annotationRef/>
      </w:r>
      <w:r>
        <w:t>Need to confirm with Product team, if CWB need to show the fees to users in future.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A3D9A6D" w15:done="0"/>
  <w15:commentEx w15:paraId="3150BEA6" w15:done="0"/>
  <w15:commentEx w15:paraId="1CBBB634"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F535AC" w14:textId="77777777" w:rsidR="000B7E6D" w:rsidRDefault="000B7E6D" w:rsidP="00F621C6">
      <w:pPr>
        <w:spacing w:after="0" w:line="240" w:lineRule="auto"/>
      </w:pPr>
      <w:r>
        <w:separator/>
      </w:r>
    </w:p>
    <w:p w14:paraId="3E18DA48" w14:textId="77777777" w:rsidR="000B7E6D" w:rsidRDefault="000B7E6D"/>
    <w:p w14:paraId="5A7ACAFB" w14:textId="77777777" w:rsidR="000B7E6D" w:rsidRDefault="000B7E6D"/>
  </w:endnote>
  <w:endnote w:type="continuationSeparator" w:id="0">
    <w:p w14:paraId="33C9DC52" w14:textId="77777777" w:rsidR="000B7E6D" w:rsidRDefault="000B7E6D" w:rsidP="00F621C6">
      <w:pPr>
        <w:spacing w:after="0" w:line="240" w:lineRule="auto"/>
      </w:pPr>
      <w:r>
        <w:continuationSeparator/>
      </w:r>
    </w:p>
    <w:p w14:paraId="62160729" w14:textId="77777777" w:rsidR="000B7E6D" w:rsidRDefault="000B7E6D"/>
    <w:p w14:paraId="021D93C7" w14:textId="77777777" w:rsidR="000B7E6D" w:rsidRDefault="000B7E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A0553C" w14:textId="77777777" w:rsidR="000B7E6D" w:rsidRDefault="000B7E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E981BC" w14:textId="77777777" w:rsidR="000B7E6D" w:rsidRDefault="000B7E6D" w:rsidP="008771E9">
    <w:pPr>
      <w:tabs>
        <w:tab w:val="left" w:pos="4040"/>
        <w:tab w:val="right" w:pos="13680"/>
      </w:tabs>
    </w:pPr>
    <w:r>
      <w:tab/>
    </w:r>
    <w:r>
      <w:tab/>
    </w:r>
    <w:r>
      <w:tab/>
    </w:r>
    <w: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43E931" w14:textId="77777777" w:rsidR="000B7E6D" w:rsidRDefault="000B7E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8F7A05" w14:textId="756F4571" w:rsidR="000B7E6D" w:rsidRPr="00DC3980" w:rsidRDefault="000B7E6D"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168" behindDoc="0" locked="0" layoutInCell="1" allowOverlap="1" wp14:anchorId="4498A578" wp14:editId="2F10D8B7">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085CE3A4" w14:textId="77777777" w:rsidR="000B7E6D" w:rsidRDefault="000B7E6D"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98A578" id="_x0000_t202" coordsize="21600,21600" o:spt="202" path="m,l,21600r21600,l21600,xe">
              <v:stroke joinstyle="miter"/>
              <v:path gradientshapeok="t" o:connecttype="rect"/>
            </v:shapetype>
            <v:shape id="_x0000_s1032" type="#_x0000_t202" style="position:absolute;margin-left:489.75pt;margin-top:17.75pt;width:14.3pt;height:16.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" filled="f" stroked="f">
              <v:textbox inset="0,0,0,0">
                <w:txbxContent>
                  <w:p w14:paraId="085CE3A4" w14:textId="77777777" w:rsidR="000B7E6D" w:rsidRDefault="000B7E6D" w:rsidP="00793F43">
                    <w:pPr>
                      <w:jc w:val="right"/>
                    </w:pPr>
                  </w:p>
                </w:txbxContent>
              </v:textbox>
            </v:shape>
          </w:pict>
        </mc:Fallback>
      </mc:AlternateContent>
    </w:r>
    <w:r>
      <w:rPr>
        <w:b/>
        <w:color w:val="0097A9"/>
        <w:sz w:val="16"/>
        <w:szCs w:val="16"/>
      </w:rPr>
      <w:t>CWB Financial Group</w:t>
    </w:r>
    <w:r w:rsidRPr="00FE5700">
      <w:rPr>
        <w:b/>
        <w:i/>
        <w:color w:val="0097A9"/>
        <w:sz w:val="16"/>
        <w:szCs w:val="16"/>
      </w:rPr>
      <w:t xml:space="preserve"> </w:t>
    </w:r>
    <w:sdt>
      <w:sdtPr>
        <w:rPr>
          <w:i/>
          <w:color w:val="009AA6"/>
          <w:sz w:val="16"/>
          <w:szCs w:val="16"/>
        </w:rPr>
        <w:alias w:val="Title"/>
        <w:tag w:val=""/>
        <w:id w:val="130908185"/>
        <w:placeholder>
          <w:docPart w:val="18CAA9ED2EA04C479069CBC1FF48324F"/>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Use Case Document</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D42FD6">
      <w:rPr>
        <w:b/>
        <w:noProof/>
        <w:color w:val="009AA6"/>
        <w:sz w:val="16"/>
        <w:szCs w:val="16"/>
      </w:rPr>
      <w:t>34</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5BDE29" w14:textId="77777777" w:rsidR="000B7E6D" w:rsidRDefault="000B7E6D" w:rsidP="00F621C6">
      <w:pPr>
        <w:spacing w:after="0" w:line="240" w:lineRule="auto"/>
      </w:pPr>
      <w:r>
        <w:separator/>
      </w:r>
    </w:p>
    <w:p w14:paraId="2B66A2A3" w14:textId="77777777" w:rsidR="000B7E6D" w:rsidRDefault="000B7E6D"/>
    <w:p w14:paraId="1B7A1598" w14:textId="77777777" w:rsidR="000B7E6D" w:rsidRDefault="000B7E6D"/>
  </w:footnote>
  <w:footnote w:type="continuationSeparator" w:id="0">
    <w:p w14:paraId="359B1B8C" w14:textId="77777777" w:rsidR="000B7E6D" w:rsidRDefault="000B7E6D" w:rsidP="00F621C6">
      <w:pPr>
        <w:spacing w:after="0" w:line="240" w:lineRule="auto"/>
      </w:pPr>
      <w:r>
        <w:continuationSeparator/>
      </w:r>
    </w:p>
    <w:p w14:paraId="1A7C8D99" w14:textId="77777777" w:rsidR="000B7E6D" w:rsidRDefault="000B7E6D"/>
    <w:p w14:paraId="3750E1DA" w14:textId="77777777" w:rsidR="000B7E6D" w:rsidRDefault="000B7E6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1312E3" w14:textId="0B7C1FCB" w:rsidR="000B7E6D" w:rsidRDefault="000B7E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1728726"/>
      <w:docPartObj>
        <w:docPartGallery w:val="Watermarks"/>
        <w:docPartUnique/>
      </w:docPartObj>
    </w:sdtPr>
    <w:sdtEndPr/>
    <w:sdtContent>
      <w:p w14:paraId="7755EDF8" w14:textId="1D3F21A7" w:rsidR="000B7E6D" w:rsidRDefault="00D42FD6">
        <w:pPr>
          <w:pStyle w:val="Header"/>
        </w:pPr>
        <w:r>
          <w:rPr>
            <w:noProof/>
            <w:lang w:val="en-US" w:eastAsia="en-US"/>
          </w:rPr>
          <w:pict w14:anchorId="341451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5" type="#_x0000_t136" style="position:absolute;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5124E" w14:textId="4B5EB615" w:rsidR="000B7E6D" w:rsidRDefault="000B7E6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4E3EC2" w14:textId="56C5453B" w:rsidR="000B7E6D" w:rsidRDefault="000B7E6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5D3896" w14:textId="56DF6DDF" w:rsidR="000B7E6D" w:rsidRDefault="000B7E6D" w:rsidP="000114DA">
    <w:pPr>
      <w:pStyle w:val="Header"/>
      <w:rPr>
        <w:i/>
      </w:rPr>
    </w:pPr>
    <w:r w:rsidRPr="00F16E2A">
      <w:rPr>
        <w:i/>
        <w:noProof/>
      </w:rPr>
      <mc:AlternateContent>
        <mc:Choice Requires="wps">
          <w:drawing>
            <wp:anchor distT="0" distB="0" distL="114300" distR="114300" simplePos="0" relativeHeight="251658240" behindDoc="0" locked="0" layoutInCell="1" allowOverlap="1" wp14:anchorId="78BCAB24" wp14:editId="78FE718C">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6A1807C8" w14:textId="77777777" w:rsidR="000B7E6D" w:rsidRPr="00983AB8" w:rsidRDefault="000B7E6D"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BCAB24" id="_x0000_t202" coordsize="21600,21600" o:spt="202" path="m,l,21600r21600,l21600,xe">
              <v:stroke joinstyle="miter"/>
              <v:path gradientshapeok="t" o:connecttype="rect"/>
            </v:shapetype>
            <v:shape id="_x0000_s1028" type="#_x0000_t202" style="position:absolute;margin-left:510.7pt;margin-top:-35.65pt;width:225.7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" fillcolor="#fdde00" stroked="f">
              <v:fill opacity="26214f"/>
              <v:textbox>
                <w:txbxContent>
                  <w:p w14:paraId="6A1807C8" w14:textId="77777777" w:rsidR="000B7E6D" w:rsidRPr="00983AB8" w:rsidRDefault="000B7E6D"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656192" behindDoc="0" locked="0" layoutInCell="1" allowOverlap="1" wp14:anchorId="2EBE3485" wp14:editId="51F18FD5">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6C6D9B7B" w14:textId="77777777" w:rsidR="000B7E6D" w:rsidRPr="00983AB8" w:rsidRDefault="000B7E6D"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E3485" id="_x0000_s1029" type="#_x0000_t202" style="position:absolute;margin-left:-54pt;margin-top:-35.7pt;width:300pt;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" fillcolor="#daaa00" stroked="f">
              <v:textbox>
                <w:txbxContent>
                  <w:p w14:paraId="6C6D9B7B" w14:textId="77777777" w:rsidR="000B7E6D" w:rsidRPr="00983AB8" w:rsidRDefault="000B7E6D"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659264" behindDoc="0" locked="0" layoutInCell="1" allowOverlap="1" wp14:anchorId="264B08B0" wp14:editId="27990814">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2EEAA45F" w14:textId="77777777" w:rsidR="000B7E6D" w:rsidRPr="00CD62FB" w:rsidRDefault="000B7E6D"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B08B0" id="_x0000_s1030" type="#_x0000_t202" style="position:absolute;margin-left:400.5pt;margin-top:-35.65pt;width:111.7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" fillcolor="#fdde00" stroked="f">
              <v:textbox>
                <w:txbxContent>
                  <w:p w14:paraId="2EEAA45F" w14:textId="77777777" w:rsidR="000B7E6D" w:rsidRPr="00CD62FB" w:rsidRDefault="000B7E6D"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657216" behindDoc="0" locked="0" layoutInCell="1" allowOverlap="1" wp14:anchorId="7E8DE59B" wp14:editId="24AE6BBD">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9D5E9AD" w14:textId="77777777" w:rsidR="000B7E6D" w:rsidRPr="00983AB8" w:rsidRDefault="000B7E6D"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DE59B" id="_x0000_s1031" type="#_x0000_t202" style="position:absolute;margin-left:246pt;margin-top:-35.8pt;width:156.75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" fillcolor="#e3b623" stroked="f">
              <v:fill opacity="55512f"/>
              <v:textbox>
                <w:txbxContent>
                  <w:p w14:paraId="09D5E9AD" w14:textId="77777777" w:rsidR="000B7E6D" w:rsidRPr="00983AB8" w:rsidRDefault="000B7E6D" w:rsidP="00F16E2A">
                    <w:pPr>
                      <w:spacing w:before="240"/>
                      <w:rPr>
                        <w:rFonts w:ascii="Arial" w:hAnsi="Arial" w:cs="Arial"/>
                        <w:b/>
                        <w:color w:val="FFFFFF" w:themeColor="background1"/>
                        <w:sz w:val="18"/>
                        <w:szCs w:val="18"/>
                      </w:rPr>
                    </w:pPr>
                  </w:p>
                </w:txbxContent>
              </v:textbox>
            </v:shape>
          </w:pict>
        </mc:Fallback>
      </mc:AlternateContent>
    </w:r>
  </w:p>
  <w:p w14:paraId="406406BC" w14:textId="77777777" w:rsidR="000B7E6D" w:rsidRPr="00552F21" w:rsidRDefault="000B7E6D" w:rsidP="00646F14">
    <w:pPr>
      <w:pStyle w:val="Header"/>
      <w:jc w:val="center"/>
      <w:rPr>
        <w:i/>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682DE" w14:textId="2B181AB4" w:rsidR="000B7E6D" w:rsidRDefault="000B7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51A725E"/>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B241961"/>
    <w:multiLevelType w:val="hybridMultilevel"/>
    <w:tmpl w:val="9C0297B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15:restartNumberingAfterBreak="0">
    <w:nsid w:val="0C2F0EC7"/>
    <w:multiLevelType w:val="hybridMultilevel"/>
    <w:tmpl w:val="CAC810CC"/>
    <w:lvl w:ilvl="0" w:tplc="10090001">
      <w:start w:val="1"/>
      <w:numFmt w:val="bullet"/>
      <w:lvlText w:val=""/>
      <w:lvlJc w:val="left"/>
      <w:pPr>
        <w:ind w:left="1080" w:hanging="360"/>
      </w:pPr>
      <w:rPr>
        <w:rFonts w:ascii="Symbol" w:hAnsi="Symbol"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1589553F"/>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1AA73801"/>
    <w:multiLevelType w:val="hybridMultilevel"/>
    <w:tmpl w:val="87F0AD14"/>
    <w:lvl w:ilvl="0" w:tplc="1736DE30">
      <w:start w:val="1"/>
      <w:numFmt w:val="decimal"/>
      <w:lvlText w:val="%1.0"/>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E3162B0"/>
    <w:multiLevelType w:val="hybridMultilevel"/>
    <w:tmpl w:val="87F0AD14"/>
    <w:lvl w:ilvl="0" w:tplc="1736DE30">
      <w:start w:val="1"/>
      <w:numFmt w:val="decimal"/>
      <w:lvlText w:val="%1.0"/>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1" w15:restartNumberingAfterBreak="0">
    <w:nsid w:val="28F56BD7"/>
    <w:multiLevelType w:val="hybridMultilevel"/>
    <w:tmpl w:val="7A962D92"/>
    <w:lvl w:ilvl="0" w:tplc="83CA402C">
      <w:start w:val="1"/>
      <w:numFmt w:val="decimal"/>
      <w:lvlText w:val="%1.0"/>
      <w:lvlJc w:val="left"/>
      <w:pPr>
        <w:ind w:left="720" w:hanging="360"/>
      </w:pPr>
      <w:rPr>
        <w:rFonts w:hint="default"/>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F7E3154"/>
    <w:multiLevelType w:val="hybridMultilevel"/>
    <w:tmpl w:val="E5044FF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36E93B77"/>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7" w15:restartNumberingAfterBreak="0">
    <w:nsid w:val="3F026DB7"/>
    <w:multiLevelType w:val="hybridMultilevel"/>
    <w:tmpl w:val="AE68403E"/>
    <w:lvl w:ilvl="0" w:tplc="EBFA7494">
      <w:start w:val="2"/>
      <w:numFmt w:val="bullet"/>
      <w:lvlText w:val="-"/>
      <w:lvlJc w:val="left"/>
      <w:pPr>
        <w:ind w:left="410" w:hanging="360"/>
      </w:pPr>
      <w:rPr>
        <w:rFonts w:ascii="Calibri" w:eastAsiaTheme="minorEastAsia" w:hAnsi="Calibri" w:cs="Calibri" w:hint="default"/>
      </w:rPr>
    </w:lvl>
    <w:lvl w:ilvl="1" w:tplc="10090003" w:tentative="1">
      <w:start w:val="1"/>
      <w:numFmt w:val="bullet"/>
      <w:lvlText w:val="o"/>
      <w:lvlJc w:val="left"/>
      <w:pPr>
        <w:ind w:left="1130" w:hanging="360"/>
      </w:pPr>
      <w:rPr>
        <w:rFonts w:ascii="Courier New" w:hAnsi="Courier New" w:cs="Courier New" w:hint="default"/>
      </w:rPr>
    </w:lvl>
    <w:lvl w:ilvl="2" w:tplc="10090005" w:tentative="1">
      <w:start w:val="1"/>
      <w:numFmt w:val="bullet"/>
      <w:lvlText w:val=""/>
      <w:lvlJc w:val="left"/>
      <w:pPr>
        <w:ind w:left="1850" w:hanging="360"/>
      </w:pPr>
      <w:rPr>
        <w:rFonts w:ascii="Wingdings" w:hAnsi="Wingdings" w:hint="default"/>
      </w:rPr>
    </w:lvl>
    <w:lvl w:ilvl="3" w:tplc="10090001" w:tentative="1">
      <w:start w:val="1"/>
      <w:numFmt w:val="bullet"/>
      <w:lvlText w:val=""/>
      <w:lvlJc w:val="left"/>
      <w:pPr>
        <w:ind w:left="2570" w:hanging="360"/>
      </w:pPr>
      <w:rPr>
        <w:rFonts w:ascii="Symbol" w:hAnsi="Symbol" w:hint="default"/>
      </w:rPr>
    </w:lvl>
    <w:lvl w:ilvl="4" w:tplc="10090003" w:tentative="1">
      <w:start w:val="1"/>
      <w:numFmt w:val="bullet"/>
      <w:lvlText w:val="o"/>
      <w:lvlJc w:val="left"/>
      <w:pPr>
        <w:ind w:left="3290" w:hanging="360"/>
      </w:pPr>
      <w:rPr>
        <w:rFonts w:ascii="Courier New" w:hAnsi="Courier New" w:cs="Courier New" w:hint="default"/>
      </w:rPr>
    </w:lvl>
    <w:lvl w:ilvl="5" w:tplc="10090005" w:tentative="1">
      <w:start w:val="1"/>
      <w:numFmt w:val="bullet"/>
      <w:lvlText w:val=""/>
      <w:lvlJc w:val="left"/>
      <w:pPr>
        <w:ind w:left="4010" w:hanging="360"/>
      </w:pPr>
      <w:rPr>
        <w:rFonts w:ascii="Wingdings" w:hAnsi="Wingdings" w:hint="default"/>
      </w:rPr>
    </w:lvl>
    <w:lvl w:ilvl="6" w:tplc="10090001" w:tentative="1">
      <w:start w:val="1"/>
      <w:numFmt w:val="bullet"/>
      <w:lvlText w:val=""/>
      <w:lvlJc w:val="left"/>
      <w:pPr>
        <w:ind w:left="4730" w:hanging="360"/>
      </w:pPr>
      <w:rPr>
        <w:rFonts w:ascii="Symbol" w:hAnsi="Symbol" w:hint="default"/>
      </w:rPr>
    </w:lvl>
    <w:lvl w:ilvl="7" w:tplc="10090003" w:tentative="1">
      <w:start w:val="1"/>
      <w:numFmt w:val="bullet"/>
      <w:lvlText w:val="o"/>
      <w:lvlJc w:val="left"/>
      <w:pPr>
        <w:ind w:left="5450" w:hanging="360"/>
      </w:pPr>
      <w:rPr>
        <w:rFonts w:ascii="Courier New" w:hAnsi="Courier New" w:cs="Courier New" w:hint="default"/>
      </w:rPr>
    </w:lvl>
    <w:lvl w:ilvl="8" w:tplc="10090005" w:tentative="1">
      <w:start w:val="1"/>
      <w:numFmt w:val="bullet"/>
      <w:lvlText w:val=""/>
      <w:lvlJc w:val="left"/>
      <w:pPr>
        <w:ind w:left="6170" w:hanging="360"/>
      </w:pPr>
      <w:rPr>
        <w:rFonts w:ascii="Wingdings" w:hAnsi="Wingdings" w:hint="default"/>
      </w:rPr>
    </w:lvl>
  </w:abstractNum>
  <w:abstractNum w:abstractNumId="18"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0" w15:restartNumberingAfterBreak="0">
    <w:nsid w:val="4545389C"/>
    <w:multiLevelType w:val="hybridMultilevel"/>
    <w:tmpl w:val="DC7406E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50133E98"/>
    <w:multiLevelType w:val="hybridMultilevel"/>
    <w:tmpl w:val="7A962D92"/>
    <w:lvl w:ilvl="0" w:tplc="83CA402C">
      <w:start w:val="1"/>
      <w:numFmt w:val="decimal"/>
      <w:lvlText w:val="%1.0"/>
      <w:lvlJc w:val="left"/>
      <w:pPr>
        <w:ind w:left="720" w:hanging="360"/>
      </w:pPr>
      <w:rPr>
        <w:rFonts w:hint="default"/>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1AE3ACA"/>
    <w:multiLevelType w:val="hybridMultilevel"/>
    <w:tmpl w:val="87F0AD14"/>
    <w:lvl w:ilvl="0" w:tplc="1736DE30">
      <w:start w:val="1"/>
      <w:numFmt w:val="decimal"/>
      <w:lvlText w:val="%1.0"/>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3DB50D9"/>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B6B5C85"/>
    <w:multiLevelType w:val="hybridMultilevel"/>
    <w:tmpl w:val="66DC84A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6" w15:restartNumberingAfterBreak="0">
    <w:nsid w:val="5CB300A4"/>
    <w:multiLevelType w:val="hybridMultilevel"/>
    <w:tmpl w:val="87F0AD14"/>
    <w:lvl w:ilvl="0" w:tplc="1736DE30">
      <w:start w:val="1"/>
      <w:numFmt w:val="decimal"/>
      <w:lvlText w:val="%1.0"/>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8"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6DC43F4F"/>
    <w:multiLevelType w:val="hybridMultilevel"/>
    <w:tmpl w:val="B0A2D97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F597847"/>
    <w:multiLevelType w:val="hybridMultilevel"/>
    <w:tmpl w:val="21ECB9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5866C40"/>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7AB82765"/>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7"/>
  </w:num>
  <w:num w:numId="2">
    <w:abstractNumId w:val="0"/>
  </w:num>
  <w:num w:numId="3">
    <w:abstractNumId w:val="1"/>
  </w:num>
  <w:num w:numId="4">
    <w:abstractNumId w:val="6"/>
  </w:num>
  <w:num w:numId="5">
    <w:abstractNumId w:val="28"/>
  </w:num>
  <w:num w:numId="6">
    <w:abstractNumId w:val="16"/>
  </w:num>
  <w:num w:numId="7">
    <w:abstractNumId w:val="21"/>
  </w:num>
  <w:num w:numId="8">
    <w:abstractNumId w:val="14"/>
  </w:num>
  <w:num w:numId="9">
    <w:abstractNumId w:val="13"/>
  </w:num>
  <w:num w:numId="10">
    <w:abstractNumId w:val="19"/>
  </w:num>
  <w:num w:numId="11">
    <w:abstractNumId w:val="18"/>
  </w:num>
  <w:num w:numId="12">
    <w:abstractNumId w:val="7"/>
  </w:num>
  <w:num w:numId="13">
    <w:abstractNumId w:val="10"/>
  </w:num>
  <w:num w:numId="14">
    <w:abstractNumId w:val="30"/>
  </w:num>
  <w:num w:numId="15">
    <w:abstractNumId w:val="8"/>
  </w:num>
  <w:num w:numId="16">
    <w:abstractNumId w:val="29"/>
  </w:num>
  <w:num w:numId="17">
    <w:abstractNumId w:val="31"/>
  </w:num>
  <w:num w:numId="18">
    <w:abstractNumId w:val="26"/>
  </w:num>
  <w:num w:numId="19">
    <w:abstractNumId w:val="15"/>
  </w:num>
  <w:num w:numId="20">
    <w:abstractNumId w:val="23"/>
  </w:num>
  <w:num w:numId="21">
    <w:abstractNumId w:val="2"/>
  </w:num>
  <w:num w:numId="22">
    <w:abstractNumId w:val="20"/>
  </w:num>
  <w:num w:numId="23">
    <w:abstractNumId w:val="9"/>
  </w:num>
  <w:num w:numId="24">
    <w:abstractNumId w:val="24"/>
  </w:num>
  <w:num w:numId="25">
    <w:abstractNumId w:val="12"/>
  </w:num>
  <w:num w:numId="26">
    <w:abstractNumId w:val="22"/>
  </w:num>
  <w:num w:numId="27">
    <w:abstractNumId w:val="32"/>
  </w:num>
  <w:num w:numId="28">
    <w:abstractNumId w:val="4"/>
  </w:num>
  <w:num w:numId="29">
    <w:abstractNumId w:val="17"/>
  </w:num>
  <w:num w:numId="30">
    <w:abstractNumId w:val="11"/>
  </w:num>
  <w:num w:numId="31">
    <w:abstractNumId w:val="5"/>
  </w:num>
  <w:num w:numId="32">
    <w:abstractNumId w:val="25"/>
  </w:num>
  <w:num w:numId="33">
    <w:abstractNumId w:val="3"/>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unil Prashar">
    <w15:presenceInfo w15:providerId="AD" w15:userId="S-1-5-21-3727158924-2375465911-1683840438-382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mirrorMargins/>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6"/>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C41"/>
    <w:rsid w:val="00001CE1"/>
    <w:rsid w:val="00004714"/>
    <w:rsid w:val="000058FC"/>
    <w:rsid w:val="00006C41"/>
    <w:rsid w:val="000114DA"/>
    <w:rsid w:val="0001164D"/>
    <w:rsid w:val="000148E1"/>
    <w:rsid w:val="00014EF6"/>
    <w:rsid w:val="00015CEB"/>
    <w:rsid w:val="00016DCC"/>
    <w:rsid w:val="000232FD"/>
    <w:rsid w:val="0002681F"/>
    <w:rsid w:val="00034F1B"/>
    <w:rsid w:val="00035E64"/>
    <w:rsid w:val="00036DED"/>
    <w:rsid w:val="00043904"/>
    <w:rsid w:val="00044B84"/>
    <w:rsid w:val="0005052A"/>
    <w:rsid w:val="00052192"/>
    <w:rsid w:val="00053168"/>
    <w:rsid w:val="0005430C"/>
    <w:rsid w:val="000552D7"/>
    <w:rsid w:val="00061432"/>
    <w:rsid w:val="00061F78"/>
    <w:rsid w:val="00064BED"/>
    <w:rsid w:val="00066295"/>
    <w:rsid w:val="00066C8F"/>
    <w:rsid w:val="00073D2C"/>
    <w:rsid w:val="00082E13"/>
    <w:rsid w:val="0008493C"/>
    <w:rsid w:val="000855FA"/>
    <w:rsid w:val="0009072D"/>
    <w:rsid w:val="00092B35"/>
    <w:rsid w:val="000963E9"/>
    <w:rsid w:val="00096D96"/>
    <w:rsid w:val="000A63FE"/>
    <w:rsid w:val="000B42A3"/>
    <w:rsid w:val="000B5A4B"/>
    <w:rsid w:val="000B632E"/>
    <w:rsid w:val="000B6358"/>
    <w:rsid w:val="000B6DD0"/>
    <w:rsid w:val="000B7E6D"/>
    <w:rsid w:val="000C20E7"/>
    <w:rsid w:val="000C410E"/>
    <w:rsid w:val="000D3655"/>
    <w:rsid w:val="000D5F89"/>
    <w:rsid w:val="000D6E5C"/>
    <w:rsid w:val="000E2715"/>
    <w:rsid w:val="000E5E51"/>
    <w:rsid w:val="000F035D"/>
    <w:rsid w:val="000F6BDA"/>
    <w:rsid w:val="00101AC2"/>
    <w:rsid w:val="00101D9A"/>
    <w:rsid w:val="00106BB4"/>
    <w:rsid w:val="001104D4"/>
    <w:rsid w:val="001116C8"/>
    <w:rsid w:val="00113547"/>
    <w:rsid w:val="00115559"/>
    <w:rsid w:val="001202C6"/>
    <w:rsid w:val="00120C6E"/>
    <w:rsid w:val="00120E85"/>
    <w:rsid w:val="00123A0C"/>
    <w:rsid w:val="00141383"/>
    <w:rsid w:val="00141FE4"/>
    <w:rsid w:val="00144F5D"/>
    <w:rsid w:val="00154143"/>
    <w:rsid w:val="00160BEE"/>
    <w:rsid w:val="0016346F"/>
    <w:rsid w:val="0016489C"/>
    <w:rsid w:val="0016784B"/>
    <w:rsid w:val="0017090F"/>
    <w:rsid w:val="00170CE0"/>
    <w:rsid w:val="0017173A"/>
    <w:rsid w:val="00172238"/>
    <w:rsid w:val="00175EF5"/>
    <w:rsid w:val="0018275E"/>
    <w:rsid w:val="00184B1D"/>
    <w:rsid w:val="00191DF0"/>
    <w:rsid w:val="00196C55"/>
    <w:rsid w:val="001A6CE1"/>
    <w:rsid w:val="001A739B"/>
    <w:rsid w:val="001B0338"/>
    <w:rsid w:val="001B578E"/>
    <w:rsid w:val="001B62FC"/>
    <w:rsid w:val="001C08C4"/>
    <w:rsid w:val="001C53B4"/>
    <w:rsid w:val="001D4FB6"/>
    <w:rsid w:val="001E4759"/>
    <w:rsid w:val="001F24EC"/>
    <w:rsid w:val="001F34B8"/>
    <w:rsid w:val="001F3556"/>
    <w:rsid w:val="001F4F0D"/>
    <w:rsid w:val="001F7379"/>
    <w:rsid w:val="001F7D75"/>
    <w:rsid w:val="00202ABB"/>
    <w:rsid w:val="002142FD"/>
    <w:rsid w:val="00217584"/>
    <w:rsid w:val="00217C97"/>
    <w:rsid w:val="00236F86"/>
    <w:rsid w:val="002424C3"/>
    <w:rsid w:val="0024789A"/>
    <w:rsid w:val="00251940"/>
    <w:rsid w:val="00252E74"/>
    <w:rsid w:val="00254BB2"/>
    <w:rsid w:val="00255500"/>
    <w:rsid w:val="00260DB0"/>
    <w:rsid w:val="002612DA"/>
    <w:rsid w:val="00262366"/>
    <w:rsid w:val="002634A8"/>
    <w:rsid w:val="00272D91"/>
    <w:rsid w:val="002814D7"/>
    <w:rsid w:val="0028786B"/>
    <w:rsid w:val="0029202D"/>
    <w:rsid w:val="00294B3D"/>
    <w:rsid w:val="00295ECB"/>
    <w:rsid w:val="00296B50"/>
    <w:rsid w:val="002A0407"/>
    <w:rsid w:val="002A7105"/>
    <w:rsid w:val="002A7CB6"/>
    <w:rsid w:val="002B3895"/>
    <w:rsid w:val="002B6779"/>
    <w:rsid w:val="002B7A18"/>
    <w:rsid w:val="002B7CA8"/>
    <w:rsid w:val="002C207E"/>
    <w:rsid w:val="002C515E"/>
    <w:rsid w:val="002C64DF"/>
    <w:rsid w:val="002C777C"/>
    <w:rsid w:val="002D11E9"/>
    <w:rsid w:val="002D4574"/>
    <w:rsid w:val="002E6CBA"/>
    <w:rsid w:val="002F1580"/>
    <w:rsid w:val="002F5A13"/>
    <w:rsid w:val="00301C07"/>
    <w:rsid w:val="00304BA8"/>
    <w:rsid w:val="0031018A"/>
    <w:rsid w:val="00325574"/>
    <w:rsid w:val="00326B97"/>
    <w:rsid w:val="003279DE"/>
    <w:rsid w:val="00332739"/>
    <w:rsid w:val="00332E86"/>
    <w:rsid w:val="00337680"/>
    <w:rsid w:val="0034067C"/>
    <w:rsid w:val="00344E11"/>
    <w:rsid w:val="0034792B"/>
    <w:rsid w:val="003504C5"/>
    <w:rsid w:val="00355CEC"/>
    <w:rsid w:val="00356554"/>
    <w:rsid w:val="003643C6"/>
    <w:rsid w:val="00365BE2"/>
    <w:rsid w:val="00367F61"/>
    <w:rsid w:val="00372513"/>
    <w:rsid w:val="00385B9D"/>
    <w:rsid w:val="00386316"/>
    <w:rsid w:val="00390862"/>
    <w:rsid w:val="003930DB"/>
    <w:rsid w:val="003944CC"/>
    <w:rsid w:val="00396719"/>
    <w:rsid w:val="003A0D32"/>
    <w:rsid w:val="003A2111"/>
    <w:rsid w:val="003A3AA1"/>
    <w:rsid w:val="003B7C74"/>
    <w:rsid w:val="003C59B5"/>
    <w:rsid w:val="003D3085"/>
    <w:rsid w:val="003D5984"/>
    <w:rsid w:val="003E065A"/>
    <w:rsid w:val="003E52D4"/>
    <w:rsid w:val="003E5E8D"/>
    <w:rsid w:val="003E71E2"/>
    <w:rsid w:val="003F4683"/>
    <w:rsid w:val="003F64B3"/>
    <w:rsid w:val="003F7D77"/>
    <w:rsid w:val="004002A3"/>
    <w:rsid w:val="00404198"/>
    <w:rsid w:val="00405F99"/>
    <w:rsid w:val="00406FE4"/>
    <w:rsid w:val="00412E07"/>
    <w:rsid w:val="004151D5"/>
    <w:rsid w:val="00422FA7"/>
    <w:rsid w:val="00424B16"/>
    <w:rsid w:val="00425642"/>
    <w:rsid w:val="004274F3"/>
    <w:rsid w:val="00430B98"/>
    <w:rsid w:val="00434783"/>
    <w:rsid w:val="00435CB4"/>
    <w:rsid w:val="004417DE"/>
    <w:rsid w:val="00443991"/>
    <w:rsid w:val="0044443D"/>
    <w:rsid w:val="004500C5"/>
    <w:rsid w:val="004519EC"/>
    <w:rsid w:val="0045679F"/>
    <w:rsid w:val="0045727C"/>
    <w:rsid w:val="00461DE8"/>
    <w:rsid w:val="00463A27"/>
    <w:rsid w:val="00466AD3"/>
    <w:rsid w:val="00474496"/>
    <w:rsid w:val="00477C41"/>
    <w:rsid w:val="00480D28"/>
    <w:rsid w:val="004823A4"/>
    <w:rsid w:val="00482D34"/>
    <w:rsid w:val="0048456B"/>
    <w:rsid w:val="004849E7"/>
    <w:rsid w:val="00493B1F"/>
    <w:rsid w:val="004A7E8E"/>
    <w:rsid w:val="004B1409"/>
    <w:rsid w:val="004B3B12"/>
    <w:rsid w:val="004B7610"/>
    <w:rsid w:val="004C36CD"/>
    <w:rsid w:val="004C3BD8"/>
    <w:rsid w:val="004C6296"/>
    <w:rsid w:val="004D4C4E"/>
    <w:rsid w:val="004D6CEE"/>
    <w:rsid w:val="004E2389"/>
    <w:rsid w:val="004E2636"/>
    <w:rsid w:val="004E31B5"/>
    <w:rsid w:val="004E33AD"/>
    <w:rsid w:val="004F081D"/>
    <w:rsid w:val="005004DE"/>
    <w:rsid w:val="0050763B"/>
    <w:rsid w:val="00512272"/>
    <w:rsid w:val="00515F21"/>
    <w:rsid w:val="005164DD"/>
    <w:rsid w:val="0052643B"/>
    <w:rsid w:val="00532040"/>
    <w:rsid w:val="005320A8"/>
    <w:rsid w:val="00540848"/>
    <w:rsid w:val="0054180B"/>
    <w:rsid w:val="005429E6"/>
    <w:rsid w:val="0055077A"/>
    <w:rsid w:val="0055103A"/>
    <w:rsid w:val="00551E71"/>
    <w:rsid w:val="00552F21"/>
    <w:rsid w:val="00557614"/>
    <w:rsid w:val="00560DDE"/>
    <w:rsid w:val="005624DD"/>
    <w:rsid w:val="00562855"/>
    <w:rsid w:val="00564D66"/>
    <w:rsid w:val="00570E36"/>
    <w:rsid w:val="005725A1"/>
    <w:rsid w:val="00575741"/>
    <w:rsid w:val="00581995"/>
    <w:rsid w:val="0058394B"/>
    <w:rsid w:val="00585913"/>
    <w:rsid w:val="00591FCD"/>
    <w:rsid w:val="0059653A"/>
    <w:rsid w:val="005A5438"/>
    <w:rsid w:val="005B0C03"/>
    <w:rsid w:val="005B17A1"/>
    <w:rsid w:val="005C0FC3"/>
    <w:rsid w:val="005C5207"/>
    <w:rsid w:val="005C6376"/>
    <w:rsid w:val="005E0420"/>
    <w:rsid w:val="005E3F29"/>
    <w:rsid w:val="005E6831"/>
    <w:rsid w:val="005F20CC"/>
    <w:rsid w:val="005F2894"/>
    <w:rsid w:val="005F2D94"/>
    <w:rsid w:val="005F5049"/>
    <w:rsid w:val="00605BD5"/>
    <w:rsid w:val="00606C29"/>
    <w:rsid w:val="00610BD0"/>
    <w:rsid w:val="00612836"/>
    <w:rsid w:val="00621B01"/>
    <w:rsid w:val="00622441"/>
    <w:rsid w:val="00622981"/>
    <w:rsid w:val="0062402C"/>
    <w:rsid w:val="0062449B"/>
    <w:rsid w:val="00631AA8"/>
    <w:rsid w:val="00635003"/>
    <w:rsid w:val="00637A37"/>
    <w:rsid w:val="00643F32"/>
    <w:rsid w:val="00644DAF"/>
    <w:rsid w:val="00644FE4"/>
    <w:rsid w:val="0064646E"/>
    <w:rsid w:val="00646F14"/>
    <w:rsid w:val="00651D4D"/>
    <w:rsid w:val="0065238D"/>
    <w:rsid w:val="00665AE6"/>
    <w:rsid w:val="006674D8"/>
    <w:rsid w:val="00670516"/>
    <w:rsid w:val="00672FF2"/>
    <w:rsid w:val="00673089"/>
    <w:rsid w:val="0067401E"/>
    <w:rsid w:val="00677F11"/>
    <w:rsid w:val="00684E69"/>
    <w:rsid w:val="0068758C"/>
    <w:rsid w:val="0069189D"/>
    <w:rsid w:val="00691F94"/>
    <w:rsid w:val="00694689"/>
    <w:rsid w:val="00694FBC"/>
    <w:rsid w:val="0069555E"/>
    <w:rsid w:val="00695A5C"/>
    <w:rsid w:val="006974E6"/>
    <w:rsid w:val="006A09C9"/>
    <w:rsid w:val="006A22E9"/>
    <w:rsid w:val="006A410C"/>
    <w:rsid w:val="006A7C18"/>
    <w:rsid w:val="006B1831"/>
    <w:rsid w:val="006B556E"/>
    <w:rsid w:val="006B56AE"/>
    <w:rsid w:val="006B655B"/>
    <w:rsid w:val="006B6E5C"/>
    <w:rsid w:val="006C5E1A"/>
    <w:rsid w:val="006D0919"/>
    <w:rsid w:val="006D1036"/>
    <w:rsid w:val="006D457F"/>
    <w:rsid w:val="006E1D1B"/>
    <w:rsid w:val="006F7B0A"/>
    <w:rsid w:val="00701017"/>
    <w:rsid w:val="00702E9D"/>
    <w:rsid w:val="00705ED7"/>
    <w:rsid w:val="00706723"/>
    <w:rsid w:val="007116BE"/>
    <w:rsid w:val="007172D6"/>
    <w:rsid w:val="0071798E"/>
    <w:rsid w:val="0072393E"/>
    <w:rsid w:val="007248C4"/>
    <w:rsid w:val="00727D36"/>
    <w:rsid w:val="00730257"/>
    <w:rsid w:val="0073239F"/>
    <w:rsid w:val="0073343B"/>
    <w:rsid w:val="00733FC7"/>
    <w:rsid w:val="00740579"/>
    <w:rsid w:val="00740C6C"/>
    <w:rsid w:val="007438D9"/>
    <w:rsid w:val="007467D0"/>
    <w:rsid w:val="00747021"/>
    <w:rsid w:val="00757361"/>
    <w:rsid w:val="00762A44"/>
    <w:rsid w:val="0076415A"/>
    <w:rsid w:val="00766671"/>
    <w:rsid w:val="0077007C"/>
    <w:rsid w:val="00773D8F"/>
    <w:rsid w:val="0077558B"/>
    <w:rsid w:val="00780AA8"/>
    <w:rsid w:val="00783315"/>
    <w:rsid w:val="007845B8"/>
    <w:rsid w:val="007855DE"/>
    <w:rsid w:val="0079324E"/>
    <w:rsid w:val="0079340B"/>
    <w:rsid w:val="00793F43"/>
    <w:rsid w:val="007954AC"/>
    <w:rsid w:val="007970A8"/>
    <w:rsid w:val="007A7857"/>
    <w:rsid w:val="007B0507"/>
    <w:rsid w:val="007B2413"/>
    <w:rsid w:val="007B2816"/>
    <w:rsid w:val="007C4A50"/>
    <w:rsid w:val="007C690C"/>
    <w:rsid w:val="007D289E"/>
    <w:rsid w:val="007D5FE9"/>
    <w:rsid w:val="007E163A"/>
    <w:rsid w:val="007E4615"/>
    <w:rsid w:val="007E5C3F"/>
    <w:rsid w:val="007E5D16"/>
    <w:rsid w:val="007E5F85"/>
    <w:rsid w:val="007E6ECF"/>
    <w:rsid w:val="007E785D"/>
    <w:rsid w:val="007F11B0"/>
    <w:rsid w:val="007F3393"/>
    <w:rsid w:val="007F52AE"/>
    <w:rsid w:val="007F5607"/>
    <w:rsid w:val="00800888"/>
    <w:rsid w:val="00805681"/>
    <w:rsid w:val="00805D54"/>
    <w:rsid w:val="00806EC9"/>
    <w:rsid w:val="00810FF9"/>
    <w:rsid w:val="0081670A"/>
    <w:rsid w:val="008170E4"/>
    <w:rsid w:val="00831AB4"/>
    <w:rsid w:val="0084117B"/>
    <w:rsid w:val="0085354D"/>
    <w:rsid w:val="00853A04"/>
    <w:rsid w:val="00857F3A"/>
    <w:rsid w:val="008638ED"/>
    <w:rsid w:val="00870665"/>
    <w:rsid w:val="008751E5"/>
    <w:rsid w:val="0087578D"/>
    <w:rsid w:val="008771E9"/>
    <w:rsid w:val="00877E78"/>
    <w:rsid w:val="008820FA"/>
    <w:rsid w:val="00890266"/>
    <w:rsid w:val="00890FD8"/>
    <w:rsid w:val="00892E17"/>
    <w:rsid w:val="00893E24"/>
    <w:rsid w:val="008946B2"/>
    <w:rsid w:val="008A4B66"/>
    <w:rsid w:val="008B0304"/>
    <w:rsid w:val="008B57B1"/>
    <w:rsid w:val="008C1E85"/>
    <w:rsid w:val="008C2386"/>
    <w:rsid w:val="008C73F0"/>
    <w:rsid w:val="008E4995"/>
    <w:rsid w:val="008E6754"/>
    <w:rsid w:val="008E7E2B"/>
    <w:rsid w:val="008F1DEB"/>
    <w:rsid w:val="008F2E68"/>
    <w:rsid w:val="009131B7"/>
    <w:rsid w:val="009135D7"/>
    <w:rsid w:val="00913830"/>
    <w:rsid w:val="00923394"/>
    <w:rsid w:val="009239F9"/>
    <w:rsid w:val="009246A2"/>
    <w:rsid w:val="00924E20"/>
    <w:rsid w:val="0093046E"/>
    <w:rsid w:val="00930874"/>
    <w:rsid w:val="00932EF1"/>
    <w:rsid w:val="00937BE7"/>
    <w:rsid w:val="00940508"/>
    <w:rsid w:val="00944D2B"/>
    <w:rsid w:val="00945400"/>
    <w:rsid w:val="00946E1F"/>
    <w:rsid w:val="0095206A"/>
    <w:rsid w:val="00953CF7"/>
    <w:rsid w:val="009653FE"/>
    <w:rsid w:val="00973332"/>
    <w:rsid w:val="00974CC0"/>
    <w:rsid w:val="00975759"/>
    <w:rsid w:val="00977AFD"/>
    <w:rsid w:val="00981F09"/>
    <w:rsid w:val="00987C47"/>
    <w:rsid w:val="009A148E"/>
    <w:rsid w:val="009A237D"/>
    <w:rsid w:val="009A4CE5"/>
    <w:rsid w:val="009B0625"/>
    <w:rsid w:val="009B2879"/>
    <w:rsid w:val="009B6373"/>
    <w:rsid w:val="009C3C8C"/>
    <w:rsid w:val="009C4E24"/>
    <w:rsid w:val="009E041D"/>
    <w:rsid w:val="009E0DE7"/>
    <w:rsid w:val="009E46AC"/>
    <w:rsid w:val="00A009F8"/>
    <w:rsid w:val="00A034F4"/>
    <w:rsid w:val="00A05007"/>
    <w:rsid w:val="00A15BE6"/>
    <w:rsid w:val="00A26FBB"/>
    <w:rsid w:val="00A368F7"/>
    <w:rsid w:val="00A40B01"/>
    <w:rsid w:val="00A42651"/>
    <w:rsid w:val="00A42BE1"/>
    <w:rsid w:val="00A431E2"/>
    <w:rsid w:val="00A43B47"/>
    <w:rsid w:val="00A460E8"/>
    <w:rsid w:val="00A472E6"/>
    <w:rsid w:val="00A61AF5"/>
    <w:rsid w:val="00A62C80"/>
    <w:rsid w:val="00A63EDE"/>
    <w:rsid w:val="00A76053"/>
    <w:rsid w:val="00A77238"/>
    <w:rsid w:val="00A83F6B"/>
    <w:rsid w:val="00A91B06"/>
    <w:rsid w:val="00A924BC"/>
    <w:rsid w:val="00A935F0"/>
    <w:rsid w:val="00A946AF"/>
    <w:rsid w:val="00A948EE"/>
    <w:rsid w:val="00AA1B72"/>
    <w:rsid w:val="00AA6D61"/>
    <w:rsid w:val="00AA6EBB"/>
    <w:rsid w:val="00AB1CD0"/>
    <w:rsid w:val="00AB26B6"/>
    <w:rsid w:val="00AB3408"/>
    <w:rsid w:val="00AB3AD4"/>
    <w:rsid w:val="00AC2034"/>
    <w:rsid w:val="00AC5C62"/>
    <w:rsid w:val="00AD588F"/>
    <w:rsid w:val="00AE2137"/>
    <w:rsid w:val="00AF2DBB"/>
    <w:rsid w:val="00AF5483"/>
    <w:rsid w:val="00AF58AF"/>
    <w:rsid w:val="00B0118D"/>
    <w:rsid w:val="00B13605"/>
    <w:rsid w:val="00B15FCD"/>
    <w:rsid w:val="00B204C9"/>
    <w:rsid w:val="00B20D76"/>
    <w:rsid w:val="00B21B26"/>
    <w:rsid w:val="00B23AE2"/>
    <w:rsid w:val="00B249AE"/>
    <w:rsid w:val="00B30A40"/>
    <w:rsid w:val="00B34EDF"/>
    <w:rsid w:val="00B3594C"/>
    <w:rsid w:val="00B4273E"/>
    <w:rsid w:val="00B51D2A"/>
    <w:rsid w:val="00B52023"/>
    <w:rsid w:val="00B52A89"/>
    <w:rsid w:val="00B52B00"/>
    <w:rsid w:val="00B56631"/>
    <w:rsid w:val="00B61C55"/>
    <w:rsid w:val="00B67BF2"/>
    <w:rsid w:val="00B70316"/>
    <w:rsid w:val="00B71386"/>
    <w:rsid w:val="00B8493E"/>
    <w:rsid w:val="00B933D7"/>
    <w:rsid w:val="00B9505B"/>
    <w:rsid w:val="00B96CCE"/>
    <w:rsid w:val="00B97149"/>
    <w:rsid w:val="00B97561"/>
    <w:rsid w:val="00BA0DF1"/>
    <w:rsid w:val="00BA3501"/>
    <w:rsid w:val="00BA6102"/>
    <w:rsid w:val="00BB0945"/>
    <w:rsid w:val="00BB29D9"/>
    <w:rsid w:val="00BB5346"/>
    <w:rsid w:val="00BC2AD1"/>
    <w:rsid w:val="00BD2205"/>
    <w:rsid w:val="00BD50C5"/>
    <w:rsid w:val="00BD74B8"/>
    <w:rsid w:val="00BE2721"/>
    <w:rsid w:val="00BF303B"/>
    <w:rsid w:val="00BF3B38"/>
    <w:rsid w:val="00BF4394"/>
    <w:rsid w:val="00BF5219"/>
    <w:rsid w:val="00C027EB"/>
    <w:rsid w:val="00C1041F"/>
    <w:rsid w:val="00C12356"/>
    <w:rsid w:val="00C203AB"/>
    <w:rsid w:val="00C22BF9"/>
    <w:rsid w:val="00C256FF"/>
    <w:rsid w:val="00C2672A"/>
    <w:rsid w:val="00C31D69"/>
    <w:rsid w:val="00C36D03"/>
    <w:rsid w:val="00C40E33"/>
    <w:rsid w:val="00C41468"/>
    <w:rsid w:val="00C502A2"/>
    <w:rsid w:val="00C51575"/>
    <w:rsid w:val="00C55690"/>
    <w:rsid w:val="00C60E68"/>
    <w:rsid w:val="00C72E7B"/>
    <w:rsid w:val="00C757FB"/>
    <w:rsid w:val="00C81B83"/>
    <w:rsid w:val="00CA1329"/>
    <w:rsid w:val="00CA1DF4"/>
    <w:rsid w:val="00CA43B8"/>
    <w:rsid w:val="00CB44E5"/>
    <w:rsid w:val="00CB54DF"/>
    <w:rsid w:val="00CB7EC6"/>
    <w:rsid w:val="00CC27DF"/>
    <w:rsid w:val="00CD23F7"/>
    <w:rsid w:val="00CE0CD5"/>
    <w:rsid w:val="00CE2B5E"/>
    <w:rsid w:val="00CE3705"/>
    <w:rsid w:val="00CF066F"/>
    <w:rsid w:val="00CF237B"/>
    <w:rsid w:val="00D103D5"/>
    <w:rsid w:val="00D112A8"/>
    <w:rsid w:val="00D13A8A"/>
    <w:rsid w:val="00D16A81"/>
    <w:rsid w:val="00D21D56"/>
    <w:rsid w:val="00D251C6"/>
    <w:rsid w:val="00D27100"/>
    <w:rsid w:val="00D27920"/>
    <w:rsid w:val="00D30441"/>
    <w:rsid w:val="00D42FD6"/>
    <w:rsid w:val="00D458D2"/>
    <w:rsid w:val="00D4626D"/>
    <w:rsid w:val="00D4641D"/>
    <w:rsid w:val="00D52AE6"/>
    <w:rsid w:val="00D570FA"/>
    <w:rsid w:val="00D57282"/>
    <w:rsid w:val="00D604CD"/>
    <w:rsid w:val="00D60B3A"/>
    <w:rsid w:val="00D6315B"/>
    <w:rsid w:val="00D64739"/>
    <w:rsid w:val="00D66B54"/>
    <w:rsid w:val="00D67A83"/>
    <w:rsid w:val="00D67E8D"/>
    <w:rsid w:val="00D712F4"/>
    <w:rsid w:val="00D734E4"/>
    <w:rsid w:val="00D737A5"/>
    <w:rsid w:val="00D737B7"/>
    <w:rsid w:val="00D73D3E"/>
    <w:rsid w:val="00D81154"/>
    <w:rsid w:val="00D83932"/>
    <w:rsid w:val="00D84526"/>
    <w:rsid w:val="00D918DA"/>
    <w:rsid w:val="00D93434"/>
    <w:rsid w:val="00D942BA"/>
    <w:rsid w:val="00D9764E"/>
    <w:rsid w:val="00DA0F8B"/>
    <w:rsid w:val="00DA15B5"/>
    <w:rsid w:val="00DA351B"/>
    <w:rsid w:val="00DB08C5"/>
    <w:rsid w:val="00DB0A7A"/>
    <w:rsid w:val="00DB11DA"/>
    <w:rsid w:val="00DB28DE"/>
    <w:rsid w:val="00DB4277"/>
    <w:rsid w:val="00DB6D75"/>
    <w:rsid w:val="00DC23CC"/>
    <w:rsid w:val="00DC3980"/>
    <w:rsid w:val="00DE1F5C"/>
    <w:rsid w:val="00DE475C"/>
    <w:rsid w:val="00DF010A"/>
    <w:rsid w:val="00DF0551"/>
    <w:rsid w:val="00DF0698"/>
    <w:rsid w:val="00DF0C8C"/>
    <w:rsid w:val="00DF11E9"/>
    <w:rsid w:val="00E04690"/>
    <w:rsid w:val="00E05D84"/>
    <w:rsid w:val="00E14146"/>
    <w:rsid w:val="00E21DB5"/>
    <w:rsid w:val="00E268F8"/>
    <w:rsid w:val="00E26FC5"/>
    <w:rsid w:val="00E27850"/>
    <w:rsid w:val="00E3157F"/>
    <w:rsid w:val="00E346C4"/>
    <w:rsid w:val="00E378AA"/>
    <w:rsid w:val="00E43EFB"/>
    <w:rsid w:val="00E504B0"/>
    <w:rsid w:val="00E5178D"/>
    <w:rsid w:val="00E5645D"/>
    <w:rsid w:val="00E67D66"/>
    <w:rsid w:val="00E716D7"/>
    <w:rsid w:val="00E72E00"/>
    <w:rsid w:val="00E80FD0"/>
    <w:rsid w:val="00E81693"/>
    <w:rsid w:val="00E85D58"/>
    <w:rsid w:val="00E905B8"/>
    <w:rsid w:val="00E91ED5"/>
    <w:rsid w:val="00E93B70"/>
    <w:rsid w:val="00E93E48"/>
    <w:rsid w:val="00E94817"/>
    <w:rsid w:val="00E974FA"/>
    <w:rsid w:val="00EA328E"/>
    <w:rsid w:val="00EA7A8F"/>
    <w:rsid w:val="00EC0F00"/>
    <w:rsid w:val="00EC49FD"/>
    <w:rsid w:val="00EC6A77"/>
    <w:rsid w:val="00ED074D"/>
    <w:rsid w:val="00ED2F29"/>
    <w:rsid w:val="00ED43DE"/>
    <w:rsid w:val="00EE4608"/>
    <w:rsid w:val="00EE4C5A"/>
    <w:rsid w:val="00EE5C09"/>
    <w:rsid w:val="00EE707B"/>
    <w:rsid w:val="00EE7BDD"/>
    <w:rsid w:val="00EF10B8"/>
    <w:rsid w:val="00EF3F25"/>
    <w:rsid w:val="00F04B5A"/>
    <w:rsid w:val="00F04C69"/>
    <w:rsid w:val="00F06020"/>
    <w:rsid w:val="00F16E2A"/>
    <w:rsid w:val="00F2005F"/>
    <w:rsid w:val="00F27B69"/>
    <w:rsid w:val="00F33596"/>
    <w:rsid w:val="00F33E67"/>
    <w:rsid w:val="00F3563E"/>
    <w:rsid w:val="00F35E33"/>
    <w:rsid w:val="00F51869"/>
    <w:rsid w:val="00F553D5"/>
    <w:rsid w:val="00F5639B"/>
    <w:rsid w:val="00F56959"/>
    <w:rsid w:val="00F621C6"/>
    <w:rsid w:val="00F628FC"/>
    <w:rsid w:val="00F71598"/>
    <w:rsid w:val="00F7294C"/>
    <w:rsid w:val="00F77DD8"/>
    <w:rsid w:val="00F80C40"/>
    <w:rsid w:val="00F81697"/>
    <w:rsid w:val="00F85283"/>
    <w:rsid w:val="00F86F73"/>
    <w:rsid w:val="00F9010A"/>
    <w:rsid w:val="00F92189"/>
    <w:rsid w:val="00F9294E"/>
    <w:rsid w:val="00F96EF1"/>
    <w:rsid w:val="00FA06F1"/>
    <w:rsid w:val="00FA689A"/>
    <w:rsid w:val="00FB07F0"/>
    <w:rsid w:val="00FB099C"/>
    <w:rsid w:val="00FB1179"/>
    <w:rsid w:val="00FB673F"/>
    <w:rsid w:val="00FB6A79"/>
    <w:rsid w:val="00FC10C1"/>
    <w:rsid w:val="00FC67D4"/>
    <w:rsid w:val="00FC7026"/>
    <w:rsid w:val="00FC7C4F"/>
    <w:rsid w:val="00FD06CF"/>
    <w:rsid w:val="00FE08AE"/>
    <w:rsid w:val="00FE3012"/>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1"/>
    </o:shapelayout>
  </w:shapeDefaults>
  <w:decimalSymbol w:val="."/>
  <w:listSeparator w:val=","/>
  <w14:docId w14:val="7D80963D"/>
  <w15:docId w15:val="{A4F0491C-F15E-4A15-B1AF-C7E41E5CC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3"/>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character" w:styleId="CommentReference">
    <w:name w:val="annotation reference"/>
    <w:basedOn w:val="DefaultParagraphFont"/>
    <w:uiPriority w:val="99"/>
    <w:semiHidden/>
    <w:unhideWhenUsed/>
    <w:rsid w:val="0044443D"/>
    <w:rPr>
      <w:sz w:val="16"/>
      <w:szCs w:val="16"/>
    </w:rPr>
  </w:style>
  <w:style w:type="paragraph" w:styleId="CommentText">
    <w:name w:val="annotation text"/>
    <w:basedOn w:val="Normal"/>
    <w:link w:val="CommentTextChar"/>
    <w:uiPriority w:val="99"/>
    <w:semiHidden/>
    <w:unhideWhenUsed/>
    <w:rsid w:val="0044443D"/>
    <w:pPr>
      <w:spacing w:line="240" w:lineRule="auto"/>
    </w:pPr>
    <w:rPr>
      <w:sz w:val="20"/>
      <w:szCs w:val="20"/>
    </w:rPr>
  </w:style>
  <w:style w:type="character" w:customStyle="1" w:styleId="CommentTextChar">
    <w:name w:val="Comment Text Char"/>
    <w:basedOn w:val="DefaultParagraphFont"/>
    <w:link w:val="CommentText"/>
    <w:uiPriority w:val="99"/>
    <w:semiHidden/>
    <w:rsid w:val="0044443D"/>
    <w:rPr>
      <w:sz w:val="20"/>
      <w:szCs w:val="20"/>
    </w:rPr>
  </w:style>
  <w:style w:type="paragraph" w:styleId="CommentSubject">
    <w:name w:val="annotation subject"/>
    <w:basedOn w:val="CommentText"/>
    <w:next w:val="CommentText"/>
    <w:link w:val="CommentSubjectChar"/>
    <w:uiPriority w:val="99"/>
    <w:semiHidden/>
    <w:unhideWhenUsed/>
    <w:rsid w:val="0044443D"/>
    <w:rPr>
      <w:b/>
      <w:bCs/>
    </w:rPr>
  </w:style>
  <w:style w:type="character" w:customStyle="1" w:styleId="CommentSubjectChar">
    <w:name w:val="Comment Subject Char"/>
    <w:basedOn w:val="CommentTextChar"/>
    <w:link w:val="CommentSubject"/>
    <w:uiPriority w:val="99"/>
    <w:semiHidden/>
    <w:rsid w:val="0044443D"/>
    <w:rPr>
      <w:b/>
      <w:bCs/>
      <w:sz w:val="20"/>
      <w:szCs w:val="20"/>
    </w:rPr>
  </w:style>
  <w:style w:type="character" w:styleId="FollowedHyperlink">
    <w:name w:val="FollowedHyperlink"/>
    <w:basedOn w:val="DefaultParagraphFont"/>
    <w:uiPriority w:val="99"/>
    <w:semiHidden/>
    <w:unhideWhenUsed/>
    <w:rsid w:val="00D42FD6"/>
    <w:rPr>
      <w:color w:val="9BD3D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54046">
      <w:bodyDiv w:val="1"/>
      <w:marLeft w:val="0"/>
      <w:marRight w:val="0"/>
      <w:marTop w:val="0"/>
      <w:marBottom w:val="0"/>
      <w:divBdr>
        <w:top w:val="none" w:sz="0" w:space="0" w:color="auto"/>
        <w:left w:val="none" w:sz="0" w:space="0" w:color="auto"/>
        <w:bottom w:val="none" w:sz="0" w:space="0" w:color="auto"/>
        <w:right w:val="none" w:sz="0" w:space="0" w:color="auto"/>
      </w:divBdr>
    </w:div>
    <w:div w:id="81685657">
      <w:bodyDiv w:val="1"/>
      <w:marLeft w:val="0"/>
      <w:marRight w:val="0"/>
      <w:marTop w:val="0"/>
      <w:marBottom w:val="0"/>
      <w:divBdr>
        <w:top w:val="none" w:sz="0" w:space="0" w:color="auto"/>
        <w:left w:val="none" w:sz="0" w:space="0" w:color="auto"/>
        <w:bottom w:val="none" w:sz="0" w:space="0" w:color="auto"/>
        <w:right w:val="none" w:sz="0" w:space="0" w:color="auto"/>
      </w:divBdr>
    </w:div>
    <w:div w:id="177698286">
      <w:bodyDiv w:val="1"/>
      <w:marLeft w:val="0"/>
      <w:marRight w:val="0"/>
      <w:marTop w:val="0"/>
      <w:marBottom w:val="0"/>
      <w:divBdr>
        <w:top w:val="none" w:sz="0" w:space="0" w:color="auto"/>
        <w:left w:val="none" w:sz="0" w:space="0" w:color="auto"/>
        <w:bottom w:val="none" w:sz="0" w:space="0" w:color="auto"/>
        <w:right w:val="none" w:sz="0" w:space="0" w:color="auto"/>
      </w:divBdr>
    </w:div>
    <w:div w:id="219051394">
      <w:bodyDiv w:val="1"/>
      <w:marLeft w:val="0"/>
      <w:marRight w:val="0"/>
      <w:marTop w:val="0"/>
      <w:marBottom w:val="0"/>
      <w:divBdr>
        <w:top w:val="none" w:sz="0" w:space="0" w:color="auto"/>
        <w:left w:val="none" w:sz="0" w:space="0" w:color="auto"/>
        <w:bottom w:val="none" w:sz="0" w:space="0" w:color="auto"/>
        <w:right w:val="none" w:sz="0" w:space="0" w:color="auto"/>
      </w:divBdr>
    </w:div>
    <w:div w:id="285430158">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61224744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05014264">
      <w:bodyDiv w:val="1"/>
      <w:marLeft w:val="0"/>
      <w:marRight w:val="0"/>
      <w:marTop w:val="0"/>
      <w:marBottom w:val="0"/>
      <w:divBdr>
        <w:top w:val="none" w:sz="0" w:space="0" w:color="auto"/>
        <w:left w:val="none" w:sz="0" w:space="0" w:color="auto"/>
        <w:bottom w:val="none" w:sz="0" w:space="0" w:color="auto"/>
        <w:right w:val="none" w:sz="0" w:space="0" w:color="auto"/>
      </w:divBdr>
    </w:div>
    <w:div w:id="1038238695">
      <w:bodyDiv w:val="1"/>
      <w:marLeft w:val="0"/>
      <w:marRight w:val="0"/>
      <w:marTop w:val="0"/>
      <w:marBottom w:val="0"/>
      <w:divBdr>
        <w:top w:val="none" w:sz="0" w:space="0" w:color="auto"/>
        <w:left w:val="none" w:sz="0" w:space="0" w:color="auto"/>
        <w:bottom w:val="none" w:sz="0" w:space="0" w:color="auto"/>
        <w:right w:val="none" w:sz="0" w:space="0" w:color="auto"/>
      </w:divBdr>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33400372">
      <w:bodyDiv w:val="1"/>
      <w:marLeft w:val="0"/>
      <w:marRight w:val="0"/>
      <w:marTop w:val="0"/>
      <w:marBottom w:val="0"/>
      <w:divBdr>
        <w:top w:val="none" w:sz="0" w:space="0" w:color="auto"/>
        <w:left w:val="none" w:sz="0" w:space="0" w:color="auto"/>
        <w:bottom w:val="none" w:sz="0" w:space="0" w:color="auto"/>
        <w:right w:val="none" w:sz="0" w:space="0" w:color="auto"/>
      </w:divBdr>
    </w:div>
    <w:div w:id="1140074032">
      <w:bodyDiv w:val="1"/>
      <w:marLeft w:val="0"/>
      <w:marRight w:val="0"/>
      <w:marTop w:val="0"/>
      <w:marBottom w:val="0"/>
      <w:divBdr>
        <w:top w:val="none" w:sz="0" w:space="0" w:color="auto"/>
        <w:left w:val="none" w:sz="0" w:space="0" w:color="auto"/>
        <w:bottom w:val="none" w:sz="0" w:space="0" w:color="auto"/>
        <w:right w:val="none" w:sz="0" w:space="0" w:color="auto"/>
      </w:divBdr>
    </w:div>
    <w:div w:id="1302728165">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35460764">
      <w:bodyDiv w:val="1"/>
      <w:marLeft w:val="0"/>
      <w:marRight w:val="0"/>
      <w:marTop w:val="0"/>
      <w:marBottom w:val="0"/>
      <w:divBdr>
        <w:top w:val="none" w:sz="0" w:space="0" w:color="auto"/>
        <w:left w:val="none" w:sz="0" w:space="0" w:color="auto"/>
        <w:bottom w:val="none" w:sz="0" w:space="0" w:color="auto"/>
        <w:right w:val="none" w:sz="0" w:space="0" w:color="auto"/>
      </w:divBdr>
    </w:div>
    <w:div w:id="1563522268">
      <w:bodyDiv w:val="1"/>
      <w:marLeft w:val="0"/>
      <w:marRight w:val="0"/>
      <w:marTop w:val="0"/>
      <w:marBottom w:val="0"/>
      <w:divBdr>
        <w:top w:val="none" w:sz="0" w:space="0" w:color="auto"/>
        <w:left w:val="none" w:sz="0" w:space="0" w:color="auto"/>
        <w:bottom w:val="none" w:sz="0" w:space="0" w:color="auto"/>
        <w:right w:val="none" w:sz="0" w:space="0" w:color="auto"/>
      </w:divBdr>
    </w:div>
    <w:div w:id="1642348692">
      <w:bodyDiv w:val="1"/>
      <w:marLeft w:val="0"/>
      <w:marRight w:val="0"/>
      <w:marTop w:val="0"/>
      <w:marBottom w:val="0"/>
      <w:divBdr>
        <w:top w:val="none" w:sz="0" w:space="0" w:color="auto"/>
        <w:left w:val="none" w:sz="0" w:space="0" w:color="auto"/>
        <w:bottom w:val="none" w:sz="0" w:space="0" w:color="auto"/>
        <w:right w:val="none" w:sz="0" w:space="0" w:color="auto"/>
      </w:divBdr>
    </w:div>
    <w:div w:id="1642688982">
      <w:bodyDiv w:val="1"/>
      <w:marLeft w:val="0"/>
      <w:marRight w:val="0"/>
      <w:marTop w:val="0"/>
      <w:marBottom w:val="0"/>
      <w:divBdr>
        <w:top w:val="none" w:sz="0" w:space="0" w:color="auto"/>
        <w:left w:val="none" w:sz="0" w:space="0" w:color="auto"/>
        <w:bottom w:val="none" w:sz="0" w:space="0" w:color="auto"/>
        <w:right w:val="none" w:sz="0" w:space="0" w:color="auto"/>
      </w:divBdr>
    </w:div>
    <w:div w:id="183102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package" Target="embeddings/Microsoft_Visio_Drawing.vsdx"/><Relationship Id="rId26" Type="http://schemas.openxmlformats.org/officeDocument/2006/relationships/package" Target="embeddings/Microsoft_Visio_Drawing3.vsdx"/><Relationship Id="rId39"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2.emf"/><Relationship Id="rId34" Type="http://schemas.openxmlformats.org/officeDocument/2006/relationships/image" Target="media/image11.png"/><Relationship Id="rId42"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emf"/><Relationship Id="rId25" Type="http://schemas.openxmlformats.org/officeDocument/2006/relationships/image" Target="media/image4.emf"/><Relationship Id="rId33" Type="http://schemas.openxmlformats.org/officeDocument/2006/relationships/image" Target="media/image10.png"/><Relationship Id="rId38"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1/relationships/commentsExtended" Target="commentsExtended.xml"/><Relationship Id="rId29" Type="http://schemas.openxmlformats.org/officeDocument/2006/relationships/image" Target="media/image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package" Target="embeddings/Microsoft_Visio_Drawing2.vsdx"/><Relationship Id="rId32" Type="http://schemas.openxmlformats.org/officeDocument/2006/relationships/image" Target="media/image9.png"/><Relationship Id="rId37" Type="http://schemas.openxmlformats.org/officeDocument/2006/relationships/header" Target="header4.xml"/><Relationship Id="rId40"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package" Target="embeddings/Microsoft_Visio_Drawing4.vsdx"/><Relationship Id="rId36" Type="http://schemas.openxmlformats.org/officeDocument/2006/relationships/package" Target="embeddings/Microsoft_Visio_Drawing5.vsdx"/><Relationship Id="rId10" Type="http://schemas.openxmlformats.org/officeDocument/2006/relationships/endnotes" Target="endnotes.xml"/><Relationship Id="rId19" Type="http://schemas.openxmlformats.org/officeDocument/2006/relationships/comments" Target="comments.xml"/><Relationship Id="rId31" Type="http://schemas.openxmlformats.org/officeDocument/2006/relationships/image" Target="media/image8.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package" Target="embeddings/Microsoft_Visio_Drawing1.vsdx"/><Relationship Id="rId27" Type="http://schemas.openxmlformats.org/officeDocument/2006/relationships/image" Target="media/image5.emf"/><Relationship Id="rId30" Type="http://schemas.openxmlformats.org/officeDocument/2006/relationships/image" Target="media/image7.png"/><Relationship Id="rId35" Type="http://schemas.openxmlformats.org/officeDocument/2006/relationships/image" Target="media/image12.emf"/><Relationship Id="rId43"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8CAA9ED2EA04C479069CBC1FF48324F"/>
        <w:category>
          <w:name w:val="General"/>
          <w:gallery w:val="placeholder"/>
        </w:category>
        <w:types>
          <w:type w:val="bbPlcHdr"/>
        </w:types>
        <w:behaviors>
          <w:behavior w:val="content"/>
        </w:behaviors>
        <w:guid w:val="{DBCC7F01-88EC-4A0B-8771-4806B60EE201}"/>
      </w:docPartPr>
      <w:docPartBody>
        <w:p w:rsidR="00B22B73" w:rsidRDefault="00B22B73">
          <w:pPr>
            <w:pStyle w:val="18CAA9ED2EA04C479069CBC1FF48324F"/>
          </w:pPr>
          <w:r w:rsidRPr="00CA0FE7">
            <w:rPr>
              <w:rStyle w:val="PlaceholderText"/>
            </w:rPr>
            <w:t>[Title]</w:t>
          </w:r>
        </w:p>
      </w:docPartBody>
    </w:docPart>
    <w:docPart>
      <w:docPartPr>
        <w:name w:val="B83F32E735E04E9CA05E8EAFA4DDF3F2"/>
        <w:category>
          <w:name w:val="General"/>
          <w:gallery w:val="placeholder"/>
        </w:category>
        <w:types>
          <w:type w:val="bbPlcHdr"/>
        </w:types>
        <w:behaviors>
          <w:behavior w:val="content"/>
        </w:behaviors>
        <w:guid w:val="{2F7D6278-0BDD-48C2-9EE5-3047BACE3AF5}"/>
      </w:docPartPr>
      <w:docPartBody>
        <w:p w:rsidR="00B22B73" w:rsidRDefault="00B22B73" w:rsidP="00B22B73">
          <w:pPr>
            <w:pStyle w:val="B83F32E735E04E9CA05E8EAFA4DDF3F2"/>
          </w:pPr>
          <w:r w:rsidRPr="00CA0FE7">
            <w:rPr>
              <w:rStyle w:val="PlaceholderText"/>
            </w:rPr>
            <w:t>[Title]</w:t>
          </w:r>
        </w:p>
      </w:docPartBody>
    </w:docPart>
    <w:docPart>
      <w:docPartPr>
        <w:name w:val="F68A422EF0864A409B3D84D7A39A5502"/>
        <w:category>
          <w:name w:val="General"/>
          <w:gallery w:val="placeholder"/>
        </w:category>
        <w:types>
          <w:type w:val="bbPlcHdr"/>
        </w:types>
        <w:behaviors>
          <w:behavior w:val="content"/>
        </w:behaviors>
        <w:guid w:val="{C391E84B-BE51-430B-B16A-A4B40AF2F797}"/>
      </w:docPartPr>
      <w:docPartBody>
        <w:p w:rsidR="00B22B73" w:rsidRDefault="00B22B73" w:rsidP="00B22B73">
          <w:pPr>
            <w:pStyle w:val="F68A422EF0864A409B3D84D7A39A5502"/>
          </w:pPr>
          <w:r w:rsidRPr="00924FDC">
            <w:rPr>
              <w:rStyle w:val="PlaceholderText"/>
            </w:rPr>
            <w:t>Click here to enter a date.</w:t>
          </w:r>
        </w:p>
      </w:docPartBody>
    </w:docPart>
    <w:docPart>
      <w:docPartPr>
        <w:name w:val="9D23FC9D9FD4420CAAED0A24230BE66B"/>
        <w:category>
          <w:name w:val="General"/>
          <w:gallery w:val="placeholder"/>
        </w:category>
        <w:types>
          <w:type w:val="bbPlcHdr"/>
        </w:types>
        <w:behaviors>
          <w:behavior w:val="content"/>
        </w:behaviors>
        <w:guid w:val="{3C35107B-A937-439F-811B-F9CD85260D23}"/>
      </w:docPartPr>
      <w:docPartBody>
        <w:p w:rsidR="00B22B73" w:rsidRDefault="00B22B73" w:rsidP="00B22B73">
          <w:pPr>
            <w:pStyle w:val="9D23FC9D9FD4420CAAED0A24230BE66B"/>
          </w:pPr>
          <w:r w:rsidRPr="00924FDC">
            <w:rPr>
              <w:rStyle w:val="PlaceholderText"/>
            </w:rPr>
            <w:t>Click here to enter a date.</w:t>
          </w:r>
        </w:p>
      </w:docPartBody>
    </w:docPart>
    <w:docPart>
      <w:docPartPr>
        <w:name w:val="5702416558BE4859A19C88B78AE81D64"/>
        <w:category>
          <w:name w:val="General"/>
          <w:gallery w:val="placeholder"/>
        </w:category>
        <w:types>
          <w:type w:val="bbPlcHdr"/>
        </w:types>
        <w:behaviors>
          <w:behavior w:val="content"/>
        </w:behaviors>
        <w:guid w:val="{BB2A5D80-AD60-40EA-B770-77D8A0C8E616}"/>
      </w:docPartPr>
      <w:docPartBody>
        <w:p w:rsidR="00B22B73" w:rsidRDefault="00B22B73" w:rsidP="00B22B73">
          <w:pPr>
            <w:pStyle w:val="5702416558BE4859A19C88B78AE81D64"/>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B73"/>
    <w:rsid w:val="00192613"/>
    <w:rsid w:val="003352A7"/>
    <w:rsid w:val="008E7994"/>
    <w:rsid w:val="00B22B73"/>
    <w:rsid w:val="00E863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22B73"/>
    <w:rPr>
      <w:color w:val="808080"/>
    </w:rPr>
  </w:style>
  <w:style w:type="paragraph" w:customStyle="1" w:styleId="D907199588494C9B8811F70E7BD3193B">
    <w:name w:val="D907199588494C9B8811F70E7BD3193B"/>
  </w:style>
  <w:style w:type="paragraph" w:customStyle="1" w:styleId="331014D04B8242E98F64CC74CA3F049F">
    <w:name w:val="331014D04B8242E98F64CC74CA3F049F"/>
  </w:style>
  <w:style w:type="paragraph" w:customStyle="1" w:styleId="7E8D6FD704FC4CB1BCC4710C0D42E62D">
    <w:name w:val="7E8D6FD704FC4CB1BCC4710C0D42E62D"/>
  </w:style>
  <w:style w:type="paragraph" w:customStyle="1" w:styleId="FB3327A0B8CA4C6B91171A85F9A9456F">
    <w:name w:val="FB3327A0B8CA4C6B91171A85F9A9456F"/>
  </w:style>
  <w:style w:type="paragraph" w:customStyle="1" w:styleId="18CAA9ED2EA04C479069CBC1FF48324F">
    <w:name w:val="18CAA9ED2EA04C479069CBC1FF48324F"/>
  </w:style>
  <w:style w:type="paragraph" w:customStyle="1" w:styleId="B83F32E735E04E9CA05E8EAFA4DDF3F2">
    <w:name w:val="B83F32E735E04E9CA05E8EAFA4DDF3F2"/>
    <w:rsid w:val="00B22B73"/>
  </w:style>
  <w:style w:type="paragraph" w:customStyle="1" w:styleId="F68A422EF0864A409B3D84D7A39A5502">
    <w:name w:val="F68A422EF0864A409B3D84D7A39A5502"/>
    <w:rsid w:val="00B22B73"/>
  </w:style>
  <w:style w:type="paragraph" w:customStyle="1" w:styleId="9D23FC9D9FD4420CAAED0A24230BE66B">
    <w:name w:val="9D23FC9D9FD4420CAAED0A24230BE66B"/>
    <w:rsid w:val="00B22B73"/>
  </w:style>
  <w:style w:type="paragraph" w:customStyle="1" w:styleId="5702416558BE4859A19C88B78AE81D64">
    <w:name w:val="5702416558BE4859A19C88B78AE81D64"/>
    <w:rsid w:val="00B22B73"/>
  </w:style>
  <w:style w:type="paragraph" w:customStyle="1" w:styleId="11C3B1B05FAB4B97A0B538B28613AFD9">
    <w:name w:val="11C3B1B05FAB4B97A0B538B28613AFD9"/>
    <w:rsid w:val="00B22B73"/>
  </w:style>
  <w:style w:type="paragraph" w:customStyle="1" w:styleId="4017A84C65BC414881C969C9AD32DC98">
    <w:name w:val="4017A84C65BC414881C969C9AD32DC98"/>
    <w:rsid w:val="00B22B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0F434E-2551-4430-9DC3-51F4D8A381DF}"/>
</file>

<file path=customXml/itemProps2.xml><?xml version="1.0" encoding="utf-8"?>
<ds:datastoreItem xmlns:ds="http://schemas.openxmlformats.org/officeDocument/2006/customXml" ds:itemID="{CD26DF2E-2C35-433C-B521-99E485AEB71B}"/>
</file>

<file path=customXml/itemProps3.xml><?xml version="1.0" encoding="utf-8"?>
<ds:datastoreItem xmlns:ds="http://schemas.openxmlformats.org/officeDocument/2006/customXml" ds:itemID="{9F53D484-B0CC-4302-A481-8EA205D807FB}"/>
</file>

<file path=customXml/itemProps4.xml><?xml version="1.0" encoding="utf-8"?>
<ds:datastoreItem xmlns:ds="http://schemas.openxmlformats.org/officeDocument/2006/customXml" ds:itemID="{B2B62F6B-B3AD-4CD7-868B-AD5C2ADF4EFE}"/>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0</TotalTime>
  <Pages>37</Pages>
  <Words>6286</Words>
  <Characters>35836</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Use Case Document</vt:lpstr>
    </vt:vector>
  </TitlesOfParts>
  <Company>Canadian Western Bank</Company>
  <LinksUpToDate>false</LinksUpToDate>
  <CharactersWithSpaces>42038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Document</dc:title>
  <dc:creator>Tejinder Bhuie</dc:creator>
  <dc:description>Branch/Department</dc:description>
  <cp:lastModifiedBy>Sunil Prashar</cp:lastModifiedBy>
  <cp:revision>2</cp:revision>
  <cp:lastPrinted>2017-01-31T23:14:00Z</cp:lastPrinted>
  <dcterms:created xsi:type="dcterms:W3CDTF">2020-07-14T20:00:00Z</dcterms:created>
  <dcterms:modified xsi:type="dcterms:W3CDTF">2020-07-14T20:00:00Z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266600</vt:r8>
  </property>
  <property fmtid="{D5CDD505-2E9C-101B-9397-08002B2CF9AE}" pid="4" name="URL">
    <vt:lpwstr/>
  </property>
</Properties>
</file>