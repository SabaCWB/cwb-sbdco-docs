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E7076" w14:textId="77777777" w:rsidR="00006C41" w:rsidRPr="00643F32" w:rsidRDefault="00D370AA"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w:t>
          </w:r>
          <w:r w:rsidR="00006C41" w:rsidRPr="00643F32">
            <w:t xml:space="preserve"> Document</w:t>
          </w:r>
        </w:sdtContent>
      </w:sdt>
    </w:p>
    <w:p w14:paraId="1E0D1B69" w14:textId="447F858D" w:rsidR="00006C41" w:rsidRPr="00643F32" w:rsidRDefault="00805D54" w:rsidP="00006C41">
      <w:pPr>
        <w:pStyle w:val="SubtitleCover"/>
      </w:pPr>
      <w:r w:rsidRPr="00643F32">
        <w:t>Digital Banking – Money Movement</w:t>
      </w:r>
      <w:r w:rsidR="00812744">
        <w:t xml:space="preserve"> </w:t>
      </w:r>
      <w:r w:rsidR="00812744" w:rsidRPr="00643F32">
        <w:t>–</w:t>
      </w:r>
      <w:r w:rsidR="00812744">
        <w:t xml:space="preserve"> CAFT</w:t>
      </w:r>
    </w:p>
    <w:p w14:paraId="77E15BFD" w14:textId="77777777" w:rsidR="00006C41" w:rsidRPr="00643F32" w:rsidRDefault="00006C41" w:rsidP="00006C41">
      <w:pPr>
        <w:spacing w:before="100" w:beforeAutospacing="1" w:after="100" w:afterAutospacing="1"/>
        <w:jc w:val="right"/>
      </w:pPr>
    </w:p>
    <w:p w14:paraId="1B92F8BE" w14:textId="77777777" w:rsidR="00006C41" w:rsidRPr="00643F32" w:rsidRDefault="00006C41" w:rsidP="00006C41">
      <w:pPr>
        <w:spacing w:before="100" w:beforeAutospacing="1" w:after="100" w:afterAutospacing="1"/>
        <w:jc w:val="right"/>
      </w:pPr>
    </w:p>
    <w:p w14:paraId="705D4000" w14:textId="77777777" w:rsidR="00006C41" w:rsidRPr="00643F32" w:rsidRDefault="00006C41" w:rsidP="00006C41">
      <w:pPr>
        <w:spacing w:before="100" w:beforeAutospacing="1" w:after="100" w:afterAutospacing="1"/>
        <w:jc w:val="right"/>
      </w:pPr>
    </w:p>
    <w:p w14:paraId="446D3BEE" w14:textId="77777777" w:rsidR="00006C41" w:rsidRPr="00643F32" w:rsidRDefault="00006C41" w:rsidP="00006C41">
      <w:pPr>
        <w:spacing w:before="100" w:beforeAutospacing="1" w:after="100" w:afterAutospacing="1"/>
        <w:jc w:val="right"/>
      </w:pPr>
    </w:p>
    <w:p w14:paraId="2DA10416" w14:textId="77777777" w:rsidR="00006C41" w:rsidRPr="00643F32" w:rsidRDefault="00006C41" w:rsidP="00006C41">
      <w:pPr>
        <w:spacing w:before="100" w:beforeAutospacing="1" w:after="100" w:afterAutospacing="1"/>
        <w:jc w:val="right"/>
      </w:pPr>
    </w:p>
    <w:p w14:paraId="152685AE" w14:textId="77777777" w:rsidR="00006C41" w:rsidRPr="00643F32" w:rsidRDefault="00006C41" w:rsidP="00006C41">
      <w:pPr>
        <w:spacing w:before="100" w:beforeAutospacing="1" w:after="100" w:afterAutospacing="1"/>
        <w:jc w:val="right"/>
      </w:pPr>
    </w:p>
    <w:p w14:paraId="01E314D8" w14:textId="77777777" w:rsidR="00006C41" w:rsidRPr="00643F32" w:rsidRDefault="00006C41" w:rsidP="00006C41">
      <w:pPr>
        <w:spacing w:before="100" w:beforeAutospacing="1" w:after="100" w:afterAutospacing="1"/>
        <w:jc w:val="right"/>
      </w:pPr>
    </w:p>
    <w:p w14:paraId="7FA35185" w14:textId="051910D2"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 xml:space="preserve">Version: </w:t>
      </w:r>
      <w:r w:rsidR="00F77DD8" w:rsidRPr="00F77DD8">
        <w:rPr>
          <w:rFonts w:asciiTheme="majorHAnsi" w:hAnsiTheme="majorHAnsi"/>
          <w:b/>
          <w:color w:val="FF0000"/>
          <w:sz w:val="24"/>
          <w:szCs w:val="24"/>
        </w:rPr>
        <w:t xml:space="preserve">DRAFT </w:t>
      </w:r>
      <w:r w:rsidR="006B655B" w:rsidRPr="00F77DD8">
        <w:rPr>
          <w:rFonts w:asciiTheme="majorHAnsi" w:hAnsiTheme="majorHAnsi"/>
          <w:b/>
          <w:color w:val="FF0000"/>
          <w:sz w:val="24"/>
          <w:szCs w:val="24"/>
        </w:rPr>
        <w:t>1.0</w:t>
      </w:r>
      <w:r w:rsidR="0028787F">
        <w:rPr>
          <w:rFonts w:asciiTheme="majorHAnsi" w:hAnsiTheme="majorHAnsi"/>
          <w:b/>
          <w:color w:val="FF0000"/>
          <w:sz w:val="24"/>
          <w:szCs w:val="24"/>
        </w:rPr>
        <w:t>1</w:t>
      </w:r>
    </w:p>
    <w:p w14:paraId="377B5E38"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Last Published: </w:t>
      </w:r>
      <w:sdt>
        <w:sdtPr>
          <w:rPr>
            <w:color w:val="808474" w:themeColor="accent6" w:themeShade="BF"/>
          </w:rPr>
          <w:alias w:val="Date"/>
          <w:tag w:val="Date"/>
          <w:id w:val="985969737"/>
          <w:placeholder>
            <w:docPart w:val="9D23FC9D9FD4420CAAED0A24230BE66B"/>
          </w:placeholder>
          <w:date w:fullDate="2020-06-17T00:00:00Z">
            <w:dateFormat w:val="MMMM d, yyyy"/>
            <w:lid w:val="en-CA"/>
            <w:storeMappedDataAs w:val="dateTime"/>
            <w:calendar w:val="gregorian"/>
          </w:date>
        </w:sdtPr>
        <w:sdtEndPr/>
        <w:sdtContent>
          <w:r w:rsidR="00A91B06">
            <w:rPr>
              <w:color w:val="808474" w:themeColor="accent6" w:themeShade="BF"/>
            </w:rPr>
            <w:t>June 17, 2020</w:t>
          </w:r>
        </w:sdtContent>
      </w:sdt>
    </w:p>
    <w:p w14:paraId="12DA6157"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643F32">
            <w:rPr>
              <w:rStyle w:val="PlaceholderText"/>
            </w:rPr>
            <w:t>Click here to enter a date.</w:t>
          </w:r>
        </w:sdtContent>
      </w:sdt>
      <w:r w:rsidRPr="00643F32">
        <w:rPr>
          <w:rFonts w:asciiTheme="majorHAnsi" w:hAnsiTheme="majorHAnsi"/>
          <w:sz w:val="24"/>
          <w:szCs w:val="24"/>
        </w:rPr>
        <w:t xml:space="preserve">    </w:t>
      </w:r>
    </w:p>
    <w:p w14:paraId="5ED4F5A9" w14:textId="77777777" w:rsidR="006B655B" w:rsidRPr="00643F32" w:rsidRDefault="00D370AA"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 Document</w:t>
          </w:r>
        </w:sdtContent>
      </w:sdt>
      <w:r w:rsidR="00006C41" w:rsidRPr="00643F32">
        <w:rPr>
          <w:rFonts w:asciiTheme="majorHAnsi" w:hAnsiTheme="majorHAnsi"/>
          <w:sz w:val="24"/>
          <w:szCs w:val="24"/>
        </w:rPr>
        <w:t xml:space="preserve"> Author(s):</w:t>
      </w:r>
    </w:p>
    <w:p w14:paraId="2AE130EF" w14:textId="77777777" w:rsidR="006B655B" w:rsidRPr="00643F32" w:rsidRDefault="00F36614" w:rsidP="00006C41">
      <w:pPr>
        <w:spacing w:before="100" w:beforeAutospacing="1" w:after="100" w:afterAutospacing="1"/>
        <w:jc w:val="right"/>
        <w:rPr>
          <w:rFonts w:asciiTheme="majorHAnsi" w:hAnsiTheme="majorHAnsi"/>
          <w:sz w:val="24"/>
          <w:szCs w:val="24"/>
        </w:rPr>
      </w:pPr>
      <w:r>
        <w:rPr>
          <w:rFonts w:asciiTheme="majorHAnsi" w:hAnsiTheme="majorHAnsi"/>
          <w:sz w:val="24"/>
          <w:szCs w:val="24"/>
        </w:rPr>
        <w:t>Neil Cory</w:t>
      </w:r>
    </w:p>
    <w:p w14:paraId="1C1F00D1"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 </w:t>
      </w:r>
    </w:p>
    <w:p w14:paraId="6C6F0A0B" w14:textId="77777777" w:rsidR="003D3085" w:rsidRPr="00643F32" w:rsidRDefault="003D3085" w:rsidP="00E81693">
      <w:pPr>
        <w:pStyle w:val="Sub-subtitlingCover"/>
      </w:pPr>
    </w:p>
    <w:p w14:paraId="7AE14A11" w14:textId="77777777" w:rsidR="00747021" w:rsidRPr="00643F32" w:rsidRDefault="00747021" w:rsidP="00E81693">
      <w:pPr>
        <w:pStyle w:val="Sub-subtitlingCover"/>
      </w:pPr>
    </w:p>
    <w:p w14:paraId="2FE37AF8" w14:textId="77777777" w:rsidR="00747021" w:rsidRPr="00643F32" w:rsidRDefault="00747021" w:rsidP="00E81693">
      <w:pPr>
        <w:pStyle w:val="Sub-subtitlingCover"/>
      </w:pPr>
    </w:p>
    <w:p w14:paraId="44F13B42" w14:textId="77777777" w:rsidR="00747021" w:rsidRPr="00643F32" w:rsidRDefault="00747021" w:rsidP="00E81693">
      <w:pPr>
        <w:pStyle w:val="Sub-subtitlingCover"/>
      </w:pPr>
    </w:p>
    <w:p w14:paraId="757B3188" w14:textId="77777777" w:rsidR="00747021" w:rsidRPr="00643F32" w:rsidRDefault="00747021" w:rsidP="00E81693">
      <w:pPr>
        <w:pStyle w:val="Sub-subtitlingCover"/>
      </w:pPr>
    </w:p>
    <w:p w14:paraId="12283774" w14:textId="77777777" w:rsidR="00747021" w:rsidRPr="00643F32" w:rsidRDefault="00747021" w:rsidP="00E81693">
      <w:pPr>
        <w:pStyle w:val="Sub-subtitlingCover"/>
      </w:pPr>
    </w:p>
    <w:p w14:paraId="2BE41929" w14:textId="77777777" w:rsidR="00747021" w:rsidRPr="00643F32" w:rsidRDefault="00747021" w:rsidP="00E81693">
      <w:pPr>
        <w:pStyle w:val="Sub-subtitlingCover"/>
      </w:pPr>
    </w:p>
    <w:p w14:paraId="68A60053" w14:textId="77777777" w:rsidR="00747021" w:rsidRPr="00643F32" w:rsidRDefault="00747021" w:rsidP="00E81693">
      <w:pPr>
        <w:pStyle w:val="Sub-subtitlingCover"/>
      </w:pPr>
    </w:p>
    <w:p w14:paraId="43676677" w14:textId="77777777" w:rsidR="00747021" w:rsidRPr="00643F32" w:rsidRDefault="00747021" w:rsidP="00E81693">
      <w:pPr>
        <w:pStyle w:val="Sub-subtitlingCover"/>
      </w:pPr>
    </w:p>
    <w:p w14:paraId="70D2B5CC" w14:textId="77777777" w:rsidR="00585913" w:rsidRPr="00643F32" w:rsidRDefault="00585913" w:rsidP="00F81697">
      <w:pPr>
        <w:pStyle w:val="TOCHeading"/>
      </w:pPr>
      <w:r w:rsidRPr="00643F32">
        <w:rPr>
          <w:color w:val="808474" w:themeColor="accent6" w:themeShade="BF"/>
        </w:rPr>
        <w:t>Contents</w:t>
      </w:r>
    </w:p>
    <w:p w14:paraId="686DD5AD" w14:textId="5B604EE1" w:rsidR="00675CFD"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3989415" w:history="1">
        <w:r w:rsidR="00675CFD" w:rsidRPr="00824C36">
          <w:rPr>
            <w:rStyle w:val="Hyperlink"/>
          </w:rPr>
          <w:t>Document Information</w:t>
        </w:r>
        <w:r w:rsidR="00675CFD">
          <w:rPr>
            <w:webHidden/>
          </w:rPr>
          <w:tab/>
        </w:r>
        <w:r w:rsidR="00675CFD">
          <w:rPr>
            <w:webHidden/>
          </w:rPr>
          <w:fldChar w:fldCharType="begin"/>
        </w:r>
        <w:r w:rsidR="00675CFD">
          <w:rPr>
            <w:webHidden/>
          </w:rPr>
          <w:instrText xml:space="preserve"> PAGEREF _Toc43989415 \h </w:instrText>
        </w:r>
        <w:r w:rsidR="00675CFD">
          <w:rPr>
            <w:webHidden/>
          </w:rPr>
        </w:r>
        <w:r w:rsidR="00675CFD">
          <w:rPr>
            <w:webHidden/>
          </w:rPr>
          <w:fldChar w:fldCharType="separate"/>
        </w:r>
        <w:r w:rsidR="00675CFD">
          <w:rPr>
            <w:webHidden/>
          </w:rPr>
          <w:t>3</w:t>
        </w:r>
        <w:r w:rsidR="00675CFD">
          <w:rPr>
            <w:webHidden/>
          </w:rPr>
          <w:fldChar w:fldCharType="end"/>
        </w:r>
      </w:hyperlink>
    </w:p>
    <w:p w14:paraId="58AB33AD" w14:textId="2B3EA282" w:rsidR="00675CFD" w:rsidRDefault="00D370AA">
      <w:pPr>
        <w:pStyle w:val="TOC2"/>
        <w:rPr>
          <w:b w:val="0"/>
          <w:noProof/>
          <w:color w:val="auto"/>
          <w:sz w:val="22"/>
          <w:lang w:val="en-CA" w:eastAsia="en-CA"/>
        </w:rPr>
      </w:pPr>
      <w:hyperlink w:anchor="_Toc43989416" w:history="1">
        <w:r w:rsidR="00675CFD" w:rsidRPr="00824C36">
          <w:rPr>
            <w:rStyle w:val="Hyperlink"/>
            <w:noProof/>
          </w:rPr>
          <w:t>Revision History</w:t>
        </w:r>
        <w:r w:rsidR="00675CFD">
          <w:rPr>
            <w:noProof/>
            <w:webHidden/>
          </w:rPr>
          <w:tab/>
        </w:r>
        <w:r w:rsidR="00675CFD">
          <w:rPr>
            <w:noProof/>
            <w:webHidden/>
          </w:rPr>
          <w:fldChar w:fldCharType="begin"/>
        </w:r>
        <w:r w:rsidR="00675CFD">
          <w:rPr>
            <w:noProof/>
            <w:webHidden/>
          </w:rPr>
          <w:instrText xml:space="preserve"> PAGEREF _Toc43989416 \h </w:instrText>
        </w:r>
        <w:r w:rsidR="00675CFD">
          <w:rPr>
            <w:noProof/>
            <w:webHidden/>
          </w:rPr>
        </w:r>
        <w:r w:rsidR="00675CFD">
          <w:rPr>
            <w:noProof/>
            <w:webHidden/>
          </w:rPr>
          <w:fldChar w:fldCharType="separate"/>
        </w:r>
        <w:r w:rsidR="00675CFD">
          <w:rPr>
            <w:noProof/>
            <w:webHidden/>
          </w:rPr>
          <w:t>3</w:t>
        </w:r>
        <w:r w:rsidR="00675CFD">
          <w:rPr>
            <w:noProof/>
            <w:webHidden/>
          </w:rPr>
          <w:fldChar w:fldCharType="end"/>
        </w:r>
      </w:hyperlink>
    </w:p>
    <w:p w14:paraId="3AEA47EB" w14:textId="4B67CA6C" w:rsidR="00675CFD" w:rsidRDefault="00D370AA">
      <w:pPr>
        <w:pStyle w:val="TOC2"/>
        <w:rPr>
          <w:b w:val="0"/>
          <w:noProof/>
          <w:color w:val="auto"/>
          <w:sz w:val="22"/>
          <w:lang w:val="en-CA" w:eastAsia="en-CA"/>
        </w:rPr>
      </w:pPr>
      <w:hyperlink w:anchor="_Toc43989417" w:history="1">
        <w:r w:rsidR="00675CFD" w:rsidRPr="00824C36">
          <w:rPr>
            <w:rStyle w:val="Hyperlink"/>
            <w:noProof/>
          </w:rPr>
          <w:t>Related Document References</w:t>
        </w:r>
        <w:r w:rsidR="00675CFD">
          <w:rPr>
            <w:noProof/>
            <w:webHidden/>
          </w:rPr>
          <w:tab/>
        </w:r>
        <w:r w:rsidR="00675CFD">
          <w:rPr>
            <w:noProof/>
            <w:webHidden/>
          </w:rPr>
          <w:fldChar w:fldCharType="begin"/>
        </w:r>
        <w:r w:rsidR="00675CFD">
          <w:rPr>
            <w:noProof/>
            <w:webHidden/>
          </w:rPr>
          <w:instrText xml:space="preserve"> PAGEREF _Toc43989417 \h </w:instrText>
        </w:r>
        <w:r w:rsidR="00675CFD">
          <w:rPr>
            <w:noProof/>
            <w:webHidden/>
          </w:rPr>
        </w:r>
        <w:r w:rsidR="00675CFD">
          <w:rPr>
            <w:noProof/>
            <w:webHidden/>
          </w:rPr>
          <w:fldChar w:fldCharType="separate"/>
        </w:r>
        <w:r w:rsidR="00675CFD">
          <w:rPr>
            <w:noProof/>
            <w:webHidden/>
          </w:rPr>
          <w:t>3</w:t>
        </w:r>
        <w:r w:rsidR="00675CFD">
          <w:rPr>
            <w:noProof/>
            <w:webHidden/>
          </w:rPr>
          <w:fldChar w:fldCharType="end"/>
        </w:r>
      </w:hyperlink>
    </w:p>
    <w:p w14:paraId="48D5D491" w14:textId="7AF8F184" w:rsidR="00675CFD" w:rsidRDefault="00D370AA">
      <w:pPr>
        <w:pStyle w:val="TOC1"/>
        <w:rPr>
          <w:color w:val="auto"/>
          <w:lang w:val="en-CA" w:eastAsia="en-CA"/>
        </w:rPr>
      </w:pPr>
      <w:hyperlink w:anchor="_Toc43989418" w:history="1">
        <w:r w:rsidR="00675CFD" w:rsidRPr="00824C36">
          <w:rPr>
            <w:rStyle w:val="Hyperlink"/>
          </w:rPr>
          <w:t>Use Case CAFT UC001– Originator Profile Maintenance</w:t>
        </w:r>
        <w:r w:rsidR="00675CFD">
          <w:rPr>
            <w:webHidden/>
          </w:rPr>
          <w:tab/>
        </w:r>
        <w:r w:rsidR="00675CFD">
          <w:rPr>
            <w:webHidden/>
          </w:rPr>
          <w:fldChar w:fldCharType="begin"/>
        </w:r>
        <w:r w:rsidR="00675CFD">
          <w:rPr>
            <w:webHidden/>
          </w:rPr>
          <w:instrText xml:space="preserve"> PAGEREF _Toc43989418 \h </w:instrText>
        </w:r>
        <w:r w:rsidR="00675CFD">
          <w:rPr>
            <w:webHidden/>
          </w:rPr>
        </w:r>
        <w:r w:rsidR="00675CFD">
          <w:rPr>
            <w:webHidden/>
          </w:rPr>
          <w:fldChar w:fldCharType="separate"/>
        </w:r>
        <w:r w:rsidR="00675CFD">
          <w:rPr>
            <w:webHidden/>
          </w:rPr>
          <w:t>4</w:t>
        </w:r>
        <w:r w:rsidR="00675CFD">
          <w:rPr>
            <w:webHidden/>
          </w:rPr>
          <w:fldChar w:fldCharType="end"/>
        </w:r>
      </w:hyperlink>
    </w:p>
    <w:p w14:paraId="4E48A27B" w14:textId="0A796CFC" w:rsidR="00675CFD" w:rsidRDefault="00D370AA">
      <w:pPr>
        <w:pStyle w:val="TOC2"/>
        <w:rPr>
          <w:b w:val="0"/>
          <w:noProof/>
          <w:color w:val="auto"/>
          <w:sz w:val="22"/>
          <w:lang w:val="en-CA" w:eastAsia="en-CA"/>
        </w:rPr>
      </w:pPr>
      <w:hyperlink w:anchor="_Toc43989419" w:history="1">
        <w:r w:rsidR="00675CFD" w:rsidRPr="00824C36">
          <w:rPr>
            <w:rStyle w:val="Hyperlink"/>
            <w:noProof/>
          </w:rPr>
          <w:t>Business Requirements</w:t>
        </w:r>
        <w:r w:rsidR="00675CFD">
          <w:rPr>
            <w:noProof/>
            <w:webHidden/>
          </w:rPr>
          <w:tab/>
        </w:r>
        <w:r w:rsidR="00675CFD">
          <w:rPr>
            <w:noProof/>
            <w:webHidden/>
          </w:rPr>
          <w:fldChar w:fldCharType="begin"/>
        </w:r>
        <w:r w:rsidR="00675CFD">
          <w:rPr>
            <w:noProof/>
            <w:webHidden/>
          </w:rPr>
          <w:instrText xml:space="preserve"> PAGEREF _Toc43989419 \h </w:instrText>
        </w:r>
        <w:r w:rsidR="00675CFD">
          <w:rPr>
            <w:noProof/>
            <w:webHidden/>
          </w:rPr>
        </w:r>
        <w:r w:rsidR="00675CFD">
          <w:rPr>
            <w:noProof/>
            <w:webHidden/>
          </w:rPr>
          <w:fldChar w:fldCharType="separate"/>
        </w:r>
        <w:r w:rsidR="00675CFD">
          <w:rPr>
            <w:noProof/>
            <w:webHidden/>
          </w:rPr>
          <w:t>7</w:t>
        </w:r>
        <w:r w:rsidR="00675CFD">
          <w:rPr>
            <w:noProof/>
            <w:webHidden/>
          </w:rPr>
          <w:fldChar w:fldCharType="end"/>
        </w:r>
      </w:hyperlink>
    </w:p>
    <w:p w14:paraId="538E206C" w14:textId="2EAC6A33" w:rsidR="00675CFD" w:rsidRDefault="00D370AA">
      <w:pPr>
        <w:pStyle w:val="TOC2"/>
        <w:rPr>
          <w:b w:val="0"/>
          <w:noProof/>
          <w:color w:val="auto"/>
          <w:sz w:val="22"/>
          <w:lang w:val="en-CA" w:eastAsia="en-CA"/>
        </w:rPr>
      </w:pPr>
      <w:hyperlink w:anchor="_Toc43989420" w:history="1">
        <w:r w:rsidR="00675CFD" w:rsidRPr="00824C36">
          <w:rPr>
            <w:rStyle w:val="Hyperlink"/>
            <w:noProof/>
          </w:rPr>
          <w:t>Appendix A - CAFT Originator Information Requirements</w:t>
        </w:r>
        <w:r w:rsidR="00675CFD">
          <w:rPr>
            <w:noProof/>
            <w:webHidden/>
          </w:rPr>
          <w:tab/>
        </w:r>
        <w:r w:rsidR="00675CFD">
          <w:rPr>
            <w:noProof/>
            <w:webHidden/>
          </w:rPr>
          <w:fldChar w:fldCharType="begin"/>
        </w:r>
        <w:r w:rsidR="00675CFD">
          <w:rPr>
            <w:noProof/>
            <w:webHidden/>
          </w:rPr>
          <w:instrText xml:space="preserve"> PAGEREF _Toc43989420 \h </w:instrText>
        </w:r>
        <w:r w:rsidR="00675CFD">
          <w:rPr>
            <w:noProof/>
            <w:webHidden/>
          </w:rPr>
        </w:r>
        <w:r w:rsidR="00675CFD">
          <w:rPr>
            <w:noProof/>
            <w:webHidden/>
          </w:rPr>
          <w:fldChar w:fldCharType="separate"/>
        </w:r>
        <w:r w:rsidR="00675CFD">
          <w:rPr>
            <w:noProof/>
            <w:webHidden/>
          </w:rPr>
          <w:t>7</w:t>
        </w:r>
        <w:r w:rsidR="00675CFD">
          <w:rPr>
            <w:noProof/>
            <w:webHidden/>
          </w:rPr>
          <w:fldChar w:fldCharType="end"/>
        </w:r>
      </w:hyperlink>
    </w:p>
    <w:p w14:paraId="0E7EC3FA" w14:textId="6D95EE99" w:rsidR="00675CFD" w:rsidRDefault="00D370AA">
      <w:pPr>
        <w:pStyle w:val="TOC2"/>
        <w:rPr>
          <w:b w:val="0"/>
          <w:noProof/>
          <w:color w:val="auto"/>
          <w:sz w:val="22"/>
          <w:lang w:val="en-CA" w:eastAsia="en-CA"/>
        </w:rPr>
      </w:pPr>
      <w:hyperlink w:anchor="_Toc43989421" w:history="1">
        <w:r w:rsidR="00675CFD" w:rsidRPr="00824C36">
          <w:rPr>
            <w:rStyle w:val="Hyperlink"/>
            <w:noProof/>
          </w:rPr>
          <w:t>Appendix B – Originator Input Screen Examples</w:t>
        </w:r>
        <w:r w:rsidR="00675CFD">
          <w:rPr>
            <w:noProof/>
            <w:webHidden/>
          </w:rPr>
          <w:tab/>
        </w:r>
        <w:r w:rsidR="00675CFD">
          <w:rPr>
            <w:noProof/>
            <w:webHidden/>
          </w:rPr>
          <w:fldChar w:fldCharType="begin"/>
        </w:r>
        <w:r w:rsidR="00675CFD">
          <w:rPr>
            <w:noProof/>
            <w:webHidden/>
          </w:rPr>
          <w:instrText xml:space="preserve"> PAGEREF _Toc43989421 \h </w:instrText>
        </w:r>
        <w:r w:rsidR="00675CFD">
          <w:rPr>
            <w:noProof/>
            <w:webHidden/>
          </w:rPr>
        </w:r>
        <w:r w:rsidR="00675CFD">
          <w:rPr>
            <w:noProof/>
            <w:webHidden/>
          </w:rPr>
          <w:fldChar w:fldCharType="separate"/>
        </w:r>
        <w:r w:rsidR="00675CFD">
          <w:rPr>
            <w:noProof/>
            <w:webHidden/>
          </w:rPr>
          <w:t>9</w:t>
        </w:r>
        <w:r w:rsidR="00675CFD">
          <w:rPr>
            <w:noProof/>
            <w:webHidden/>
          </w:rPr>
          <w:fldChar w:fldCharType="end"/>
        </w:r>
      </w:hyperlink>
    </w:p>
    <w:p w14:paraId="30310126" w14:textId="0AF05EAD" w:rsidR="00675CFD" w:rsidRDefault="00D370AA">
      <w:pPr>
        <w:pStyle w:val="TOC1"/>
        <w:rPr>
          <w:color w:val="auto"/>
          <w:lang w:val="en-CA" w:eastAsia="en-CA"/>
        </w:rPr>
      </w:pPr>
      <w:hyperlink w:anchor="_Toc43989422" w:history="1">
        <w:r w:rsidR="00675CFD" w:rsidRPr="00824C36">
          <w:rPr>
            <w:rStyle w:val="Hyperlink"/>
          </w:rPr>
          <w:t>Use Case CAFT-UC002 – CAFT Processing and Settlement</w:t>
        </w:r>
        <w:r w:rsidR="00675CFD">
          <w:rPr>
            <w:webHidden/>
          </w:rPr>
          <w:tab/>
        </w:r>
        <w:r w:rsidR="00675CFD">
          <w:rPr>
            <w:webHidden/>
          </w:rPr>
          <w:fldChar w:fldCharType="begin"/>
        </w:r>
        <w:r w:rsidR="00675CFD">
          <w:rPr>
            <w:webHidden/>
          </w:rPr>
          <w:instrText xml:space="preserve"> PAGEREF _Toc43989422 \h </w:instrText>
        </w:r>
        <w:r w:rsidR="00675CFD">
          <w:rPr>
            <w:webHidden/>
          </w:rPr>
        </w:r>
        <w:r w:rsidR="00675CFD">
          <w:rPr>
            <w:webHidden/>
          </w:rPr>
          <w:fldChar w:fldCharType="separate"/>
        </w:r>
        <w:r w:rsidR="00675CFD">
          <w:rPr>
            <w:webHidden/>
          </w:rPr>
          <w:t>13</w:t>
        </w:r>
        <w:r w:rsidR="00675CFD">
          <w:rPr>
            <w:webHidden/>
          </w:rPr>
          <w:fldChar w:fldCharType="end"/>
        </w:r>
      </w:hyperlink>
    </w:p>
    <w:p w14:paraId="6305D28A" w14:textId="5BAF3443" w:rsidR="00675CFD" w:rsidRDefault="00D370AA">
      <w:pPr>
        <w:pStyle w:val="TOC2"/>
        <w:rPr>
          <w:b w:val="0"/>
          <w:noProof/>
          <w:color w:val="auto"/>
          <w:sz w:val="22"/>
          <w:lang w:val="en-CA" w:eastAsia="en-CA"/>
        </w:rPr>
      </w:pPr>
      <w:hyperlink w:anchor="_Toc43989423" w:history="1">
        <w:r w:rsidR="00675CFD" w:rsidRPr="00824C36">
          <w:rPr>
            <w:rStyle w:val="Hyperlink"/>
            <w:noProof/>
          </w:rPr>
          <w:t>Business Requirements</w:t>
        </w:r>
        <w:r w:rsidR="00675CFD">
          <w:rPr>
            <w:noProof/>
            <w:webHidden/>
          </w:rPr>
          <w:tab/>
        </w:r>
        <w:r w:rsidR="00675CFD">
          <w:rPr>
            <w:noProof/>
            <w:webHidden/>
          </w:rPr>
          <w:fldChar w:fldCharType="begin"/>
        </w:r>
        <w:r w:rsidR="00675CFD">
          <w:rPr>
            <w:noProof/>
            <w:webHidden/>
          </w:rPr>
          <w:instrText xml:space="preserve"> PAGEREF _Toc43989423 \h </w:instrText>
        </w:r>
        <w:r w:rsidR="00675CFD">
          <w:rPr>
            <w:noProof/>
            <w:webHidden/>
          </w:rPr>
        </w:r>
        <w:r w:rsidR="00675CFD">
          <w:rPr>
            <w:noProof/>
            <w:webHidden/>
          </w:rPr>
          <w:fldChar w:fldCharType="separate"/>
        </w:r>
        <w:r w:rsidR="00675CFD">
          <w:rPr>
            <w:noProof/>
            <w:webHidden/>
          </w:rPr>
          <w:t>15</w:t>
        </w:r>
        <w:r w:rsidR="00675CFD">
          <w:rPr>
            <w:noProof/>
            <w:webHidden/>
          </w:rPr>
          <w:fldChar w:fldCharType="end"/>
        </w:r>
      </w:hyperlink>
    </w:p>
    <w:p w14:paraId="716AD9C3" w14:textId="1496A560" w:rsidR="00675CFD" w:rsidRDefault="00D370AA">
      <w:pPr>
        <w:pStyle w:val="TOC2"/>
        <w:rPr>
          <w:b w:val="0"/>
          <w:noProof/>
          <w:color w:val="auto"/>
          <w:sz w:val="22"/>
          <w:lang w:val="en-CA" w:eastAsia="en-CA"/>
        </w:rPr>
      </w:pPr>
      <w:hyperlink w:anchor="_Toc43989424" w:history="1">
        <w:r w:rsidR="00675CFD" w:rsidRPr="00824C36">
          <w:rPr>
            <w:rStyle w:val="Hyperlink"/>
            <w:noProof/>
          </w:rPr>
          <w:t>Appendix – Processing and Settlement Screen Captures</w:t>
        </w:r>
        <w:r w:rsidR="00675CFD">
          <w:rPr>
            <w:noProof/>
            <w:webHidden/>
          </w:rPr>
          <w:tab/>
        </w:r>
        <w:r w:rsidR="00675CFD">
          <w:rPr>
            <w:noProof/>
            <w:webHidden/>
          </w:rPr>
          <w:fldChar w:fldCharType="begin"/>
        </w:r>
        <w:r w:rsidR="00675CFD">
          <w:rPr>
            <w:noProof/>
            <w:webHidden/>
          </w:rPr>
          <w:instrText xml:space="preserve"> PAGEREF _Toc43989424 \h </w:instrText>
        </w:r>
        <w:r w:rsidR="00675CFD">
          <w:rPr>
            <w:noProof/>
            <w:webHidden/>
          </w:rPr>
        </w:r>
        <w:r w:rsidR="00675CFD">
          <w:rPr>
            <w:noProof/>
            <w:webHidden/>
          </w:rPr>
          <w:fldChar w:fldCharType="separate"/>
        </w:r>
        <w:r w:rsidR="00675CFD">
          <w:rPr>
            <w:noProof/>
            <w:webHidden/>
          </w:rPr>
          <w:t>16</w:t>
        </w:r>
        <w:r w:rsidR="00675CFD">
          <w:rPr>
            <w:noProof/>
            <w:webHidden/>
          </w:rPr>
          <w:fldChar w:fldCharType="end"/>
        </w:r>
      </w:hyperlink>
    </w:p>
    <w:p w14:paraId="2B3101AE" w14:textId="205DBEC8" w:rsidR="00675CFD" w:rsidRDefault="00D370AA">
      <w:pPr>
        <w:pStyle w:val="TOC1"/>
        <w:rPr>
          <w:color w:val="auto"/>
          <w:lang w:val="en-CA" w:eastAsia="en-CA"/>
        </w:rPr>
      </w:pPr>
      <w:hyperlink w:anchor="_Toc43989425" w:history="1">
        <w:r w:rsidR="00675CFD" w:rsidRPr="00824C36">
          <w:rPr>
            <w:rStyle w:val="Hyperlink"/>
          </w:rPr>
          <w:t>Use Case CAFT-UC003 – Upload External File</w:t>
        </w:r>
        <w:r w:rsidR="00675CFD">
          <w:rPr>
            <w:webHidden/>
          </w:rPr>
          <w:tab/>
        </w:r>
        <w:r w:rsidR="00675CFD">
          <w:rPr>
            <w:webHidden/>
          </w:rPr>
          <w:fldChar w:fldCharType="begin"/>
        </w:r>
        <w:r w:rsidR="00675CFD">
          <w:rPr>
            <w:webHidden/>
          </w:rPr>
          <w:instrText xml:space="preserve"> PAGEREF _Toc43989425 \h </w:instrText>
        </w:r>
        <w:r w:rsidR="00675CFD">
          <w:rPr>
            <w:webHidden/>
          </w:rPr>
        </w:r>
        <w:r w:rsidR="00675CFD">
          <w:rPr>
            <w:webHidden/>
          </w:rPr>
          <w:fldChar w:fldCharType="separate"/>
        </w:r>
        <w:r w:rsidR="00675CFD">
          <w:rPr>
            <w:webHidden/>
          </w:rPr>
          <w:t>20</w:t>
        </w:r>
        <w:r w:rsidR="00675CFD">
          <w:rPr>
            <w:webHidden/>
          </w:rPr>
          <w:fldChar w:fldCharType="end"/>
        </w:r>
      </w:hyperlink>
    </w:p>
    <w:p w14:paraId="121A4329" w14:textId="324FCCA9" w:rsidR="00675CFD" w:rsidRDefault="00D370AA">
      <w:pPr>
        <w:pStyle w:val="TOC2"/>
        <w:rPr>
          <w:b w:val="0"/>
          <w:noProof/>
          <w:color w:val="auto"/>
          <w:sz w:val="22"/>
          <w:lang w:val="en-CA" w:eastAsia="en-CA"/>
        </w:rPr>
      </w:pPr>
      <w:hyperlink w:anchor="_Toc43989426" w:history="1">
        <w:r w:rsidR="00675CFD" w:rsidRPr="00824C36">
          <w:rPr>
            <w:rStyle w:val="Hyperlink"/>
            <w:noProof/>
          </w:rPr>
          <w:t>Business Requirements</w:t>
        </w:r>
        <w:r w:rsidR="00675CFD">
          <w:rPr>
            <w:noProof/>
            <w:webHidden/>
          </w:rPr>
          <w:tab/>
        </w:r>
        <w:r w:rsidR="00675CFD">
          <w:rPr>
            <w:noProof/>
            <w:webHidden/>
          </w:rPr>
          <w:fldChar w:fldCharType="begin"/>
        </w:r>
        <w:r w:rsidR="00675CFD">
          <w:rPr>
            <w:noProof/>
            <w:webHidden/>
          </w:rPr>
          <w:instrText xml:space="preserve"> PAGEREF _Toc43989426 \h </w:instrText>
        </w:r>
        <w:r w:rsidR="00675CFD">
          <w:rPr>
            <w:noProof/>
            <w:webHidden/>
          </w:rPr>
        </w:r>
        <w:r w:rsidR="00675CFD">
          <w:rPr>
            <w:noProof/>
            <w:webHidden/>
          </w:rPr>
          <w:fldChar w:fldCharType="separate"/>
        </w:r>
        <w:r w:rsidR="00675CFD">
          <w:rPr>
            <w:noProof/>
            <w:webHidden/>
          </w:rPr>
          <w:t>22</w:t>
        </w:r>
        <w:r w:rsidR="00675CFD">
          <w:rPr>
            <w:noProof/>
            <w:webHidden/>
          </w:rPr>
          <w:fldChar w:fldCharType="end"/>
        </w:r>
      </w:hyperlink>
    </w:p>
    <w:p w14:paraId="148F324C" w14:textId="4A507A00" w:rsidR="00675CFD" w:rsidRDefault="00D370AA">
      <w:pPr>
        <w:pStyle w:val="TOC2"/>
        <w:rPr>
          <w:b w:val="0"/>
          <w:noProof/>
          <w:color w:val="auto"/>
          <w:sz w:val="22"/>
          <w:lang w:val="en-CA" w:eastAsia="en-CA"/>
        </w:rPr>
      </w:pPr>
      <w:hyperlink w:anchor="_Toc43989427" w:history="1">
        <w:r w:rsidR="00675CFD" w:rsidRPr="00824C36">
          <w:rPr>
            <w:rStyle w:val="Hyperlink"/>
            <w:noProof/>
          </w:rPr>
          <w:t>Appendix - CAFT Screen Captures – File Upload</w:t>
        </w:r>
        <w:r w:rsidR="00675CFD">
          <w:rPr>
            <w:noProof/>
            <w:webHidden/>
          </w:rPr>
          <w:tab/>
        </w:r>
        <w:r w:rsidR="00675CFD">
          <w:rPr>
            <w:noProof/>
            <w:webHidden/>
          </w:rPr>
          <w:fldChar w:fldCharType="begin"/>
        </w:r>
        <w:r w:rsidR="00675CFD">
          <w:rPr>
            <w:noProof/>
            <w:webHidden/>
          </w:rPr>
          <w:instrText xml:space="preserve"> PAGEREF _Toc43989427 \h </w:instrText>
        </w:r>
        <w:r w:rsidR="00675CFD">
          <w:rPr>
            <w:noProof/>
            <w:webHidden/>
          </w:rPr>
        </w:r>
        <w:r w:rsidR="00675CFD">
          <w:rPr>
            <w:noProof/>
            <w:webHidden/>
          </w:rPr>
          <w:fldChar w:fldCharType="separate"/>
        </w:r>
        <w:r w:rsidR="00675CFD">
          <w:rPr>
            <w:noProof/>
            <w:webHidden/>
          </w:rPr>
          <w:t>22</w:t>
        </w:r>
        <w:r w:rsidR="00675CFD">
          <w:rPr>
            <w:noProof/>
            <w:webHidden/>
          </w:rPr>
          <w:fldChar w:fldCharType="end"/>
        </w:r>
      </w:hyperlink>
    </w:p>
    <w:p w14:paraId="54893C24" w14:textId="5D69FF2F" w:rsidR="00675CFD" w:rsidRDefault="00D370AA">
      <w:pPr>
        <w:pStyle w:val="TOC1"/>
        <w:rPr>
          <w:color w:val="auto"/>
          <w:lang w:val="en-CA" w:eastAsia="en-CA"/>
        </w:rPr>
      </w:pPr>
      <w:hyperlink w:anchor="_Toc43989428" w:history="1">
        <w:r w:rsidR="00675CFD" w:rsidRPr="00824C36">
          <w:rPr>
            <w:rStyle w:val="Hyperlink"/>
          </w:rPr>
          <w:t>Use Case CAFT-UC004 – Late File Manual Release</w:t>
        </w:r>
        <w:r w:rsidR="00675CFD">
          <w:rPr>
            <w:webHidden/>
          </w:rPr>
          <w:tab/>
        </w:r>
        <w:r w:rsidR="00675CFD">
          <w:rPr>
            <w:webHidden/>
          </w:rPr>
          <w:fldChar w:fldCharType="begin"/>
        </w:r>
        <w:r w:rsidR="00675CFD">
          <w:rPr>
            <w:webHidden/>
          </w:rPr>
          <w:instrText xml:space="preserve"> PAGEREF _Toc43989428 \h </w:instrText>
        </w:r>
        <w:r w:rsidR="00675CFD">
          <w:rPr>
            <w:webHidden/>
          </w:rPr>
        </w:r>
        <w:r w:rsidR="00675CFD">
          <w:rPr>
            <w:webHidden/>
          </w:rPr>
          <w:fldChar w:fldCharType="separate"/>
        </w:r>
        <w:r w:rsidR="00675CFD">
          <w:rPr>
            <w:webHidden/>
          </w:rPr>
          <w:t>23</w:t>
        </w:r>
        <w:r w:rsidR="00675CFD">
          <w:rPr>
            <w:webHidden/>
          </w:rPr>
          <w:fldChar w:fldCharType="end"/>
        </w:r>
      </w:hyperlink>
    </w:p>
    <w:p w14:paraId="2FD50333" w14:textId="06A99898" w:rsidR="00675CFD" w:rsidRDefault="00D370AA">
      <w:pPr>
        <w:pStyle w:val="TOC2"/>
        <w:rPr>
          <w:b w:val="0"/>
          <w:noProof/>
          <w:color w:val="auto"/>
          <w:sz w:val="22"/>
          <w:lang w:val="en-CA" w:eastAsia="en-CA"/>
        </w:rPr>
      </w:pPr>
      <w:hyperlink w:anchor="_Toc43989429" w:history="1">
        <w:r w:rsidR="00675CFD" w:rsidRPr="00824C36">
          <w:rPr>
            <w:rStyle w:val="Hyperlink"/>
            <w:noProof/>
          </w:rPr>
          <w:t>Business Requirements</w:t>
        </w:r>
        <w:r w:rsidR="00675CFD">
          <w:rPr>
            <w:noProof/>
            <w:webHidden/>
          </w:rPr>
          <w:tab/>
        </w:r>
        <w:r w:rsidR="00675CFD">
          <w:rPr>
            <w:noProof/>
            <w:webHidden/>
          </w:rPr>
          <w:fldChar w:fldCharType="begin"/>
        </w:r>
        <w:r w:rsidR="00675CFD">
          <w:rPr>
            <w:noProof/>
            <w:webHidden/>
          </w:rPr>
          <w:instrText xml:space="preserve"> PAGEREF _Toc43989429 \h </w:instrText>
        </w:r>
        <w:r w:rsidR="00675CFD">
          <w:rPr>
            <w:noProof/>
            <w:webHidden/>
          </w:rPr>
        </w:r>
        <w:r w:rsidR="00675CFD">
          <w:rPr>
            <w:noProof/>
            <w:webHidden/>
          </w:rPr>
          <w:fldChar w:fldCharType="separate"/>
        </w:r>
        <w:r w:rsidR="00675CFD">
          <w:rPr>
            <w:noProof/>
            <w:webHidden/>
          </w:rPr>
          <w:t>25</w:t>
        </w:r>
        <w:r w:rsidR="00675CFD">
          <w:rPr>
            <w:noProof/>
            <w:webHidden/>
          </w:rPr>
          <w:fldChar w:fldCharType="end"/>
        </w:r>
      </w:hyperlink>
    </w:p>
    <w:p w14:paraId="19E8985E" w14:textId="7E1D4253" w:rsidR="00675CFD" w:rsidRDefault="00D370AA">
      <w:pPr>
        <w:pStyle w:val="TOC2"/>
        <w:rPr>
          <w:b w:val="0"/>
          <w:noProof/>
          <w:color w:val="auto"/>
          <w:sz w:val="22"/>
          <w:lang w:val="en-CA" w:eastAsia="en-CA"/>
        </w:rPr>
      </w:pPr>
      <w:hyperlink w:anchor="_Toc43989430" w:history="1">
        <w:r w:rsidR="00675CFD" w:rsidRPr="00824C36">
          <w:rPr>
            <w:rStyle w:val="Hyperlink"/>
            <w:noProof/>
          </w:rPr>
          <w:t>Appendix - CAFT Screen Captures – Late File Manual Release</w:t>
        </w:r>
        <w:r w:rsidR="00675CFD">
          <w:rPr>
            <w:noProof/>
            <w:webHidden/>
          </w:rPr>
          <w:tab/>
        </w:r>
        <w:r w:rsidR="00675CFD">
          <w:rPr>
            <w:noProof/>
            <w:webHidden/>
          </w:rPr>
          <w:fldChar w:fldCharType="begin"/>
        </w:r>
        <w:r w:rsidR="00675CFD">
          <w:rPr>
            <w:noProof/>
            <w:webHidden/>
          </w:rPr>
          <w:instrText xml:space="preserve"> PAGEREF _Toc43989430 \h </w:instrText>
        </w:r>
        <w:r w:rsidR="00675CFD">
          <w:rPr>
            <w:noProof/>
            <w:webHidden/>
          </w:rPr>
        </w:r>
        <w:r w:rsidR="00675CFD">
          <w:rPr>
            <w:noProof/>
            <w:webHidden/>
          </w:rPr>
          <w:fldChar w:fldCharType="separate"/>
        </w:r>
        <w:r w:rsidR="00675CFD">
          <w:rPr>
            <w:noProof/>
            <w:webHidden/>
          </w:rPr>
          <w:t>26</w:t>
        </w:r>
        <w:r w:rsidR="00675CFD">
          <w:rPr>
            <w:noProof/>
            <w:webHidden/>
          </w:rPr>
          <w:fldChar w:fldCharType="end"/>
        </w:r>
      </w:hyperlink>
    </w:p>
    <w:p w14:paraId="0B2A03A7" w14:textId="38263991" w:rsidR="00675CFD" w:rsidRDefault="00D370AA">
      <w:pPr>
        <w:pStyle w:val="TOC1"/>
        <w:rPr>
          <w:color w:val="auto"/>
          <w:lang w:val="en-CA" w:eastAsia="en-CA"/>
        </w:rPr>
      </w:pPr>
      <w:hyperlink w:anchor="_Toc43989431" w:history="1">
        <w:r w:rsidR="00675CFD" w:rsidRPr="00824C36">
          <w:rPr>
            <w:rStyle w:val="Hyperlink"/>
          </w:rPr>
          <w:t>Related Documents</w:t>
        </w:r>
        <w:r w:rsidR="00675CFD">
          <w:rPr>
            <w:webHidden/>
          </w:rPr>
          <w:tab/>
        </w:r>
        <w:r w:rsidR="00675CFD">
          <w:rPr>
            <w:webHidden/>
          </w:rPr>
          <w:fldChar w:fldCharType="begin"/>
        </w:r>
        <w:r w:rsidR="00675CFD">
          <w:rPr>
            <w:webHidden/>
          </w:rPr>
          <w:instrText xml:space="preserve"> PAGEREF _Toc43989431 \h </w:instrText>
        </w:r>
        <w:r w:rsidR="00675CFD">
          <w:rPr>
            <w:webHidden/>
          </w:rPr>
        </w:r>
        <w:r w:rsidR="00675CFD">
          <w:rPr>
            <w:webHidden/>
          </w:rPr>
          <w:fldChar w:fldCharType="separate"/>
        </w:r>
        <w:r w:rsidR="00675CFD">
          <w:rPr>
            <w:webHidden/>
          </w:rPr>
          <w:t>28</w:t>
        </w:r>
        <w:r w:rsidR="00675CFD">
          <w:rPr>
            <w:webHidden/>
          </w:rPr>
          <w:fldChar w:fldCharType="end"/>
        </w:r>
      </w:hyperlink>
    </w:p>
    <w:p w14:paraId="65DAC54E" w14:textId="7CD93A27" w:rsidR="00675CFD" w:rsidRDefault="00D370AA">
      <w:pPr>
        <w:pStyle w:val="TOC1"/>
        <w:rPr>
          <w:color w:val="auto"/>
          <w:lang w:val="en-CA" w:eastAsia="en-CA"/>
        </w:rPr>
      </w:pPr>
      <w:hyperlink w:anchor="_Toc43989432" w:history="1">
        <w:r w:rsidR="00675CFD" w:rsidRPr="00824C36">
          <w:rPr>
            <w:rStyle w:val="Hyperlink"/>
          </w:rPr>
          <w:t>Signature</w:t>
        </w:r>
        <w:r w:rsidR="00675CFD">
          <w:rPr>
            <w:webHidden/>
          </w:rPr>
          <w:tab/>
        </w:r>
        <w:r w:rsidR="00675CFD">
          <w:rPr>
            <w:webHidden/>
          </w:rPr>
          <w:fldChar w:fldCharType="begin"/>
        </w:r>
        <w:r w:rsidR="00675CFD">
          <w:rPr>
            <w:webHidden/>
          </w:rPr>
          <w:instrText xml:space="preserve"> PAGEREF _Toc43989432 \h </w:instrText>
        </w:r>
        <w:r w:rsidR="00675CFD">
          <w:rPr>
            <w:webHidden/>
          </w:rPr>
        </w:r>
        <w:r w:rsidR="00675CFD">
          <w:rPr>
            <w:webHidden/>
          </w:rPr>
          <w:fldChar w:fldCharType="separate"/>
        </w:r>
        <w:r w:rsidR="00675CFD">
          <w:rPr>
            <w:webHidden/>
          </w:rPr>
          <w:t>29</w:t>
        </w:r>
        <w:r w:rsidR="00675CFD">
          <w:rPr>
            <w:webHidden/>
          </w:rPr>
          <w:fldChar w:fldCharType="end"/>
        </w:r>
      </w:hyperlink>
    </w:p>
    <w:p w14:paraId="545ACE9B" w14:textId="7360ECEB" w:rsidR="00EE707B" w:rsidRPr="00643F32" w:rsidRDefault="000B5A4B" w:rsidP="001D4FB6">
      <w:pPr>
        <w:sectPr w:rsidR="00EE707B" w:rsidRPr="00643F32" w:rsidSect="000F6BDA">
          <w:headerReference w:type="default" r:id="rId11"/>
          <w:footerReference w:type="default" r:id="rId12"/>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3AB4EA60" w14:textId="77777777" w:rsidR="00747021" w:rsidRPr="00643F32" w:rsidRDefault="00747021" w:rsidP="00747021">
      <w:pPr>
        <w:pStyle w:val="Heading1"/>
        <w:tabs>
          <w:tab w:val="left" w:pos="5597"/>
        </w:tabs>
      </w:pPr>
      <w:bookmarkStart w:id="0" w:name="_Toc500230395"/>
      <w:bookmarkStart w:id="1" w:name="_Toc43989415"/>
      <w:bookmarkStart w:id="2" w:name="_Toc386438313"/>
      <w:bookmarkStart w:id="3" w:name="_Toc379182382"/>
      <w:bookmarkStart w:id="4" w:name="_Toc379183389"/>
      <w:r w:rsidRPr="00643F32">
        <w:lastRenderedPageBreak/>
        <w:t>Document Information</w:t>
      </w:r>
      <w:bookmarkEnd w:id="0"/>
      <w:bookmarkEnd w:id="1"/>
    </w:p>
    <w:p w14:paraId="49902517" w14:textId="77777777" w:rsidR="00747021" w:rsidRPr="00643F32" w:rsidRDefault="00747021" w:rsidP="00E93B70">
      <w:pPr>
        <w:pStyle w:val="Heading2"/>
      </w:pPr>
      <w:bookmarkStart w:id="5" w:name="_Toc500230396"/>
      <w:bookmarkStart w:id="6" w:name="_Toc43989416"/>
      <w:r w:rsidRPr="00643F32">
        <w:t>Revision History</w:t>
      </w:r>
      <w:bookmarkEnd w:id="5"/>
      <w:bookmarkEnd w:id="6"/>
    </w:p>
    <w:p w14:paraId="39EBB062" w14:textId="77777777" w:rsidR="00747021" w:rsidRPr="00643F32" w:rsidRDefault="00747021" w:rsidP="00747021">
      <w:r w:rsidRPr="00643F32">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643F32" w14:paraId="0938234C"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21DA6EF4"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53DF47D4"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37D36AE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44B9066B"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474DE64B"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49AEC7B7" w14:textId="77777777" w:rsidR="00747021" w:rsidRPr="00643F32" w:rsidRDefault="006B655B" w:rsidP="00747021">
            <w:r w:rsidRPr="00643F32">
              <w:t>1.00</w:t>
            </w:r>
          </w:p>
        </w:tc>
        <w:tc>
          <w:tcPr>
            <w:tcW w:w="1965" w:type="dxa"/>
          </w:tcPr>
          <w:p w14:paraId="51309EA8" w14:textId="77777777" w:rsidR="00747021" w:rsidRPr="00643F32" w:rsidRDefault="006B655B" w:rsidP="00747021">
            <w:r w:rsidRPr="00643F32">
              <w:t>June 15, 2020</w:t>
            </w:r>
          </w:p>
        </w:tc>
        <w:tc>
          <w:tcPr>
            <w:tcW w:w="1893" w:type="dxa"/>
          </w:tcPr>
          <w:p w14:paraId="51437171" w14:textId="77777777" w:rsidR="00747021" w:rsidRPr="00643F32" w:rsidRDefault="00F36614" w:rsidP="00747021">
            <w:r>
              <w:t>Neil Cory</w:t>
            </w:r>
          </w:p>
        </w:tc>
        <w:tc>
          <w:tcPr>
            <w:tcW w:w="4222" w:type="dxa"/>
          </w:tcPr>
          <w:p w14:paraId="2363D0CC" w14:textId="3F7C7DC5" w:rsidR="00747021" w:rsidRPr="00643F32" w:rsidRDefault="006B655B" w:rsidP="00747021">
            <w:r w:rsidRPr="00643F32">
              <w:t>Initial draft</w:t>
            </w:r>
            <w:r w:rsidR="0028787F">
              <w:t>. Included Originator Profile Management only.</w:t>
            </w:r>
          </w:p>
        </w:tc>
      </w:tr>
      <w:tr w:rsidR="00747021" w:rsidRPr="00643F32" w14:paraId="5C4D2128"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1288B054" w14:textId="5EF5FB0D" w:rsidR="00747021" w:rsidRPr="00643F32" w:rsidRDefault="0028787F" w:rsidP="00747021">
            <w:r>
              <w:t>1.01</w:t>
            </w:r>
          </w:p>
        </w:tc>
        <w:tc>
          <w:tcPr>
            <w:tcW w:w="1965" w:type="dxa"/>
          </w:tcPr>
          <w:p w14:paraId="20E13B44" w14:textId="74A16EAA" w:rsidR="00747021" w:rsidRPr="00643F32" w:rsidRDefault="0028787F" w:rsidP="00747021">
            <w:r>
              <w:t>June 19, 2020</w:t>
            </w:r>
          </w:p>
        </w:tc>
        <w:tc>
          <w:tcPr>
            <w:tcW w:w="1893" w:type="dxa"/>
          </w:tcPr>
          <w:p w14:paraId="7BAB74BE" w14:textId="4BE9FDBC" w:rsidR="00747021" w:rsidRPr="00643F32" w:rsidRDefault="0028787F" w:rsidP="00747021">
            <w:r>
              <w:t>Neil Cory</w:t>
            </w:r>
          </w:p>
        </w:tc>
        <w:tc>
          <w:tcPr>
            <w:tcW w:w="4222" w:type="dxa"/>
          </w:tcPr>
          <w:p w14:paraId="7BAAA371" w14:textId="1F2E0A72" w:rsidR="00747021" w:rsidRPr="00643F32" w:rsidRDefault="0028787F" w:rsidP="00747021">
            <w:r>
              <w:t xml:space="preserve">Updated with Processing and Settling Transactions, </w:t>
            </w:r>
            <w:r w:rsidR="00FA3DAD">
              <w:t>Upload External File, Late File Maintenance, and attached CPA Standard 5 spec document</w:t>
            </w:r>
          </w:p>
        </w:tc>
      </w:tr>
      <w:tr w:rsidR="00747021" w:rsidRPr="00643F32" w14:paraId="45852CE9"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15FDE628" w14:textId="77777777" w:rsidR="00747021" w:rsidRPr="00643F32" w:rsidRDefault="00747021" w:rsidP="00747021"/>
        </w:tc>
        <w:tc>
          <w:tcPr>
            <w:tcW w:w="1965" w:type="dxa"/>
          </w:tcPr>
          <w:p w14:paraId="48735237" w14:textId="77777777" w:rsidR="00747021" w:rsidRPr="00643F32" w:rsidRDefault="00747021" w:rsidP="00747021"/>
        </w:tc>
        <w:tc>
          <w:tcPr>
            <w:tcW w:w="1893" w:type="dxa"/>
          </w:tcPr>
          <w:p w14:paraId="0B25DEFA" w14:textId="77777777" w:rsidR="00747021" w:rsidRPr="00643F32" w:rsidRDefault="00747021" w:rsidP="00747021"/>
        </w:tc>
        <w:tc>
          <w:tcPr>
            <w:tcW w:w="4222" w:type="dxa"/>
          </w:tcPr>
          <w:p w14:paraId="46E7CBE0" w14:textId="77777777" w:rsidR="00747021" w:rsidRPr="00643F32" w:rsidRDefault="00747021" w:rsidP="00747021"/>
        </w:tc>
      </w:tr>
      <w:tr w:rsidR="00747021" w:rsidRPr="00643F32" w14:paraId="5B67D68E"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2118CD00" w14:textId="77777777" w:rsidR="00747021" w:rsidRPr="00643F32" w:rsidRDefault="00747021" w:rsidP="00747021"/>
        </w:tc>
        <w:tc>
          <w:tcPr>
            <w:tcW w:w="1965" w:type="dxa"/>
          </w:tcPr>
          <w:p w14:paraId="4F7D311F" w14:textId="77777777" w:rsidR="00747021" w:rsidRPr="00643F32" w:rsidRDefault="00747021" w:rsidP="00747021"/>
        </w:tc>
        <w:tc>
          <w:tcPr>
            <w:tcW w:w="1893" w:type="dxa"/>
          </w:tcPr>
          <w:p w14:paraId="10D24DFA" w14:textId="77777777" w:rsidR="00747021" w:rsidRPr="00643F32" w:rsidRDefault="00747021" w:rsidP="00747021"/>
        </w:tc>
        <w:tc>
          <w:tcPr>
            <w:tcW w:w="4222" w:type="dxa"/>
          </w:tcPr>
          <w:p w14:paraId="6F062FE2" w14:textId="77777777" w:rsidR="00747021" w:rsidRPr="00643F32" w:rsidRDefault="00747021" w:rsidP="00747021"/>
        </w:tc>
      </w:tr>
    </w:tbl>
    <w:p w14:paraId="399EDD54" w14:textId="77777777" w:rsidR="00747021" w:rsidRPr="00643F32" w:rsidRDefault="00747021" w:rsidP="00E93B70">
      <w:pPr>
        <w:pStyle w:val="Heading2"/>
      </w:pPr>
      <w:bookmarkStart w:id="7" w:name="_Toc290991139"/>
      <w:bookmarkStart w:id="8" w:name="_Toc297634873"/>
      <w:bookmarkStart w:id="9" w:name="_Toc301176927"/>
      <w:bookmarkStart w:id="10" w:name="_Toc500230397"/>
      <w:bookmarkStart w:id="11" w:name="_Toc43989417"/>
      <w:r w:rsidRPr="00643F32">
        <w:t>Related Document References</w:t>
      </w:r>
      <w:bookmarkEnd w:id="7"/>
      <w:bookmarkEnd w:id="8"/>
      <w:bookmarkEnd w:id="9"/>
      <w:bookmarkEnd w:id="10"/>
      <w:bookmarkEnd w:id="11"/>
    </w:p>
    <w:p w14:paraId="1E9DADE5" w14:textId="77777777" w:rsidR="00747021" w:rsidRPr="00643F32" w:rsidRDefault="00747021" w:rsidP="00747021">
      <w:pPr>
        <w:rPr>
          <w:rFonts w:cstheme="minorHAnsi"/>
          <w:color w:val="3333FF"/>
          <w:sz w:val="20"/>
          <w:szCs w:val="20"/>
        </w:rPr>
      </w:pPr>
      <w:r w:rsidRPr="00643F32">
        <w:rPr>
          <w:rFonts w:cstheme="minorHAnsi"/>
          <w:color w:val="3333FF"/>
          <w:sz w:val="20"/>
          <w:szCs w:val="20"/>
        </w:rPr>
        <w:t>[List all relevant documents, such as: business case</w:t>
      </w:r>
      <w:r w:rsidR="004B7610" w:rsidRPr="00643F32">
        <w:rPr>
          <w:rFonts w:cstheme="minorHAnsi"/>
          <w:color w:val="3333FF"/>
          <w:sz w:val="20"/>
          <w:szCs w:val="20"/>
        </w:rPr>
        <w:t>, existing</w:t>
      </w:r>
      <w:r w:rsidRPr="00643F32">
        <w:rPr>
          <w:rFonts w:cstheme="minorHAnsi"/>
          <w:color w:val="3333FF"/>
          <w:sz w:val="20"/>
          <w:szCs w:val="20"/>
        </w:rPr>
        <w:t xml:space="preserve"> business and IT Architecture models, roadmaps, document and model templates, standards, glossaries, etc. Include the version number, if appropriate.] </w:t>
      </w: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7F6B879B"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2224DD85"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7B52FB0C"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3976035B"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0CEC72E4"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5B3E456F" w14:textId="77777777" w:rsidR="00747021" w:rsidRPr="00F36614" w:rsidRDefault="00F36614" w:rsidP="00747021">
            <w:pPr>
              <w:rPr>
                <w:rFonts w:asciiTheme="majorHAnsi" w:hAnsiTheme="majorHAnsi" w:cstheme="majorHAnsi"/>
                <w:b/>
              </w:rPr>
            </w:pPr>
            <w:r w:rsidRPr="00F36614">
              <w:rPr>
                <w:rFonts w:asciiTheme="majorHAnsi" w:hAnsiTheme="majorHAnsi" w:cstheme="majorHAnsi"/>
                <w:b/>
              </w:rPr>
              <w:t xml:space="preserve">1.0 </w:t>
            </w:r>
          </w:p>
        </w:tc>
        <w:tc>
          <w:tcPr>
            <w:tcW w:w="2610" w:type="dxa"/>
          </w:tcPr>
          <w:p w14:paraId="7EFAA48A" w14:textId="77777777" w:rsidR="00747021" w:rsidRPr="00F36614" w:rsidRDefault="00747021" w:rsidP="00747021">
            <w:pPr>
              <w:rPr>
                <w:rFonts w:asciiTheme="majorHAnsi" w:hAnsiTheme="majorHAnsi" w:cstheme="majorHAnsi"/>
                <w:b/>
              </w:rPr>
            </w:pPr>
          </w:p>
        </w:tc>
        <w:tc>
          <w:tcPr>
            <w:tcW w:w="6208" w:type="dxa"/>
          </w:tcPr>
          <w:p w14:paraId="70872D94" w14:textId="77777777" w:rsidR="00747021" w:rsidRPr="00F36614" w:rsidRDefault="00747021" w:rsidP="00747021">
            <w:pPr>
              <w:rPr>
                <w:rFonts w:asciiTheme="majorHAnsi" w:hAnsiTheme="majorHAnsi" w:cstheme="majorHAnsi"/>
                <w:b/>
              </w:rPr>
            </w:pPr>
          </w:p>
        </w:tc>
      </w:tr>
      <w:tr w:rsidR="00747021" w:rsidRPr="00643F32" w14:paraId="05A7207B"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66004C7F" w14:textId="77777777" w:rsidR="00747021" w:rsidRPr="00F36614" w:rsidRDefault="00747021" w:rsidP="00747021">
            <w:pPr>
              <w:rPr>
                <w:rFonts w:asciiTheme="majorHAnsi" w:hAnsiTheme="majorHAnsi" w:cstheme="majorHAnsi"/>
                <w:b/>
              </w:rPr>
            </w:pPr>
          </w:p>
        </w:tc>
        <w:tc>
          <w:tcPr>
            <w:tcW w:w="2610" w:type="dxa"/>
          </w:tcPr>
          <w:p w14:paraId="3483A2C4" w14:textId="77777777" w:rsidR="00747021" w:rsidRPr="00F36614" w:rsidRDefault="00747021" w:rsidP="00747021">
            <w:pPr>
              <w:rPr>
                <w:rFonts w:asciiTheme="majorHAnsi" w:hAnsiTheme="majorHAnsi" w:cstheme="majorHAnsi"/>
                <w:b/>
              </w:rPr>
            </w:pPr>
          </w:p>
        </w:tc>
        <w:tc>
          <w:tcPr>
            <w:tcW w:w="6208" w:type="dxa"/>
          </w:tcPr>
          <w:p w14:paraId="390811FE" w14:textId="77777777" w:rsidR="00747021" w:rsidRPr="00F36614" w:rsidRDefault="00747021" w:rsidP="00747021">
            <w:pPr>
              <w:rPr>
                <w:rFonts w:asciiTheme="majorHAnsi" w:hAnsiTheme="majorHAnsi" w:cstheme="majorHAnsi"/>
                <w:b/>
              </w:rPr>
            </w:pPr>
          </w:p>
        </w:tc>
      </w:tr>
    </w:tbl>
    <w:p w14:paraId="7795D50A" w14:textId="77777777" w:rsidR="00747021" w:rsidRPr="00643F32" w:rsidRDefault="00747021" w:rsidP="00747021">
      <w:pPr>
        <w:rPr>
          <w:rFonts w:asciiTheme="majorHAnsi" w:hAnsiTheme="majorHAnsi" w:cstheme="majorHAnsi"/>
          <w:b/>
          <w:color w:val="FFFFFF"/>
        </w:rPr>
      </w:pPr>
    </w:p>
    <w:p w14:paraId="4A1ACFFA" w14:textId="77777777" w:rsidR="00747021" w:rsidRPr="00643F32" w:rsidRDefault="00747021" w:rsidP="004D4C4E">
      <w:pPr>
        <w:pStyle w:val="Bullets"/>
        <w:numPr>
          <w:ilvl w:val="0"/>
          <w:numId w:val="0"/>
        </w:numPr>
        <w:ind w:left="357"/>
      </w:pPr>
      <w:bookmarkStart w:id="12" w:name="_Toc290994526"/>
      <w:bookmarkStart w:id="13" w:name="_Toc500230401"/>
    </w:p>
    <w:p w14:paraId="01A980AB" w14:textId="77777777" w:rsidR="00747021" w:rsidRPr="00036DED" w:rsidRDefault="00747021" w:rsidP="00036DED">
      <w:pPr>
        <w:rPr>
          <w:color w:val="9E7C0C"/>
          <w:spacing w:val="-5"/>
          <w:sz w:val="40"/>
          <w:szCs w:val="40"/>
        </w:rPr>
      </w:pPr>
      <w:r w:rsidRPr="00643F32">
        <w:br w:type="page"/>
      </w:r>
      <w:bookmarkEnd w:id="12"/>
      <w:bookmarkEnd w:id="13"/>
    </w:p>
    <w:p w14:paraId="5EB9C13D" w14:textId="77777777" w:rsidR="006B655B" w:rsidRPr="00643F32" w:rsidRDefault="006B655B" w:rsidP="00747021">
      <w:pPr>
        <w:pStyle w:val="Heading1"/>
        <w:keepNext/>
        <w:keepLines/>
        <w:spacing w:before="240" w:after="120" w:line="276" w:lineRule="auto"/>
      </w:pPr>
      <w:bookmarkStart w:id="14" w:name="_Toc43989418"/>
      <w:bookmarkStart w:id="15" w:name="_Toc500230424"/>
      <w:r w:rsidRPr="00643F32">
        <w:lastRenderedPageBreak/>
        <w:t xml:space="preserve">Use Case </w:t>
      </w:r>
      <w:r w:rsidR="007E2430">
        <w:t>CAFT UC001</w:t>
      </w:r>
      <w:r w:rsidR="00F36614">
        <w:t>–</w:t>
      </w:r>
      <w:r w:rsidRPr="00643F32">
        <w:t xml:space="preserve"> </w:t>
      </w:r>
      <w:r w:rsidR="00F36614">
        <w:t>Originator Profile Maintenance</w:t>
      </w:r>
      <w:bookmarkEnd w:id="14"/>
    </w:p>
    <w:p w14:paraId="61F3C979" w14:textId="3B7B6C52" w:rsidR="0005378D" w:rsidRDefault="0005378D"/>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05378D" w:rsidRPr="00DE1574" w14:paraId="34183E7C" w14:textId="77777777" w:rsidTr="004D2AFC">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0851C98" w14:textId="77777777" w:rsidR="0005378D" w:rsidRPr="00DE1574" w:rsidRDefault="0005378D" w:rsidP="004D2AFC">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A6D3CD" w14:textId="77777777" w:rsidR="0005378D" w:rsidRPr="005B0620" w:rsidRDefault="0005378D" w:rsidP="004D2AFC">
            <w:pPr>
              <w:tabs>
                <w:tab w:val="left" w:pos="2545"/>
              </w:tabs>
              <w:spacing w:before="60" w:after="60"/>
              <w:rPr>
                <w:rFonts w:cstheme="minorHAnsi"/>
              </w:rPr>
            </w:pPr>
            <w:r>
              <w:rPr>
                <w:rFonts w:cstheme="minorHAnsi"/>
              </w:rPr>
              <w:t>UC001- CAFT</w:t>
            </w:r>
            <w:r w:rsidRPr="005B0620">
              <w:rPr>
                <w:rFonts w:cstheme="minorHAnsi"/>
              </w:rPr>
              <w:tab/>
            </w:r>
          </w:p>
        </w:tc>
      </w:tr>
      <w:tr w:rsidR="0005378D" w:rsidRPr="00DE1574" w14:paraId="27EE7828"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121DAD0" w14:textId="77777777" w:rsidR="0005378D" w:rsidRPr="00DE1574" w:rsidRDefault="0005378D" w:rsidP="004D2AFC">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D42725" w14:textId="77777777" w:rsidR="0005378D" w:rsidRPr="0037146B" w:rsidRDefault="0005378D" w:rsidP="004D2AFC">
            <w:pPr>
              <w:spacing w:before="60" w:after="60"/>
              <w:rPr>
                <w:rFonts w:cstheme="minorHAnsi"/>
              </w:rPr>
            </w:pPr>
            <w:r>
              <w:rPr>
                <w:rFonts w:cstheme="minorHAnsi"/>
              </w:rPr>
              <w:t>Originator Profile Maintenance</w:t>
            </w:r>
          </w:p>
        </w:tc>
      </w:tr>
      <w:tr w:rsidR="0005378D" w:rsidRPr="00DE1574" w14:paraId="52EEB815"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284557A" w14:textId="77777777" w:rsidR="0005378D" w:rsidRPr="00DE1574" w:rsidRDefault="0005378D" w:rsidP="004D2AFC">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FCC9D" w14:textId="77777777" w:rsidR="0005378D" w:rsidRPr="0037146B" w:rsidRDefault="0005378D" w:rsidP="004D2AFC">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E96BB8" w14:textId="77777777" w:rsidR="0005378D" w:rsidRPr="0037146B" w:rsidRDefault="0005378D" w:rsidP="004D2AFC">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D643AA" w14:textId="77777777" w:rsidR="0005378D" w:rsidRPr="0037146B" w:rsidRDefault="0005378D" w:rsidP="004D2AFC">
            <w:pPr>
              <w:spacing w:before="60" w:after="60"/>
              <w:rPr>
                <w:rFonts w:cstheme="minorHAnsi"/>
              </w:rPr>
            </w:pPr>
            <w:r>
              <w:rPr>
                <w:rFonts w:cstheme="minorHAnsi"/>
              </w:rPr>
              <w:t>Neil Cory</w:t>
            </w:r>
          </w:p>
        </w:tc>
      </w:tr>
      <w:tr w:rsidR="0005378D" w:rsidRPr="00DE1574" w14:paraId="1E7D4BD0"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B18E9FA" w14:textId="77777777" w:rsidR="0005378D" w:rsidRPr="00DE1574" w:rsidRDefault="0005378D" w:rsidP="004D2AFC">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D4E852" w14:textId="77777777" w:rsidR="0005378D" w:rsidRPr="0037146B" w:rsidRDefault="0005378D" w:rsidP="004D2AFC">
            <w:pPr>
              <w:spacing w:before="60" w:after="60"/>
              <w:rPr>
                <w:rFonts w:cstheme="minorHAnsi"/>
              </w:rPr>
            </w:pPr>
            <w:r>
              <w:rPr>
                <w:rFonts w:cstheme="minorHAnsi"/>
              </w:rPr>
              <w:t>June 16,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E17D17" w14:textId="77777777" w:rsidR="0005378D" w:rsidRPr="0037146B" w:rsidRDefault="0005378D" w:rsidP="004D2AFC">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889306" w14:textId="77777777" w:rsidR="0005378D" w:rsidRPr="0037146B" w:rsidRDefault="0005378D" w:rsidP="004D2AFC">
            <w:pPr>
              <w:spacing w:before="60" w:after="60"/>
              <w:rPr>
                <w:rFonts w:cstheme="minorHAnsi"/>
              </w:rPr>
            </w:pPr>
            <w:r>
              <w:rPr>
                <w:rFonts w:cstheme="minorHAnsi"/>
              </w:rPr>
              <w:t>June 17, 2017</w:t>
            </w:r>
          </w:p>
        </w:tc>
      </w:tr>
      <w:tr w:rsidR="0005378D" w:rsidRPr="00DE1574" w14:paraId="7769DF5C"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47D21D24" w14:textId="77777777" w:rsidR="0005378D" w:rsidRPr="00DE1574" w:rsidRDefault="0005378D" w:rsidP="004D2AFC">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B4B8DB" w14:textId="77777777" w:rsidR="0005378D" w:rsidRDefault="0005378D" w:rsidP="004D2AFC">
            <w:pPr>
              <w:spacing w:before="60" w:after="60"/>
              <w:rPr>
                <w:rFonts w:cstheme="minorHAnsi"/>
              </w:rPr>
            </w:pPr>
            <w:r>
              <w:rPr>
                <w:rFonts w:cstheme="minorHAnsi"/>
              </w:rPr>
              <w:t>An approved customer needs to have an Originator ID created and users created or modified to use the CAFT Service.   The information required has been capture by Branch Cash Management and now the customer CAFT users must be set up or modified on Spotlight to enable the request or change.</w:t>
            </w:r>
          </w:p>
          <w:p w14:paraId="4A248E0A" w14:textId="77777777" w:rsidR="0005378D" w:rsidRPr="0037146B" w:rsidRDefault="0005378D" w:rsidP="004D2AFC">
            <w:pPr>
              <w:spacing w:before="60" w:after="60"/>
              <w:rPr>
                <w:rFonts w:cstheme="minorHAnsi"/>
              </w:rPr>
            </w:pPr>
          </w:p>
        </w:tc>
      </w:tr>
      <w:tr w:rsidR="0005378D" w:rsidRPr="00DE1574" w14:paraId="35FBF53E"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3AAC26F" w14:textId="77777777" w:rsidR="0005378D" w:rsidRPr="00DE1574" w:rsidRDefault="0005378D" w:rsidP="004D2AFC">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F1F976" w14:textId="77777777" w:rsidR="0005378D" w:rsidRPr="005B0620" w:rsidRDefault="0005378D" w:rsidP="004D2AFC">
            <w:pPr>
              <w:spacing w:before="60" w:after="60"/>
              <w:rPr>
                <w:rFonts w:cstheme="minorHAnsi"/>
              </w:rPr>
            </w:pPr>
            <w:r>
              <w:rPr>
                <w:rFonts w:cstheme="minorHAnsi"/>
              </w:rPr>
              <w:t>Cash Management Support</w:t>
            </w:r>
          </w:p>
        </w:tc>
      </w:tr>
      <w:tr w:rsidR="0005378D" w:rsidRPr="00DE1574" w14:paraId="504E6C55"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FC090B" w14:textId="77777777" w:rsidR="0005378D" w:rsidRPr="00AD71AE" w:rsidRDefault="0005378D" w:rsidP="004D2AFC">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F3A357" w14:textId="77777777" w:rsidR="0005378D" w:rsidRDefault="0005378D" w:rsidP="00561AEF">
            <w:pPr>
              <w:pStyle w:val="ListParagraph"/>
              <w:numPr>
                <w:ilvl w:val="0"/>
                <w:numId w:val="25"/>
              </w:numPr>
              <w:spacing w:before="60" w:after="60"/>
              <w:rPr>
                <w:rFonts w:cstheme="minorHAnsi"/>
              </w:rPr>
            </w:pPr>
            <w:r w:rsidRPr="003E504A">
              <w:rPr>
                <w:rFonts w:cstheme="minorHAnsi"/>
              </w:rPr>
              <w:t xml:space="preserve">Infinity and Spotlight are both configured and integrated with a CAFT service provider. </w:t>
            </w:r>
          </w:p>
          <w:p w14:paraId="65CE3139" w14:textId="77777777" w:rsidR="0005378D" w:rsidRDefault="0005378D" w:rsidP="00561AEF">
            <w:pPr>
              <w:pStyle w:val="ListParagraph"/>
              <w:numPr>
                <w:ilvl w:val="0"/>
                <w:numId w:val="25"/>
              </w:numPr>
              <w:spacing w:before="60" w:after="60"/>
              <w:rPr>
                <w:rFonts w:cstheme="minorHAnsi"/>
              </w:rPr>
            </w:pPr>
            <w:r>
              <w:rPr>
                <w:rFonts w:cstheme="minorHAnsi"/>
              </w:rPr>
              <w:t>The requesting customer is approved to make CAFT transactions</w:t>
            </w:r>
          </w:p>
          <w:p w14:paraId="324331C6" w14:textId="77777777" w:rsidR="0005378D" w:rsidRPr="003E504A" w:rsidRDefault="0005378D" w:rsidP="00561AEF">
            <w:pPr>
              <w:pStyle w:val="ListParagraph"/>
              <w:numPr>
                <w:ilvl w:val="0"/>
                <w:numId w:val="25"/>
              </w:numPr>
              <w:spacing w:before="60" w:after="60"/>
              <w:rPr>
                <w:rFonts w:cstheme="minorHAnsi"/>
              </w:rPr>
            </w:pPr>
            <w:r>
              <w:rPr>
                <w:rFonts w:cstheme="minorHAnsi"/>
              </w:rPr>
              <w:t xml:space="preserve">All required customer information for Originators has been captured and provided to Cash Management </w:t>
            </w:r>
          </w:p>
          <w:p w14:paraId="56D93924" w14:textId="77777777" w:rsidR="0005378D" w:rsidRDefault="0005378D" w:rsidP="00561AEF">
            <w:pPr>
              <w:pStyle w:val="ListParagraph"/>
              <w:numPr>
                <w:ilvl w:val="0"/>
                <w:numId w:val="25"/>
              </w:numPr>
              <w:spacing w:before="60" w:after="60"/>
              <w:rPr>
                <w:rFonts w:cstheme="minorHAnsi"/>
              </w:rPr>
            </w:pPr>
            <w:r w:rsidRPr="003E504A">
              <w:rPr>
                <w:rFonts w:cstheme="minorHAnsi"/>
              </w:rPr>
              <w:t>Cash Management is logged into Infinity and ready action branch request in Originator Profile Management module of Infinity</w:t>
            </w:r>
          </w:p>
          <w:p w14:paraId="66720D77" w14:textId="415E2F65" w:rsidR="0005378D" w:rsidRPr="003E504A" w:rsidRDefault="0005378D" w:rsidP="00561AEF">
            <w:pPr>
              <w:pStyle w:val="ListParagraph"/>
              <w:numPr>
                <w:ilvl w:val="0"/>
                <w:numId w:val="25"/>
              </w:numPr>
              <w:spacing w:before="60" w:after="60"/>
              <w:rPr>
                <w:rFonts w:cstheme="minorHAnsi"/>
              </w:rPr>
            </w:pPr>
            <w:r>
              <w:rPr>
                <w:rFonts w:cstheme="minorHAnsi"/>
              </w:rPr>
              <w:t xml:space="preserve">New Users have been </w:t>
            </w:r>
            <w:r w:rsidR="00397B8A">
              <w:rPr>
                <w:rFonts w:cstheme="minorHAnsi"/>
              </w:rPr>
              <w:t>on boarded</w:t>
            </w:r>
            <w:r>
              <w:rPr>
                <w:rFonts w:cstheme="minorHAnsi"/>
              </w:rPr>
              <w:t xml:space="preserve"> to </w:t>
            </w:r>
            <w:r w:rsidR="00397B8A">
              <w:rPr>
                <w:rFonts w:cstheme="minorHAnsi"/>
              </w:rPr>
              <w:t>Infinity</w:t>
            </w:r>
            <w:r>
              <w:rPr>
                <w:rFonts w:cstheme="minorHAnsi"/>
              </w:rPr>
              <w:t xml:space="preserve"> and have a current </w:t>
            </w:r>
            <w:r w:rsidR="00397B8A">
              <w:rPr>
                <w:rFonts w:cstheme="minorHAnsi"/>
              </w:rPr>
              <w:t>username</w:t>
            </w:r>
            <w:r>
              <w:rPr>
                <w:rFonts w:cstheme="minorHAnsi"/>
              </w:rPr>
              <w:t xml:space="preserve"> and password</w:t>
            </w:r>
          </w:p>
          <w:p w14:paraId="407B83F1" w14:textId="77777777" w:rsidR="0005378D" w:rsidRDefault="0005378D" w:rsidP="004D2AFC">
            <w:pPr>
              <w:spacing w:before="60" w:after="60"/>
              <w:rPr>
                <w:rFonts w:cstheme="minorHAnsi"/>
              </w:rPr>
            </w:pPr>
          </w:p>
          <w:p w14:paraId="5D819C1A" w14:textId="77777777" w:rsidR="0005378D" w:rsidRPr="00AD71AE" w:rsidRDefault="0005378D" w:rsidP="004D2AFC">
            <w:pPr>
              <w:spacing w:before="60" w:after="60"/>
              <w:rPr>
                <w:rFonts w:cstheme="minorHAnsi"/>
              </w:rPr>
            </w:pPr>
          </w:p>
        </w:tc>
      </w:tr>
      <w:tr w:rsidR="0005378D" w:rsidRPr="00DE1574" w14:paraId="4904134D"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9EDF61" w14:textId="77777777" w:rsidR="0005378D" w:rsidRPr="00DE1574" w:rsidRDefault="0005378D" w:rsidP="004D2AFC">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EC78A9"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Originator Number(s) have been created</w:t>
            </w:r>
          </w:p>
          <w:p w14:paraId="32DDBEF1"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identified users have been set up with user ID’s</w:t>
            </w:r>
          </w:p>
          <w:p w14:paraId="7FF2EB54"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identified users have been provided temporary passwords to access Infinity CAFT service</w:t>
            </w:r>
          </w:p>
          <w:p w14:paraId="253AF62B"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is enabled for direct entry file creation on Infinity</w:t>
            </w:r>
          </w:p>
          <w:p w14:paraId="6202A4D0"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is enable for upload of a file from a third party application</w:t>
            </w:r>
          </w:p>
          <w:p w14:paraId="1A79AD8F"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The changes to the customer Originator Profile are complete.</w:t>
            </w:r>
          </w:p>
        </w:tc>
      </w:tr>
      <w:tr w:rsidR="0005378D" w:rsidRPr="00DE1574" w14:paraId="0ED57264"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C654E55" w14:textId="77777777" w:rsidR="0005378D" w:rsidRPr="00EE7DBB" w:rsidRDefault="0005378D" w:rsidP="004D2AFC">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AF929" w14:textId="77777777" w:rsidR="0005378D" w:rsidRDefault="0005378D" w:rsidP="00561AEF">
            <w:pPr>
              <w:pStyle w:val="ListParagraph"/>
              <w:numPr>
                <w:ilvl w:val="0"/>
                <w:numId w:val="24"/>
              </w:numPr>
              <w:spacing w:before="60" w:after="60"/>
              <w:rPr>
                <w:rFonts w:cstheme="minorHAnsi"/>
              </w:rPr>
            </w:pPr>
            <w:r>
              <w:rPr>
                <w:rFonts w:cstheme="minorHAnsi"/>
              </w:rPr>
              <w:t>User navigated to Manage Originators Module of Infinity</w:t>
            </w:r>
          </w:p>
          <w:p w14:paraId="29B54B0D" w14:textId="77777777" w:rsidR="0005378D" w:rsidRDefault="0005378D" w:rsidP="00561AEF">
            <w:pPr>
              <w:pStyle w:val="ListParagraph"/>
              <w:numPr>
                <w:ilvl w:val="0"/>
                <w:numId w:val="24"/>
              </w:numPr>
              <w:spacing w:before="60" w:after="60"/>
              <w:rPr>
                <w:rFonts w:cstheme="minorHAnsi"/>
              </w:rPr>
            </w:pPr>
            <w:r>
              <w:rPr>
                <w:rFonts w:cstheme="minorHAnsi"/>
              </w:rPr>
              <w:t>Add New Originator is selected to reveal the required fields</w:t>
            </w:r>
          </w:p>
          <w:p w14:paraId="2B0CEB32" w14:textId="77777777" w:rsidR="0005378D" w:rsidRDefault="0005378D" w:rsidP="00561AEF">
            <w:pPr>
              <w:pStyle w:val="ListParagraph"/>
              <w:numPr>
                <w:ilvl w:val="0"/>
                <w:numId w:val="24"/>
              </w:numPr>
              <w:spacing w:before="60" w:after="60"/>
              <w:rPr>
                <w:rFonts w:cstheme="minorHAnsi"/>
              </w:rPr>
            </w:pPr>
            <w:r>
              <w:rPr>
                <w:rFonts w:cstheme="minorHAnsi"/>
              </w:rPr>
              <w:t>Enter requesting branch information from brand provided information</w:t>
            </w:r>
          </w:p>
          <w:p w14:paraId="29A79CDB" w14:textId="1EC3FF20" w:rsidR="0005378D" w:rsidRDefault="0005378D" w:rsidP="00561AEF">
            <w:pPr>
              <w:pStyle w:val="ListParagraph"/>
              <w:numPr>
                <w:ilvl w:val="0"/>
                <w:numId w:val="24"/>
              </w:numPr>
              <w:spacing w:before="60" w:after="60"/>
              <w:rPr>
                <w:rFonts w:cstheme="minorHAnsi"/>
              </w:rPr>
            </w:pPr>
            <w:r>
              <w:rPr>
                <w:rFonts w:cstheme="minorHAnsi"/>
              </w:rPr>
              <w:t xml:space="preserve">Enter Username as captured by the branch </w:t>
            </w:r>
            <w:r w:rsidR="00921D89">
              <w:rPr>
                <w:rFonts w:cstheme="minorHAnsi"/>
              </w:rPr>
              <w:t>(current state assigned by CUOS, future SSO)</w:t>
            </w:r>
          </w:p>
          <w:p w14:paraId="1E39402C" w14:textId="77777777" w:rsidR="0005378D" w:rsidRPr="00465010" w:rsidRDefault="0005378D" w:rsidP="00561AEF">
            <w:pPr>
              <w:pStyle w:val="ListParagraph"/>
              <w:numPr>
                <w:ilvl w:val="0"/>
                <w:numId w:val="24"/>
              </w:numPr>
              <w:spacing w:before="60" w:after="60"/>
              <w:rPr>
                <w:rFonts w:cstheme="minorHAnsi"/>
              </w:rPr>
            </w:pPr>
            <w:r>
              <w:rPr>
                <w:rFonts w:cstheme="minorHAnsi"/>
              </w:rPr>
              <w:lastRenderedPageBreak/>
              <w:t xml:space="preserve">Select add as a new user </w:t>
            </w:r>
          </w:p>
          <w:p w14:paraId="155F9DD2" w14:textId="77777777" w:rsidR="0005378D" w:rsidRDefault="0005378D" w:rsidP="00561AEF">
            <w:pPr>
              <w:pStyle w:val="ListParagraph"/>
              <w:numPr>
                <w:ilvl w:val="0"/>
                <w:numId w:val="24"/>
              </w:numPr>
              <w:spacing w:before="60" w:after="60"/>
              <w:rPr>
                <w:rFonts w:cstheme="minorHAnsi"/>
              </w:rPr>
            </w:pPr>
            <w:r>
              <w:rPr>
                <w:rFonts w:cstheme="minorHAnsi"/>
              </w:rPr>
              <w:t>Select user access level as identified by branch</w:t>
            </w:r>
          </w:p>
          <w:p w14:paraId="10363FDC" w14:textId="77777777" w:rsidR="0005378D" w:rsidRDefault="0005378D" w:rsidP="00561AEF">
            <w:pPr>
              <w:pStyle w:val="ListParagraph"/>
              <w:numPr>
                <w:ilvl w:val="0"/>
                <w:numId w:val="24"/>
              </w:numPr>
              <w:spacing w:before="60" w:after="60"/>
              <w:rPr>
                <w:rFonts w:cstheme="minorHAnsi"/>
              </w:rPr>
            </w:pPr>
            <w:r>
              <w:rPr>
                <w:rFonts w:cstheme="minorHAnsi"/>
              </w:rPr>
              <w:t>Enter user ID(s) as provided by the branch (note: User ID should be auto populated based on username when username is searched)</w:t>
            </w:r>
          </w:p>
          <w:p w14:paraId="0C3C81BD" w14:textId="77777777" w:rsidR="0005378D" w:rsidRDefault="0005378D" w:rsidP="00561AEF">
            <w:pPr>
              <w:pStyle w:val="ListParagraph"/>
              <w:numPr>
                <w:ilvl w:val="0"/>
                <w:numId w:val="24"/>
              </w:numPr>
              <w:spacing w:before="60" w:after="60"/>
              <w:rPr>
                <w:rFonts w:cstheme="minorHAnsi"/>
              </w:rPr>
            </w:pPr>
            <w:r>
              <w:rPr>
                <w:rFonts w:cstheme="minorHAnsi"/>
              </w:rPr>
              <w:t>Enter new Originator ID as captured by the branch</w:t>
            </w:r>
          </w:p>
          <w:p w14:paraId="0849E696" w14:textId="77777777" w:rsidR="0005378D" w:rsidRDefault="0005378D" w:rsidP="00561AEF">
            <w:pPr>
              <w:pStyle w:val="ListParagraph"/>
              <w:numPr>
                <w:ilvl w:val="0"/>
                <w:numId w:val="24"/>
              </w:numPr>
              <w:spacing w:before="60" w:after="60"/>
              <w:rPr>
                <w:rFonts w:cstheme="minorHAnsi"/>
              </w:rPr>
            </w:pPr>
            <w:r>
              <w:rPr>
                <w:rFonts w:cstheme="minorHAnsi"/>
              </w:rPr>
              <w:t>Enter Originator Short Name as captured by the branch (used on reports)</w:t>
            </w:r>
          </w:p>
          <w:p w14:paraId="161FC171" w14:textId="77777777" w:rsidR="0005378D" w:rsidRDefault="0005378D" w:rsidP="00561AEF">
            <w:pPr>
              <w:pStyle w:val="ListParagraph"/>
              <w:numPr>
                <w:ilvl w:val="0"/>
                <w:numId w:val="24"/>
              </w:numPr>
              <w:spacing w:before="60" w:after="60"/>
              <w:rPr>
                <w:rFonts w:cstheme="minorHAnsi"/>
              </w:rPr>
            </w:pPr>
            <w:r>
              <w:rPr>
                <w:rFonts w:cstheme="minorHAnsi"/>
              </w:rPr>
              <w:t xml:space="preserve">Enter Originator Long Name as captured by the branch </w:t>
            </w:r>
          </w:p>
          <w:p w14:paraId="5B4CC153" w14:textId="77777777" w:rsidR="0005378D" w:rsidRDefault="0005378D" w:rsidP="00561AEF">
            <w:pPr>
              <w:pStyle w:val="ListParagraph"/>
              <w:numPr>
                <w:ilvl w:val="0"/>
                <w:numId w:val="24"/>
              </w:numPr>
              <w:spacing w:before="60" w:after="60"/>
              <w:rPr>
                <w:rFonts w:cstheme="minorHAnsi"/>
              </w:rPr>
            </w:pPr>
            <w:r>
              <w:rPr>
                <w:rFonts w:cstheme="minorHAnsi"/>
              </w:rPr>
              <w:t>Enter Customer Contact Information (pre-populated when existing Originator based on Originator ID)</w:t>
            </w:r>
          </w:p>
          <w:p w14:paraId="2AA16C9D" w14:textId="77777777" w:rsidR="0005378D" w:rsidRDefault="0005378D" w:rsidP="00561AEF">
            <w:pPr>
              <w:pStyle w:val="ListParagraph"/>
              <w:numPr>
                <w:ilvl w:val="1"/>
                <w:numId w:val="24"/>
              </w:numPr>
              <w:spacing w:before="60" w:after="60"/>
              <w:rPr>
                <w:rFonts w:cstheme="minorHAnsi"/>
              </w:rPr>
            </w:pPr>
            <w:r>
              <w:rPr>
                <w:rFonts w:cstheme="minorHAnsi"/>
              </w:rPr>
              <w:t>Contact Name</w:t>
            </w:r>
          </w:p>
          <w:p w14:paraId="0DD08640" w14:textId="77777777" w:rsidR="0005378D" w:rsidRDefault="0005378D" w:rsidP="00561AEF">
            <w:pPr>
              <w:pStyle w:val="ListParagraph"/>
              <w:numPr>
                <w:ilvl w:val="1"/>
                <w:numId w:val="24"/>
              </w:numPr>
              <w:spacing w:before="60" w:after="60"/>
              <w:rPr>
                <w:rFonts w:cstheme="minorHAnsi"/>
              </w:rPr>
            </w:pPr>
            <w:r>
              <w:rPr>
                <w:rFonts w:cstheme="minorHAnsi"/>
              </w:rPr>
              <w:t>Contact Email</w:t>
            </w:r>
          </w:p>
          <w:p w14:paraId="13BAF61B" w14:textId="77777777" w:rsidR="0005378D" w:rsidRDefault="0005378D" w:rsidP="00561AEF">
            <w:pPr>
              <w:pStyle w:val="ListParagraph"/>
              <w:numPr>
                <w:ilvl w:val="1"/>
                <w:numId w:val="24"/>
              </w:numPr>
              <w:spacing w:before="60" w:after="60"/>
              <w:rPr>
                <w:rFonts w:cstheme="minorHAnsi"/>
              </w:rPr>
            </w:pPr>
            <w:r>
              <w:rPr>
                <w:rFonts w:cstheme="minorHAnsi"/>
              </w:rPr>
              <w:t>Contact Phone</w:t>
            </w:r>
          </w:p>
          <w:p w14:paraId="06802DC6" w14:textId="77777777" w:rsidR="0005378D" w:rsidRDefault="0005378D" w:rsidP="00561AEF">
            <w:pPr>
              <w:pStyle w:val="ListParagraph"/>
              <w:numPr>
                <w:ilvl w:val="1"/>
                <w:numId w:val="24"/>
              </w:numPr>
              <w:spacing w:before="60" w:after="60"/>
              <w:rPr>
                <w:rFonts w:cstheme="minorHAnsi"/>
              </w:rPr>
            </w:pPr>
            <w:r>
              <w:rPr>
                <w:rFonts w:cstheme="minorHAnsi"/>
              </w:rPr>
              <w:t>Contact Fax</w:t>
            </w:r>
          </w:p>
          <w:p w14:paraId="7E68AEBC" w14:textId="77777777" w:rsidR="0005378D" w:rsidRDefault="0005378D" w:rsidP="00561AEF">
            <w:pPr>
              <w:pStyle w:val="ListParagraph"/>
              <w:numPr>
                <w:ilvl w:val="0"/>
                <w:numId w:val="24"/>
              </w:numPr>
              <w:spacing w:before="60" w:after="60"/>
              <w:rPr>
                <w:rFonts w:cstheme="minorHAnsi"/>
              </w:rPr>
            </w:pPr>
            <w:r>
              <w:rPr>
                <w:rFonts w:cstheme="minorHAnsi"/>
              </w:rPr>
              <w:t>Add Alternate Contact Name and email</w:t>
            </w:r>
          </w:p>
          <w:p w14:paraId="11047024" w14:textId="77777777" w:rsidR="0005378D" w:rsidRDefault="0005378D" w:rsidP="00561AEF">
            <w:pPr>
              <w:pStyle w:val="ListParagraph"/>
              <w:numPr>
                <w:ilvl w:val="0"/>
                <w:numId w:val="24"/>
              </w:numPr>
              <w:spacing w:before="60" w:after="60"/>
              <w:rPr>
                <w:rFonts w:cstheme="minorHAnsi"/>
              </w:rPr>
            </w:pPr>
            <w:r>
              <w:rPr>
                <w:rFonts w:cstheme="minorHAnsi"/>
              </w:rPr>
              <w:t>Enter Settlement Account Information where funds will be drawn for payment (could add requirement for account where credits go to)</w:t>
            </w:r>
          </w:p>
          <w:p w14:paraId="724EC2B5" w14:textId="77777777" w:rsidR="0005378D" w:rsidRDefault="0005378D" w:rsidP="00561AEF">
            <w:pPr>
              <w:pStyle w:val="ListParagraph"/>
              <w:numPr>
                <w:ilvl w:val="1"/>
                <w:numId w:val="24"/>
              </w:numPr>
              <w:spacing w:before="60" w:after="60"/>
              <w:rPr>
                <w:rFonts w:cstheme="minorHAnsi"/>
              </w:rPr>
            </w:pPr>
            <w:r>
              <w:rPr>
                <w:rFonts w:cstheme="minorHAnsi"/>
              </w:rPr>
              <w:t>Account Number</w:t>
            </w:r>
          </w:p>
          <w:p w14:paraId="52908B58" w14:textId="77777777" w:rsidR="0005378D" w:rsidRDefault="0005378D" w:rsidP="00561AEF">
            <w:pPr>
              <w:pStyle w:val="ListParagraph"/>
              <w:numPr>
                <w:ilvl w:val="1"/>
                <w:numId w:val="24"/>
              </w:numPr>
              <w:spacing w:before="60" w:after="60"/>
              <w:rPr>
                <w:rFonts w:cstheme="minorHAnsi"/>
              </w:rPr>
            </w:pPr>
            <w:r>
              <w:rPr>
                <w:rFonts w:cstheme="minorHAnsi"/>
              </w:rPr>
              <w:t>Route Number</w:t>
            </w:r>
          </w:p>
          <w:p w14:paraId="0E3E96E6" w14:textId="77777777" w:rsidR="0005378D" w:rsidRDefault="0005378D" w:rsidP="00561AEF">
            <w:pPr>
              <w:pStyle w:val="ListParagraph"/>
              <w:numPr>
                <w:ilvl w:val="1"/>
                <w:numId w:val="24"/>
              </w:numPr>
              <w:spacing w:before="60" w:after="60"/>
              <w:rPr>
                <w:rFonts w:cstheme="minorHAnsi"/>
              </w:rPr>
            </w:pPr>
            <w:r>
              <w:rPr>
                <w:rFonts w:cstheme="minorHAnsi"/>
              </w:rPr>
              <w:t>Transit Number</w:t>
            </w:r>
          </w:p>
          <w:p w14:paraId="122FA690" w14:textId="77777777" w:rsidR="0005378D" w:rsidRDefault="0005378D" w:rsidP="00561AEF">
            <w:pPr>
              <w:pStyle w:val="ListParagraph"/>
              <w:numPr>
                <w:ilvl w:val="0"/>
                <w:numId w:val="24"/>
              </w:numPr>
              <w:spacing w:before="60" w:after="60"/>
              <w:rPr>
                <w:rFonts w:cstheme="minorHAnsi"/>
              </w:rPr>
            </w:pPr>
            <w:r>
              <w:rPr>
                <w:rFonts w:cstheme="minorHAnsi"/>
              </w:rPr>
              <w:t>Enter Fee Account Information (were transactions fees will be debited from)</w:t>
            </w:r>
          </w:p>
          <w:p w14:paraId="49158DD8" w14:textId="77777777" w:rsidR="0005378D" w:rsidRDefault="0005378D" w:rsidP="00561AEF">
            <w:pPr>
              <w:pStyle w:val="ListParagraph"/>
              <w:numPr>
                <w:ilvl w:val="1"/>
                <w:numId w:val="24"/>
              </w:numPr>
              <w:spacing w:before="60" w:after="60"/>
              <w:rPr>
                <w:rFonts w:cstheme="minorHAnsi"/>
              </w:rPr>
            </w:pPr>
            <w:r>
              <w:rPr>
                <w:rFonts w:cstheme="minorHAnsi"/>
              </w:rPr>
              <w:t>Account Number</w:t>
            </w:r>
          </w:p>
          <w:p w14:paraId="5AEF85C3" w14:textId="77777777" w:rsidR="0005378D" w:rsidRDefault="0005378D" w:rsidP="00561AEF">
            <w:pPr>
              <w:pStyle w:val="ListParagraph"/>
              <w:numPr>
                <w:ilvl w:val="1"/>
                <w:numId w:val="24"/>
              </w:numPr>
              <w:spacing w:before="60" w:after="60"/>
              <w:rPr>
                <w:rFonts w:cstheme="minorHAnsi"/>
              </w:rPr>
            </w:pPr>
            <w:r>
              <w:rPr>
                <w:rFonts w:cstheme="minorHAnsi"/>
              </w:rPr>
              <w:t>Route Number</w:t>
            </w:r>
          </w:p>
          <w:p w14:paraId="31EB7211" w14:textId="77777777" w:rsidR="0005378D" w:rsidRPr="00E51751" w:rsidRDefault="0005378D" w:rsidP="00561AEF">
            <w:pPr>
              <w:pStyle w:val="ListParagraph"/>
              <w:numPr>
                <w:ilvl w:val="1"/>
                <w:numId w:val="24"/>
              </w:numPr>
              <w:spacing w:before="60" w:after="60"/>
              <w:rPr>
                <w:rFonts w:cstheme="minorHAnsi"/>
              </w:rPr>
            </w:pPr>
            <w:r>
              <w:rPr>
                <w:rFonts w:cstheme="minorHAnsi"/>
              </w:rPr>
              <w:t>Transit Number</w:t>
            </w:r>
          </w:p>
          <w:p w14:paraId="3083C30E" w14:textId="77777777" w:rsidR="0005378D" w:rsidRDefault="0005378D" w:rsidP="00561AEF">
            <w:pPr>
              <w:pStyle w:val="ListParagraph"/>
              <w:numPr>
                <w:ilvl w:val="0"/>
                <w:numId w:val="24"/>
              </w:numPr>
              <w:spacing w:before="60" w:after="60"/>
              <w:rPr>
                <w:rFonts w:cstheme="minorHAnsi"/>
              </w:rPr>
            </w:pPr>
            <w:r>
              <w:rPr>
                <w:rFonts w:cstheme="minorHAnsi"/>
              </w:rPr>
              <w:t>Set up limits for new originator (note – current state limits are originator level only).  These limits are:</w:t>
            </w:r>
          </w:p>
          <w:p w14:paraId="49DEB180" w14:textId="77777777" w:rsidR="0005378D" w:rsidRDefault="0005378D" w:rsidP="00561AEF">
            <w:pPr>
              <w:pStyle w:val="ListParagraph"/>
              <w:numPr>
                <w:ilvl w:val="1"/>
                <w:numId w:val="24"/>
              </w:numPr>
              <w:spacing w:before="60" w:after="60"/>
              <w:rPr>
                <w:rFonts w:cstheme="minorHAnsi"/>
              </w:rPr>
            </w:pPr>
            <w:r>
              <w:rPr>
                <w:rFonts w:cstheme="minorHAnsi"/>
              </w:rPr>
              <w:t>Per transaction</w:t>
            </w:r>
          </w:p>
          <w:p w14:paraId="7F4C44ED" w14:textId="77777777" w:rsidR="0005378D" w:rsidRDefault="0005378D" w:rsidP="00561AEF">
            <w:pPr>
              <w:pStyle w:val="ListParagraph"/>
              <w:numPr>
                <w:ilvl w:val="1"/>
                <w:numId w:val="24"/>
              </w:numPr>
              <w:spacing w:before="60" w:after="60"/>
              <w:rPr>
                <w:rFonts w:cstheme="minorHAnsi"/>
              </w:rPr>
            </w:pPr>
            <w:r>
              <w:rPr>
                <w:rFonts w:cstheme="minorHAnsi"/>
              </w:rPr>
              <w:t>Per File</w:t>
            </w:r>
          </w:p>
          <w:p w14:paraId="2BFD389A" w14:textId="77777777" w:rsidR="0005378D" w:rsidRDefault="0005378D" w:rsidP="00561AEF">
            <w:pPr>
              <w:pStyle w:val="ListParagraph"/>
              <w:numPr>
                <w:ilvl w:val="1"/>
                <w:numId w:val="24"/>
              </w:numPr>
              <w:spacing w:before="60" w:after="60"/>
              <w:rPr>
                <w:rFonts w:cstheme="minorHAnsi"/>
              </w:rPr>
            </w:pPr>
            <w:r>
              <w:rPr>
                <w:rFonts w:cstheme="minorHAnsi"/>
              </w:rPr>
              <w:t xml:space="preserve">Daily </w:t>
            </w:r>
          </w:p>
          <w:p w14:paraId="2C713334" w14:textId="77777777" w:rsidR="0005378D" w:rsidRDefault="0005378D" w:rsidP="00561AEF">
            <w:pPr>
              <w:pStyle w:val="ListParagraph"/>
              <w:numPr>
                <w:ilvl w:val="0"/>
                <w:numId w:val="24"/>
              </w:numPr>
              <w:spacing w:before="60" w:after="60"/>
              <w:rPr>
                <w:rFonts w:cstheme="minorHAnsi"/>
              </w:rPr>
            </w:pPr>
            <w:r>
              <w:rPr>
                <w:rFonts w:cstheme="minorHAnsi"/>
              </w:rPr>
              <w:t>Select flag if CWB will hold late files</w:t>
            </w:r>
          </w:p>
          <w:p w14:paraId="0DC621C4" w14:textId="77777777" w:rsidR="0005378D" w:rsidRDefault="0005378D" w:rsidP="00561AEF">
            <w:pPr>
              <w:pStyle w:val="ListParagraph"/>
              <w:numPr>
                <w:ilvl w:val="0"/>
                <w:numId w:val="24"/>
              </w:numPr>
              <w:spacing w:before="60" w:after="60"/>
              <w:rPr>
                <w:rFonts w:cstheme="minorHAnsi"/>
              </w:rPr>
            </w:pPr>
            <w:r>
              <w:rPr>
                <w:rFonts w:cstheme="minorHAnsi"/>
              </w:rPr>
              <w:t>Select flag if CWB requires pre-settlement. (This is determined by the branch. Pre-settlements go to a CWB internal account)</w:t>
            </w:r>
          </w:p>
          <w:p w14:paraId="050A27CF" w14:textId="77777777" w:rsidR="0005378D" w:rsidRDefault="0005378D" w:rsidP="00561AEF">
            <w:pPr>
              <w:pStyle w:val="ListParagraph"/>
              <w:numPr>
                <w:ilvl w:val="0"/>
                <w:numId w:val="24"/>
              </w:numPr>
              <w:spacing w:before="60" w:after="60"/>
              <w:rPr>
                <w:rFonts w:cstheme="minorHAnsi"/>
              </w:rPr>
            </w:pPr>
            <w:r>
              <w:rPr>
                <w:rFonts w:cstheme="minorHAnsi"/>
              </w:rPr>
              <w:t>Select File Release Method</w:t>
            </w:r>
          </w:p>
          <w:p w14:paraId="71A5EE3D" w14:textId="77777777" w:rsidR="0005378D" w:rsidRDefault="0005378D" w:rsidP="00561AEF">
            <w:pPr>
              <w:pStyle w:val="ListParagraph"/>
              <w:numPr>
                <w:ilvl w:val="1"/>
                <w:numId w:val="24"/>
              </w:numPr>
              <w:spacing w:before="60" w:after="60"/>
              <w:rPr>
                <w:rFonts w:cstheme="minorHAnsi"/>
              </w:rPr>
            </w:pPr>
            <w:r>
              <w:rPr>
                <w:rFonts w:cstheme="minorHAnsi"/>
              </w:rPr>
              <w:t>Manual</w:t>
            </w:r>
          </w:p>
          <w:p w14:paraId="05B1834A" w14:textId="77777777" w:rsidR="0005378D" w:rsidRDefault="0005378D" w:rsidP="00561AEF">
            <w:pPr>
              <w:pStyle w:val="ListParagraph"/>
              <w:numPr>
                <w:ilvl w:val="1"/>
                <w:numId w:val="24"/>
              </w:numPr>
              <w:spacing w:before="60" w:after="60"/>
              <w:rPr>
                <w:rFonts w:cstheme="minorHAnsi"/>
              </w:rPr>
            </w:pPr>
            <w:r>
              <w:rPr>
                <w:rFonts w:cstheme="minorHAnsi"/>
              </w:rPr>
              <w:t>Automatic</w:t>
            </w:r>
          </w:p>
          <w:p w14:paraId="06065B5E" w14:textId="77777777" w:rsidR="0005378D" w:rsidRDefault="0005378D" w:rsidP="00561AEF">
            <w:pPr>
              <w:pStyle w:val="ListParagraph"/>
              <w:numPr>
                <w:ilvl w:val="1"/>
                <w:numId w:val="24"/>
              </w:numPr>
              <w:spacing w:before="60" w:after="60"/>
              <w:rPr>
                <w:rFonts w:cstheme="minorHAnsi"/>
              </w:rPr>
            </w:pPr>
            <w:r>
              <w:rPr>
                <w:rFonts w:cstheme="minorHAnsi"/>
              </w:rPr>
              <w:t>Dual Authorization</w:t>
            </w:r>
          </w:p>
          <w:p w14:paraId="3CEBE271" w14:textId="77777777" w:rsidR="0005378D" w:rsidRDefault="0005378D" w:rsidP="00561AEF">
            <w:pPr>
              <w:pStyle w:val="ListParagraph"/>
              <w:numPr>
                <w:ilvl w:val="0"/>
                <w:numId w:val="24"/>
              </w:numPr>
              <w:spacing w:before="60" w:after="60"/>
              <w:rPr>
                <w:rFonts w:cstheme="minorHAnsi"/>
              </w:rPr>
            </w:pPr>
            <w:r>
              <w:rPr>
                <w:rFonts w:cstheme="minorHAnsi"/>
              </w:rPr>
              <w:t>Select how transaction information will be entered for CAFT Service</w:t>
            </w:r>
          </w:p>
          <w:p w14:paraId="405AD2DB" w14:textId="77777777" w:rsidR="0005378D" w:rsidRDefault="0005378D" w:rsidP="00561AEF">
            <w:pPr>
              <w:pStyle w:val="ListParagraph"/>
              <w:numPr>
                <w:ilvl w:val="1"/>
                <w:numId w:val="24"/>
              </w:numPr>
              <w:spacing w:before="60" w:after="60"/>
              <w:rPr>
                <w:rFonts w:cstheme="minorHAnsi"/>
              </w:rPr>
            </w:pPr>
            <w:r>
              <w:rPr>
                <w:rFonts w:cstheme="minorHAnsi"/>
              </w:rPr>
              <w:t>Direct Entry</w:t>
            </w:r>
          </w:p>
          <w:p w14:paraId="7757F22C" w14:textId="77777777" w:rsidR="0005378D" w:rsidRDefault="0005378D" w:rsidP="00561AEF">
            <w:pPr>
              <w:pStyle w:val="ListParagraph"/>
              <w:numPr>
                <w:ilvl w:val="1"/>
                <w:numId w:val="24"/>
              </w:numPr>
              <w:spacing w:before="60" w:after="60"/>
              <w:rPr>
                <w:rFonts w:cstheme="minorHAnsi"/>
              </w:rPr>
            </w:pPr>
            <w:r>
              <w:rPr>
                <w:rFonts w:cstheme="minorHAnsi"/>
              </w:rPr>
              <w:t>File Upload</w:t>
            </w:r>
          </w:p>
          <w:p w14:paraId="03F2814B" w14:textId="77777777" w:rsidR="0005378D" w:rsidRDefault="0005378D" w:rsidP="00561AEF">
            <w:pPr>
              <w:pStyle w:val="ListParagraph"/>
              <w:numPr>
                <w:ilvl w:val="0"/>
                <w:numId w:val="24"/>
              </w:numPr>
              <w:spacing w:before="60" w:after="60"/>
              <w:rPr>
                <w:rFonts w:cstheme="minorHAnsi"/>
              </w:rPr>
            </w:pPr>
            <w:r>
              <w:rPr>
                <w:rFonts w:cstheme="minorHAnsi"/>
              </w:rPr>
              <w:t>Enter Account Information for returned items</w:t>
            </w:r>
          </w:p>
          <w:p w14:paraId="0956BEBD" w14:textId="77777777" w:rsidR="0005378D" w:rsidRDefault="0005378D" w:rsidP="00561AEF">
            <w:pPr>
              <w:pStyle w:val="ListParagraph"/>
              <w:numPr>
                <w:ilvl w:val="1"/>
                <w:numId w:val="24"/>
              </w:numPr>
              <w:spacing w:before="60" w:after="60"/>
              <w:rPr>
                <w:rFonts w:cstheme="minorHAnsi"/>
              </w:rPr>
            </w:pPr>
            <w:r>
              <w:rPr>
                <w:rFonts w:cstheme="minorHAnsi"/>
              </w:rPr>
              <w:t>Account Number</w:t>
            </w:r>
          </w:p>
          <w:p w14:paraId="5FE01DBE" w14:textId="77777777" w:rsidR="0005378D" w:rsidRDefault="0005378D" w:rsidP="00561AEF">
            <w:pPr>
              <w:pStyle w:val="ListParagraph"/>
              <w:numPr>
                <w:ilvl w:val="1"/>
                <w:numId w:val="24"/>
              </w:numPr>
              <w:spacing w:before="60" w:after="60"/>
              <w:rPr>
                <w:rFonts w:cstheme="minorHAnsi"/>
              </w:rPr>
            </w:pPr>
            <w:r>
              <w:rPr>
                <w:rFonts w:cstheme="minorHAnsi"/>
              </w:rPr>
              <w:lastRenderedPageBreak/>
              <w:t>Route Number</w:t>
            </w:r>
          </w:p>
          <w:p w14:paraId="33E1EDFF" w14:textId="77777777" w:rsidR="0005378D" w:rsidRPr="00A10C21" w:rsidRDefault="0005378D" w:rsidP="00561AEF">
            <w:pPr>
              <w:pStyle w:val="ListParagraph"/>
              <w:numPr>
                <w:ilvl w:val="1"/>
                <w:numId w:val="24"/>
              </w:numPr>
              <w:spacing w:before="60" w:after="60"/>
              <w:rPr>
                <w:rFonts w:cstheme="minorHAnsi"/>
              </w:rPr>
            </w:pPr>
            <w:r>
              <w:rPr>
                <w:rFonts w:cstheme="minorHAnsi"/>
              </w:rPr>
              <w:t>Transit Number</w:t>
            </w:r>
          </w:p>
          <w:p w14:paraId="7D741FA8" w14:textId="77777777" w:rsidR="0005378D" w:rsidRDefault="0005378D" w:rsidP="00561AEF">
            <w:pPr>
              <w:pStyle w:val="ListParagraph"/>
              <w:numPr>
                <w:ilvl w:val="0"/>
                <w:numId w:val="24"/>
              </w:numPr>
              <w:spacing w:before="60" w:after="60"/>
              <w:rPr>
                <w:rFonts w:cstheme="minorHAnsi"/>
              </w:rPr>
            </w:pPr>
            <w:r>
              <w:rPr>
                <w:rFonts w:cstheme="minorHAnsi"/>
              </w:rPr>
              <w:t>Enter Payment Frequency as selected by customer</w:t>
            </w:r>
          </w:p>
          <w:p w14:paraId="6AEF6FEE" w14:textId="69AA34CE" w:rsidR="0005378D" w:rsidRDefault="00397B8A" w:rsidP="00561AEF">
            <w:pPr>
              <w:pStyle w:val="ListParagraph"/>
              <w:numPr>
                <w:ilvl w:val="0"/>
                <w:numId w:val="24"/>
              </w:numPr>
              <w:spacing w:before="60" w:after="60"/>
              <w:rPr>
                <w:rFonts w:cstheme="minorHAnsi"/>
              </w:rPr>
            </w:pPr>
            <w:r>
              <w:rPr>
                <w:rFonts w:cstheme="minorHAnsi"/>
              </w:rPr>
              <w:t>Identify</w:t>
            </w:r>
            <w:r w:rsidR="0005378D">
              <w:rPr>
                <w:rFonts w:cstheme="minorHAnsi"/>
              </w:rPr>
              <w:t xml:space="preserve"> CWB CAFT file review and approve staff (is the configuration required – different levels)</w:t>
            </w:r>
          </w:p>
          <w:p w14:paraId="7EA6000F" w14:textId="77777777" w:rsidR="0005378D" w:rsidRDefault="0005378D" w:rsidP="00561AEF">
            <w:pPr>
              <w:pStyle w:val="ListParagraph"/>
              <w:numPr>
                <w:ilvl w:val="0"/>
                <w:numId w:val="24"/>
              </w:numPr>
              <w:spacing w:before="60" w:after="60"/>
              <w:rPr>
                <w:rFonts w:cstheme="minorHAnsi"/>
              </w:rPr>
            </w:pPr>
            <w:r>
              <w:rPr>
                <w:rFonts w:cstheme="minorHAnsi"/>
              </w:rPr>
              <w:t>Save profile information</w:t>
            </w:r>
          </w:p>
          <w:p w14:paraId="415D305E" w14:textId="77777777" w:rsidR="0005378D" w:rsidRPr="000E070C" w:rsidRDefault="0005378D" w:rsidP="004D2AFC">
            <w:pPr>
              <w:spacing w:before="60" w:after="60"/>
              <w:ind w:left="360"/>
              <w:rPr>
                <w:rFonts w:cstheme="minorHAnsi"/>
              </w:rPr>
            </w:pPr>
            <w:r>
              <w:rPr>
                <w:rFonts w:cstheme="minorHAnsi"/>
              </w:rPr>
              <w:t>End Basic Flow</w:t>
            </w:r>
          </w:p>
          <w:p w14:paraId="2F1555CC" w14:textId="77777777" w:rsidR="0005378D" w:rsidRPr="000E070C" w:rsidRDefault="0005378D" w:rsidP="004D2AFC">
            <w:pPr>
              <w:spacing w:before="60" w:after="60"/>
              <w:rPr>
                <w:rFonts w:cstheme="minorHAnsi"/>
              </w:rPr>
            </w:pPr>
          </w:p>
          <w:p w14:paraId="6089502B" w14:textId="77777777" w:rsidR="0005378D" w:rsidRPr="00FF4D36" w:rsidRDefault="0005378D" w:rsidP="004D2AFC">
            <w:pPr>
              <w:spacing w:before="60" w:after="60"/>
              <w:rPr>
                <w:rFonts w:cstheme="minorHAnsi"/>
              </w:rPr>
            </w:pPr>
          </w:p>
        </w:tc>
      </w:tr>
      <w:tr w:rsidR="0005378D" w:rsidRPr="00DE1574" w14:paraId="322CE0A9"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D9227F7" w14:textId="77777777" w:rsidR="0005378D" w:rsidRPr="00DE1574" w:rsidRDefault="0005378D" w:rsidP="004D2AFC">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140D10" w14:textId="77777777" w:rsidR="0005378D" w:rsidRDefault="0005378D" w:rsidP="004D2AFC">
            <w:pPr>
              <w:spacing w:before="60" w:after="60"/>
              <w:ind w:left="720"/>
              <w:rPr>
                <w:rFonts w:cstheme="minorHAnsi"/>
              </w:rPr>
            </w:pPr>
            <w:r>
              <w:rPr>
                <w:rFonts w:cstheme="minorHAnsi"/>
              </w:rPr>
              <w:t>2.a Search Originator ID where making a modification to and existing originator</w:t>
            </w:r>
          </w:p>
          <w:p w14:paraId="2B4612F4" w14:textId="77777777" w:rsidR="0005378D" w:rsidRDefault="0005378D" w:rsidP="004D2AFC">
            <w:pPr>
              <w:spacing w:before="60" w:after="60"/>
              <w:ind w:left="720"/>
              <w:rPr>
                <w:rFonts w:cstheme="minorHAnsi"/>
              </w:rPr>
            </w:pPr>
            <w:r>
              <w:rPr>
                <w:rFonts w:cstheme="minorHAnsi"/>
              </w:rPr>
              <w:t>4.a Add another username as captured by branch documentation. (Repeat steps 5, 6, and 7).</w:t>
            </w:r>
          </w:p>
          <w:p w14:paraId="3A51E2F2" w14:textId="77777777" w:rsidR="0005378D" w:rsidRDefault="0005378D" w:rsidP="004D2AFC">
            <w:pPr>
              <w:spacing w:before="60" w:after="60"/>
              <w:ind w:left="720"/>
              <w:rPr>
                <w:rFonts w:cstheme="minorHAnsi"/>
              </w:rPr>
            </w:pPr>
            <w:r>
              <w:rPr>
                <w:rFonts w:cstheme="minorHAnsi"/>
              </w:rPr>
              <w:t>4.b Where the username id to be changed or deleted, enter username into this field. (Where username is already exists in the system the user ID, Action type, User Level should auto-populate)</w:t>
            </w:r>
          </w:p>
          <w:p w14:paraId="727C429D" w14:textId="77777777" w:rsidR="0005378D" w:rsidRDefault="0005378D" w:rsidP="004D2AFC">
            <w:pPr>
              <w:spacing w:before="60" w:after="60"/>
              <w:ind w:left="720"/>
              <w:rPr>
                <w:rFonts w:cstheme="minorHAnsi"/>
              </w:rPr>
            </w:pPr>
            <w:r>
              <w:rPr>
                <w:rFonts w:cstheme="minorHAnsi"/>
              </w:rPr>
              <w:t xml:space="preserve">5.a </w:t>
            </w:r>
            <w:r w:rsidRPr="00AF2B25">
              <w:rPr>
                <w:rFonts w:cstheme="minorHAnsi"/>
              </w:rPr>
              <w:t xml:space="preserve"> </w:t>
            </w:r>
            <w:r>
              <w:rPr>
                <w:rFonts w:cstheme="minorHAnsi"/>
              </w:rPr>
              <w:t>Delete User: Deletes the user from the Originator Profile ID</w:t>
            </w:r>
          </w:p>
          <w:p w14:paraId="24148609" w14:textId="77777777" w:rsidR="0005378D" w:rsidRDefault="0005378D" w:rsidP="004D2AFC">
            <w:pPr>
              <w:spacing w:before="60" w:after="60"/>
              <w:ind w:left="720"/>
              <w:rPr>
                <w:rFonts w:cstheme="minorHAnsi"/>
              </w:rPr>
            </w:pPr>
            <w:r>
              <w:rPr>
                <w:rFonts w:cstheme="minorHAnsi"/>
              </w:rPr>
              <w:t>5.b Change User: Changes the users Level</w:t>
            </w:r>
          </w:p>
          <w:p w14:paraId="4266CAA1" w14:textId="77777777" w:rsidR="0005378D" w:rsidRDefault="0005378D" w:rsidP="004D2AFC">
            <w:pPr>
              <w:spacing w:before="60" w:after="60"/>
              <w:ind w:left="720"/>
              <w:rPr>
                <w:rFonts w:cstheme="minorHAnsi"/>
              </w:rPr>
            </w:pPr>
          </w:p>
          <w:p w14:paraId="7C7867A3" w14:textId="77777777" w:rsidR="0005378D" w:rsidRPr="005E4683" w:rsidRDefault="0005378D" w:rsidP="004D2AFC">
            <w:pPr>
              <w:spacing w:before="60" w:after="60"/>
              <w:ind w:left="720"/>
              <w:rPr>
                <w:rFonts w:cstheme="minorHAnsi"/>
                <w:b/>
                <w:szCs w:val="20"/>
              </w:rPr>
            </w:pPr>
          </w:p>
        </w:tc>
      </w:tr>
      <w:tr w:rsidR="0005378D" w:rsidRPr="00DE1574" w14:paraId="1762EDE3"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EB38463" w14:textId="77777777" w:rsidR="0005378D" w:rsidRPr="00DE1574" w:rsidRDefault="0005378D" w:rsidP="004D2AFC">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EAD7BB" w14:textId="77777777" w:rsidR="0005378D" w:rsidRPr="0037146B" w:rsidRDefault="0005378D" w:rsidP="004D2AFC">
            <w:pPr>
              <w:spacing w:before="60" w:after="60"/>
              <w:rPr>
                <w:rFonts w:cstheme="minorHAnsi"/>
              </w:rPr>
            </w:pPr>
            <w:r>
              <w:rPr>
                <w:rFonts w:cstheme="minorHAnsi"/>
              </w:rPr>
              <w:t>no exceptions</w:t>
            </w:r>
          </w:p>
        </w:tc>
      </w:tr>
      <w:tr w:rsidR="0005378D" w:rsidRPr="00DE1574" w14:paraId="60F2EE97"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4CE5D8" w14:textId="77777777" w:rsidR="0005378D" w:rsidRPr="00DE1574" w:rsidRDefault="0005378D" w:rsidP="004D2AFC">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1A7B25" w14:textId="77777777" w:rsidR="0005378D" w:rsidRPr="0037146B" w:rsidRDefault="0005378D" w:rsidP="004D2AFC">
            <w:pPr>
              <w:spacing w:before="60" w:after="60"/>
              <w:rPr>
                <w:rFonts w:cstheme="minorHAnsi"/>
              </w:rPr>
            </w:pPr>
            <w:r>
              <w:rPr>
                <w:rFonts w:cstheme="minorHAnsi"/>
              </w:rPr>
              <w:t>High Priority</w:t>
            </w:r>
          </w:p>
        </w:tc>
      </w:tr>
      <w:tr w:rsidR="0005378D" w:rsidRPr="00DE1574" w14:paraId="3F2B4B04" w14:textId="77777777" w:rsidTr="004D2AFC">
        <w:trPr>
          <w:trHeight w:val="430"/>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B800E1" w14:textId="77777777" w:rsidR="0005378D" w:rsidRPr="00DE1574" w:rsidRDefault="0005378D" w:rsidP="004D2AFC">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069267" w14:textId="77777777" w:rsidR="0005378D" w:rsidRPr="00647313" w:rsidRDefault="0005378D" w:rsidP="004D2AFC">
            <w:pPr>
              <w:spacing w:before="60" w:after="60"/>
              <w:rPr>
                <w:rFonts w:cstheme="minorHAnsi"/>
                <w:szCs w:val="20"/>
              </w:rPr>
            </w:pPr>
            <w:r>
              <w:rPr>
                <w:rFonts w:cstheme="minorHAnsi"/>
                <w:szCs w:val="20"/>
              </w:rPr>
              <w:t>Variable.</w:t>
            </w:r>
          </w:p>
        </w:tc>
      </w:tr>
      <w:tr w:rsidR="0005378D" w:rsidRPr="00DE1574" w14:paraId="7DB77D97"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AE9AADF" w14:textId="77777777" w:rsidR="0005378D" w:rsidRPr="00C02E25" w:rsidRDefault="0005378D" w:rsidP="004D2AFC">
            <w:pPr>
              <w:spacing w:before="60" w:after="60"/>
              <w:jc w:val="right"/>
              <w:rPr>
                <w:rFonts w:cstheme="minorHAnsi"/>
                <w:b/>
              </w:rPr>
            </w:pPr>
            <w:r w:rsidRPr="00C02E25">
              <w:rPr>
                <w:rFonts w:cstheme="minorHAnsi"/>
                <w:b/>
              </w:rPr>
              <w:t xml:space="preserve">Business </w:t>
            </w:r>
            <w:r>
              <w:rPr>
                <w:rFonts w:cstheme="minorHAnsi"/>
                <w:b/>
              </w:rPr>
              <w:t>Rules</w:t>
            </w:r>
            <w:r w:rsidRPr="00C02E25">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4D25B8" w14:textId="77777777" w:rsidR="0005378D" w:rsidRDefault="0005378D" w:rsidP="004D2AFC">
            <w:pPr>
              <w:pStyle w:val="NormalWeb"/>
              <w:spacing w:after="0"/>
              <w:rPr>
                <w:rFonts w:asciiTheme="minorHAnsi" w:hAnsiTheme="minorHAnsi" w:cstheme="minorHAnsi"/>
                <w:b/>
                <w:sz w:val="20"/>
                <w:szCs w:val="20"/>
              </w:rPr>
            </w:pPr>
          </w:p>
          <w:p w14:paraId="37ACF5A9" w14:textId="77777777" w:rsidR="0005378D" w:rsidRDefault="0005378D" w:rsidP="00561AEF">
            <w:pPr>
              <w:pStyle w:val="NormalWeb"/>
              <w:numPr>
                <w:ilvl w:val="0"/>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Originator ID’s are 10 digits (numeric only)</w:t>
            </w:r>
          </w:p>
          <w:p w14:paraId="01592AF1" w14:textId="77777777" w:rsidR="0005378D" w:rsidRDefault="0005378D" w:rsidP="00561AEF">
            <w:pPr>
              <w:pStyle w:val="NormalWeb"/>
              <w:numPr>
                <w:ilvl w:val="0"/>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Originator ID format 30-123456-00</w:t>
            </w:r>
          </w:p>
          <w:p w14:paraId="54D10B28" w14:textId="77777777" w:rsidR="0005378D" w:rsidRDefault="0005378D" w:rsidP="00561AEF">
            <w:pPr>
              <w:pStyle w:val="NormalWeb"/>
              <w:numPr>
                <w:ilvl w:val="1"/>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First two digits are 30 (no business logic)</w:t>
            </w:r>
          </w:p>
          <w:p w14:paraId="72A5F2CB" w14:textId="77777777" w:rsidR="0005378D" w:rsidRDefault="0005378D" w:rsidP="00561AEF">
            <w:pPr>
              <w:pStyle w:val="NormalWeb"/>
              <w:numPr>
                <w:ilvl w:val="1"/>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Middle six digits are customer CIF</w:t>
            </w:r>
          </w:p>
          <w:p w14:paraId="63604550" w14:textId="77777777" w:rsidR="0005378D" w:rsidRDefault="0005378D" w:rsidP="00561AEF">
            <w:pPr>
              <w:pStyle w:val="NormalWeb"/>
              <w:numPr>
                <w:ilvl w:val="1"/>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Last two digits are the sequence the users were added</w:t>
            </w:r>
          </w:p>
          <w:p w14:paraId="7F4FF9BB" w14:textId="617AF1F7" w:rsidR="0005378D" w:rsidRPr="00D370AA" w:rsidRDefault="0005378D" w:rsidP="00561AEF">
            <w:pPr>
              <w:pStyle w:val="NormalWeb"/>
              <w:numPr>
                <w:ilvl w:val="0"/>
                <w:numId w:val="27"/>
              </w:numPr>
              <w:spacing w:after="0" w:line="240" w:lineRule="auto"/>
              <w:jc w:val="left"/>
              <w:rPr>
                <w:rFonts w:asciiTheme="minorHAnsi" w:hAnsiTheme="minorHAnsi" w:cstheme="minorHAnsi"/>
                <w:strike/>
                <w:sz w:val="20"/>
                <w:szCs w:val="20"/>
              </w:rPr>
            </w:pPr>
            <w:bookmarkStart w:id="16" w:name="_GoBack"/>
            <w:r w:rsidRPr="00D370AA">
              <w:rPr>
                <w:rFonts w:asciiTheme="minorHAnsi" w:hAnsiTheme="minorHAnsi" w:cstheme="minorHAnsi"/>
                <w:strike/>
                <w:sz w:val="20"/>
                <w:szCs w:val="20"/>
              </w:rPr>
              <w:t xml:space="preserve">There is a maximum of 100 users cumulative across all </w:t>
            </w:r>
            <w:r w:rsidR="00397B8A" w:rsidRPr="00D370AA">
              <w:rPr>
                <w:rFonts w:asciiTheme="minorHAnsi" w:hAnsiTheme="minorHAnsi" w:cstheme="minorHAnsi"/>
                <w:strike/>
                <w:sz w:val="20"/>
                <w:szCs w:val="20"/>
              </w:rPr>
              <w:t>Originator ID’s</w:t>
            </w:r>
            <w:r w:rsidRPr="00D370AA">
              <w:rPr>
                <w:rFonts w:asciiTheme="minorHAnsi" w:hAnsiTheme="minorHAnsi" w:cstheme="minorHAnsi"/>
                <w:strike/>
                <w:sz w:val="20"/>
                <w:szCs w:val="20"/>
              </w:rPr>
              <w:t xml:space="preserve"> for a customer</w:t>
            </w:r>
          </w:p>
          <w:bookmarkEnd w:id="16"/>
          <w:p w14:paraId="3A2C7BD0" w14:textId="77777777" w:rsidR="0005378D" w:rsidRPr="00071155" w:rsidRDefault="0005378D" w:rsidP="00561AEF">
            <w:pPr>
              <w:pStyle w:val="NormalWeb"/>
              <w:numPr>
                <w:ilvl w:val="0"/>
                <w:numId w:val="27"/>
              </w:numPr>
              <w:spacing w:after="0" w:line="240" w:lineRule="auto"/>
              <w:jc w:val="left"/>
              <w:rPr>
                <w:rFonts w:asciiTheme="minorHAnsi" w:hAnsiTheme="minorHAnsi" w:cstheme="minorHAnsi"/>
                <w:sz w:val="20"/>
                <w:szCs w:val="20"/>
              </w:rPr>
            </w:pPr>
            <w:r w:rsidRPr="00071155">
              <w:rPr>
                <w:rFonts w:asciiTheme="minorHAnsi" w:hAnsiTheme="minorHAnsi" w:cstheme="minorHAnsi"/>
                <w:sz w:val="20"/>
                <w:szCs w:val="20"/>
              </w:rPr>
              <w:t>Customers can be set up with more than one Originator ID.</w:t>
            </w:r>
          </w:p>
          <w:p w14:paraId="57969E39" w14:textId="77777777" w:rsidR="0005378D" w:rsidRPr="00071155" w:rsidRDefault="0005378D" w:rsidP="00561AEF">
            <w:pPr>
              <w:pStyle w:val="NormalWeb"/>
              <w:numPr>
                <w:ilvl w:val="0"/>
                <w:numId w:val="27"/>
              </w:numPr>
              <w:spacing w:after="0" w:line="240" w:lineRule="auto"/>
              <w:jc w:val="left"/>
              <w:rPr>
                <w:rFonts w:asciiTheme="minorHAnsi" w:hAnsiTheme="minorHAnsi" w:cstheme="minorHAnsi"/>
                <w:sz w:val="20"/>
                <w:szCs w:val="20"/>
              </w:rPr>
            </w:pPr>
            <w:r w:rsidRPr="00071155">
              <w:rPr>
                <w:rFonts w:asciiTheme="minorHAnsi" w:hAnsiTheme="minorHAnsi" w:cstheme="minorHAnsi"/>
                <w:sz w:val="20"/>
                <w:szCs w:val="20"/>
              </w:rPr>
              <w:t>User credentials can be used with multiple Originator ID’s</w:t>
            </w:r>
          </w:p>
          <w:p w14:paraId="4840CB5F" w14:textId="4DBCA110" w:rsidR="0005378D" w:rsidRDefault="0005378D" w:rsidP="00561AEF">
            <w:pPr>
              <w:pStyle w:val="NormalWeb"/>
              <w:numPr>
                <w:ilvl w:val="0"/>
                <w:numId w:val="27"/>
              </w:numPr>
              <w:spacing w:after="0" w:line="240" w:lineRule="auto"/>
              <w:jc w:val="left"/>
              <w:rPr>
                <w:rFonts w:asciiTheme="minorHAnsi" w:hAnsiTheme="minorHAnsi" w:cstheme="minorHAnsi"/>
                <w:sz w:val="20"/>
                <w:szCs w:val="20"/>
              </w:rPr>
            </w:pPr>
            <w:r w:rsidRPr="00071155">
              <w:rPr>
                <w:rFonts w:asciiTheme="minorHAnsi" w:hAnsiTheme="minorHAnsi" w:cstheme="minorHAnsi"/>
                <w:sz w:val="20"/>
                <w:szCs w:val="20"/>
              </w:rPr>
              <w:t>Limits are determined through Branch Assessment of the customer</w:t>
            </w:r>
          </w:p>
          <w:p w14:paraId="587BCF15" w14:textId="4AB592CD" w:rsidR="00812744" w:rsidRPr="00071155" w:rsidRDefault="00812744" w:rsidP="00812744">
            <w:pPr>
              <w:pStyle w:val="NormalWeb"/>
              <w:spacing w:after="0" w:line="240" w:lineRule="auto"/>
              <w:ind w:left="720"/>
              <w:jc w:val="left"/>
              <w:rPr>
                <w:rFonts w:asciiTheme="minorHAnsi" w:hAnsiTheme="minorHAnsi" w:cstheme="minorHAnsi"/>
                <w:sz w:val="20"/>
                <w:szCs w:val="20"/>
              </w:rPr>
            </w:pPr>
          </w:p>
          <w:p w14:paraId="78C6CD1B" w14:textId="77777777" w:rsidR="0005378D" w:rsidRPr="00C02E25" w:rsidRDefault="0005378D" w:rsidP="004D2AFC">
            <w:pPr>
              <w:pStyle w:val="NormalWeb"/>
              <w:spacing w:after="0"/>
              <w:rPr>
                <w:rFonts w:asciiTheme="minorHAnsi" w:hAnsiTheme="minorHAnsi" w:cstheme="minorHAnsi"/>
                <w:b/>
                <w:sz w:val="20"/>
                <w:szCs w:val="20"/>
              </w:rPr>
            </w:pPr>
          </w:p>
        </w:tc>
      </w:tr>
      <w:tr w:rsidR="0005378D" w:rsidRPr="00DE1574" w14:paraId="34BABD40"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5A0292" w14:textId="77777777" w:rsidR="0005378D" w:rsidRPr="00DE1574" w:rsidRDefault="0005378D" w:rsidP="004D2AFC">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214021" w14:textId="77777777" w:rsidR="0005378D" w:rsidRDefault="0005378D" w:rsidP="004D2AFC">
            <w:pPr>
              <w:rPr>
                <w:rFonts w:cstheme="minorHAnsi"/>
                <w:szCs w:val="20"/>
              </w:rPr>
            </w:pPr>
            <w:r>
              <w:rPr>
                <w:rFonts w:cstheme="minorHAnsi"/>
                <w:szCs w:val="20"/>
              </w:rPr>
              <w:t>Branch Process for validating onboarding and capturing information is complete</w:t>
            </w:r>
          </w:p>
          <w:p w14:paraId="29A60875" w14:textId="77777777" w:rsidR="0005378D" w:rsidRDefault="0005378D" w:rsidP="004D2AFC">
            <w:pPr>
              <w:rPr>
                <w:rFonts w:cstheme="minorHAnsi"/>
                <w:szCs w:val="20"/>
              </w:rPr>
            </w:pPr>
            <w:r>
              <w:rPr>
                <w:rFonts w:cstheme="minorHAnsi"/>
                <w:szCs w:val="20"/>
              </w:rPr>
              <w:t>CAFT service provide is agnostic of Infinity</w:t>
            </w:r>
          </w:p>
          <w:p w14:paraId="619F3B81" w14:textId="77777777" w:rsidR="0005378D" w:rsidRPr="0037146B" w:rsidRDefault="0005378D" w:rsidP="004D2AFC">
            <w:pPr>
              <w:rPr>
                <w:rFonts w:cstheme="minorHAnsi"/>
                <w:szCs w:val="20"/>
              </w:rPr>
            </w:pPr>
            <w:r>
              <w:rPr>
                <w:rFonts w:cstheme="minorHAnsi"/>
                <w:szCs w:val="20"/>
              </w:rPr>
              <w:lastRenderedPageBreak/>
              <w:t>Single Sign on (from Digital Banking) can be supported by CAFT Service Provider</w:t>
            </w:r>
          </w:p>
        </w:tc>
      </w:tr>
      <w:tr w:rsidR="0005378D" w:rsidRPr="00DE1574" w14:paraId="00E2D5A2"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AFAFD9D" w14:textId="77777777" w:rsidR="0005378D" w:rsidRPr="00DE1574" w:rsidRDefault="0005378D" w:rsidP="004D2AFC">
            <w:pPr>
              <w:spacing w:before="60" w:after="60"/>
              <w:jc w:val="right"/>
              <w:rPr>
                <w:rFonts w:cstheme="minorHAnsi"/>
                <w:b/>
              </w:rPr>
            </w:pPr>
            <w:r w:rsidRPr="00DE1574">
              <w:rPr>
                <w:rFonts w:cstheme="minorHAnsi"/>
                <w:b/>
              </w:rPr>
              <w:lastRenderedPageBreak/>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E0672D" w14:textId="117F8DF4" w:rsidR="0005378D" w:rsidRPr="0037146B" w:rsidRDefault="0005378D" w:rsidP="004D2AFC">
            <w:pPr>
              <w:rPr>
                <w:rFonts w:cstheme="minorHAnsi"/>
              </w:rPr>
            </w:pPr>
          </w:p>
        </w:tc>
      </w:tr>
    </w:tbl>
    <w:p w14:paraId="192A68BE" w14:textId="77777777" w:rsidR="006B655B" w:rsidRDefault="006B655B" w:rsidP="006B655B"/>
    <w:p w14:paraId="0B01000B" w14:textId="77777777" w:rsidR="001116C8" w:rsidRDefault="001116C8" w:rsidP="009E0DE7">
      <w:pPr>
        <w:pStyle w:val="Heading2"/>
        <w:keepNext/>
        <w:keepLines/>
        <w:spacing w:before="240" w:after="120" w:line="276" w:lineRule="auto"/>
      </w:pPr>
      <w:bookmarkStart w:id="17" w:name="_Toc43989419"/>
      <w:r>
        <w:t>Business Requirements</w:t>
      </w:r>
      <w:bookmarkEnd w:id="17"/>
      <w:r>
        <w:t xml:space="preserve"> </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260"/>
      </w:tblGrid>
      <w:tr w:rsidR="0005378D" w:rsidRPr="00F319FD" w14:paraId="6CD6BF94" w14:textId="77777777" w:rsidTr="004D2AFC">
        <w:trPr>
          <w:trHeight w:val="315"/>
        </w:trPr>
        <w:tc>
          <w:tcPr>
            <w:tcW w:w="2000" w:type="dxa"/>
            <w:shd w:val="clear" w:color="000000" w:fill="BFBFBF"/>
            <w:vAlign w:val="center"/>
            <w:hideMark/>
          </w:tcPr>
          <w:p w14:paraId="406B5BC2" w14:textId="4AD02AF3" w:rsidR="0005378D" w:rsidRPr="00F319FD" w:rsidRDefault="00397B8A" w:rsidP="004D2AFC">
            <w:pPr>
              <w:spacing w:after="0" w:line="240" w:lineRule="auto"/>
              <w:rPr>
                <w:rFonts w:ascii="Arial" w:hAnsi="Arial" w:cs="Arial"/>
                <w:b/>
                <w:bCs/>
                <w:color w:val="000000"/>
                <w:sz w:val="24"/>
                <w:szCs w:val="24"/>
              </w:rPr>
            </w:pPr>
            <w:r w:rsidRPr="00F319FD">
              <w:rPr>
                <w:rFonts w:ascii="Arial" w:hAnsi="Arial" w:cs="Arial"/>
                <w:b/>
                <w:bCs/>
                <w:color w:val="000000"/>
                <w:sz w:val="24"/>
                <w:szCs w:val="24"/>
              </w:rPr>
              <w:t>Requirement</w:t>
            </w:r>
            <w:r w:rsidR="0005378D" w:rsidRPr="00F319FD">
              <w:rPr>
                <w:rFonts w:ascii="Arial" w:hAnsi="Arial" w:cs="Arial"/>
                <w:b/>
                <w:bCs/>
                <w:color w:val="000000"/>
                <w:sz w:val="24"/>
                <w:szCs w:val="24"/>
              </w:rPr>
              <w:t xml:space="preserve"> ID</w:t>
            </w:r>
          </w:p>
        </w:tc>
        <w:tc>
          <w:tcPr>
            <w:tcW w:w="8260" w:type="dxa"/>
            <w:shd w:val="clear" w:color="000000" w:fill="BFBFBF"/>
            <w:vAlign w:val="center"/>
            <w:hideMark/>
          </w:tcPr>
          <w:p w14:paraId="71ABF4AF" w14:textId="77777777" w:rsidR="0005378D" w:rsidRPr="00F319FD" w:rsidRDefault="0005378D" w:rsidP="004D2AFC">
            <w:pPr>
              <w:spacing w:after="0" w:line="240" w:lineRule="auto"/>
              <w:rPr>
                <w:rFonts w:ascii="Arial" w:hAnsi="Arial" w:cs="Arial"/>
                <w:b/>
                <w:bCs/>
                <w:color w:val="000000"/>
                <w:sz w:val="24"/>
                <w:szCs w:val="24"/>
              </w:rPr>
            </w:pPr>
            <w:r w:rsidRPr="00F319FD">
              <w:rPr>
                <w:rFonts w:ascii="Arial" w:hAnsi="Arial" w:cs="Arial"/>
                <w:b/>
                <w:bCs/>
                <w:color w:val="000000"/>
                <w:sz w:val="24"/>
                <w:szCs w:val="24"/>
              </w:rPr>
              <w:t xml:space="preserve">Description </w:t>
            </w:r>
          </w:p>
        </w:tc>
      </w:tr>
      <w:tr w:rsidR="0005378D" w:rsidRPr="00F319FD" w14:paraId="4188A6A5" w14:textId="77777777" w:rsidTr="004D2AFC">
        <w:trPr>
          <w:trHeight w:val="300"/>
        </w:trPr>
        <w:tc>
          <w:tcPr>
            <w:tcW w:w="2000" w:type="dxa"/>
            <w:shd w:val="clear" w:color="auto" w:fill="auto"/>
            <w:vAlign w:val="bottom"/>
            <w:hideMark/>
          </w:tcPr>
          <w:p w14:paraId="05808116" w14:textId="77777777" w:rsidR="0005378D" w:rsidRPr="00F319FD" w:rsidRDefault="0005378D" w:rsidP="004D2AFC">
            <w:pPr>
              <w:spacing w:after="0" w:line="240" w:lineRule="auto"/>
              <w:rPr>
                <w:rFonts w:cs="Calibri"/>
                <w:color w:val="000000"/>
              </w:rPr>
            </w:pPr>
            <w:r w:rsidRPr="00F319FD">
              <w:rPr>
                <w:rFonts w:cs="Calibri"/>
                <w:color w:val="000000"/>
              </w:rPr>
              <w:t>BR-CAFT-1.00</w:t>
            </w:r>
          </w:p>
        </w:tc>
        <w:tc>
          <w:tcPr>
            <w:tcW w:w="8260" w:type="dxa"/>
            <w:shd w:val="clear" w:color="auto" w:fill="auto"/>
            <w:vAlign w:val="bottom"/>
            <w:hideMark/>
          </w:tcPr>
          <w:p w14:paraId="2DE4E742"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create originators on behalf of customers</w:t>
            </w:r>
          </w:p>
        </w:tc>
      </w:tr>
      <w:tr w:rsidR="0005378D" w:rsidRPr="00F319FD" w14:paraId="7259B9CD" w14:textId="77777777" w:rsidTr="004D2AFC">
        <w:trPr>
          <w:trHeight w:val="300"/>
        </w:trPr>
        <w:tc>
          <w:tcPr>
            <w:tcW w:w="2000" w:type="dxa"/>
            <w:shd w:val="clear" w:color="auto" w:fill="auto"/>
            <w:vAlign w:val="bottom"/>
            <w:hideMark/>
          </w:tcPr>
          <w:p w14:paraId="326DCF59" w14:textId="77777777" w:rsidR="0005378D" w:rsidRPr="00F319FD" w:rsidRDefault="0005378D" w:rsidP="004D2AFC">
            <w:pPr>
              <w:spacing w:after="0" w:line="240" w:lineRule="auto"/>
              <w:rPr>
                <w:rFonts w:cs="Calibri"/>
                <w:color w:val="000000"/>
              </w:rPr>
            </w:pPr>
            <w:r w:rsidRPr="00F319FD">
              <w:rPr>
                <w:rFonts w:cs="Calibri"/>
                <w:color w:val="000000"/>
              </w:rPr>
              <w:t>BR-CAFT-1.01</w:t>
            </w:r>
          </w:p>
        </w:tc>
        <w:tc>
          <w:tcPr>
            <w:tcW w:w="8260" w:type="dxa"/>
            <w:shd w:val="clear" w:color="auto" w:fill="auto"/>
            <w:vAlign w:val="bottom"/>
            <w:hideMark/>
          </w:tcPr>
          <w:p w14:paraId="39B86725" w14:textId="77777777" w:rsidR="0005378D" w:rsidRPr="00F319FD" w:rsidRDefault="0005378D" w:rsidP="004D2AFC">
            <w:pPr>
              <w:spacing w:after="0" w:line="240" w:lineRule="auto"/>
              <w:rPr>
                <w:rFonts w:ascii="Arial" w:hAnsi="Arial" w:cs="Arial"/>
              </w:rPr>
            </w:pPr>
            <w:r w:rsidRPr="00F319FD">
              <w:rPr>
                <w:rFonts w:ascii="Arial" w:hAnsi="Arial" w:cs="Arial"/>
              </w:rPr>
              <w:t>Must be able to modify originators</w:t>
            </w:r>
          </w:p>
        </w:tc>
      </w:tr>
      <w:tr w:rsidR="0005378D" w:rsidRPr="00F319FD" w14:paraId="6A964FFE" w14:textId="77777777" w:rsidTr="004D2AFC">
        <w:trPr>
          <w:trHeight w:val="300"/>
        </w:trPr>
        <w:tc>
          <w:tcPr>
            <w:tcW w:w="2000" w:type="dxa"/>
            <w:shd w:val="clear" w:color="auto" w:fill="auto"/>
            <w:vAlign w:val="bottom"/>
            <w:hideMark/>
          </w:tcPr>
          <w:p w14:paraId="7739D29F" w14:textId="77777777" w:rsidR="0005378D" w:rsidRPr="00F319FD" w:rsidRDefault="0005378D" w:rsidP="004D2AFC">
            <w:pPr>
              <w:spacing w:after="0" w:line="240" w:lineRule="auto"/>
              <w:rPr>
                <w:rFonts w:cs="Calibri"/>
                <w:color w:val="000000"/>
              </w:rPr>
            </w:pPr>
            <w:r w:rsidRPr="00F319FD">
              <w:rPr>
                <w:rFonts w:cs="Calibri"/>
                <w:color w:val="000000"/>
              </w:rPr>
              <w:t>BR-CAFT-1.02</w:t>
            </w:r>
          </w:p>
        </w:tc>
        <w:tc>
          <w:tcPr>
            <w:tcW w:w="8260" w:type="dxa"/>
            <w:shd w:val="clear" w:color="auto" w:fill="auto"/>
            <w:vAlign w:val="bottom"/>
            <w:hideMark/>
          </w:tcPr>
          <w:p w14:paraId="0052265C"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delete originators</w:t>
            </w:r>
          </w:p>
        </w:tc>
      </w:tr>
      <w:tr w:rsidR="0005378D" w:rsidRPr="00F319FD" w14:paraId="3B9F970D" w14:textId="77777777" w:rsidTr="004D2AFC">
        <w:trPr>
          <w:trHeight w:val="300"/>
        </w:trPr>
        <w:tc>
          <w:tcPr>
            <w:tcW w:w="2000" w:type="dxa"/>
            <w:shd w:val="clear" w:color="auto" w:fill="auto"/>
            <w:vAlign w:val="bottom"/>
            <w:hideMark/>
          </w:tcPr>
          <w:p w14:paraId="2387A270" w14:textId="77777777" w:rsidR="0005378D" w:rsidRPr="00F319FD" w:rsidRDefault="0005378D" w:rsidP="004D2AFC">
            <w:pPr>
              <w:spacing w:after="0" w:line="240" w:lineRule="auto"/>
              <w:rPr>
                <w:rFonts w:cs="Calibri"/>
                <w:color w:val="000000"/>
              </w:rPr>
            </w:pPr>
            <w:r w:rsidRPr="00F319FD">
              <w:rPr>
                <w:rFonts w:cs="Calibri"/>
                <w:color w:val="000000"/>
              </w:rPr>
              <w:t>BR-CAFT-1.03</w:t>
            </w:r>
          </w:p>
        </w:tc>
        <w:tc>
          <w:tcPr>
            <w:tcW w:w="8260" w:type="dxa"/>
            <w:shd w:val="clear" w:color="auto" w:fill="auto"/>
            <w:vAlign w:val="bottom"/>
            <w:hideMark/>
          </w:tcPr>
          <w:p w14:paraId="256F586A" w14:textId="77777777" w:rsidR="0005378D" w:rsidRPr="00F319FD" w:rsidRDefault="0005378D" w:rsidP="004D2AFC">
            <w:pPr>
              <w:spacing w:after="0" w:line="240" w:lineRule="auto"/>
              <w:rPr>
                <w:rFonts w:ascii="Arial" w:hAnsi="Arial" w:cs="Arial"/>
              </w:rPr>
            </w:pPr>
            <w:r w:rsidRPr="00F319FD">
              <w:rPr>
                <w:rFonts w:ascii="Arial" w:hAnsi="Arial" w:cs="Arial"/>
              </w:rPr>
              <w:t xml:space="preserve">CWB Must be able to change the user access level </w:t>
            </w:r>
          </w:p>
        </w:tc>
      </w:tr>
      <w:tr w:rsidR="0005378D" w:rsidRPr="00F319FD" w14:paraId="0CFDCA36" w14:textId="77777777" w:rsidTr="004D2AFC">
        <w:trPr>
          <w:trHeight w:val="300"/>
        </w:trPr>
        <w:tc>
          <w:tcPr>
            <w:tcW w:w="2000" w:type="dxa"/>
            <w:shd w:val="clear" w:color="auto" w:fill="auto"/>
            <w:vAlign w:val="bottom"/>
            <w:hideMark/>
          </w:tcPr>
          <w:p w14:paraId="74729E91" w14:textId="77777777" w:rsidR="0005378D" w:rsidRPr="00F319FD" w:rsidRDefault="0005378D" w:rsidP="004D2AFC">
            <w:pPr>
              <w:spacing w:after="0" w:line="240" w:lineRule="auto"/>
              <w:rPr>
                <w:rFonts w:cs="Calibri"/>
                <w:color w:val="000000"/>
              </w:rPr>
            </w:pPr>
            <w:r w:rsidRPr="00F319FD">
              <w:rPr>
                <w:rFonts w:cs="Calibri"/>
                <w:color w:val="000000"/>
              </w:rPr>
              <w:t>BR-CAFT-1.04</w:t>
            </w:r>
          </w:p>
        </w:tc>
        <w:tc>
          <w:tcPr>
            <w:tcW w:w="8260" w:type="dxa"/>
            <w:shd w:val="clear" w:color="auto" w:fill="auto"/>
            <w:vAlign w:val="bottom"/>
            <w:hideMark/>
          </w:tcPr>
          <w:p w14:paraId="6C3A2080"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set a daily limit credit and debit permissions  for an originator</w:t>
            </w:r>
          </w:p>
        </w:tc>
      </w:tr>
      <w:tr w:rsidR="0005378D" w:rsidRPr="00F319FD" w14:paraId="575E82FD" w14:textId="77777777" w:rsidTr="004D2AFC">
        <w:trPr>
          <w:trHeight w:val="300"/>
        </w:trPr>
        <w:tc>
          <w:tcPr>
            <w:tcW w:w="2000" w:type="dxa"/>
            <w:shd w:val="clear" w:color="auto" w:fill="auto"/>
            <w:vAlign w:val="bottom"/>
            <w:hideMark/>
          </w:tcPr>
          <w:p w14:paraId="7F4328E5" w14:textId="77777777" w:rsidR="0005378D" w:rsidRPr="00F319FD" w:rsidRDefault="0005378D" w:rsidP="004D2AFC">
            <w:pPr>
              <w:spacing w:after="0" w:line="240" w:lineRule="auto"/>
              <w:rPr>
                <w:rFonts w:cs="Calibri"/>
                <w:color w:val="000000"/>
              </w:rPr>
            </w:pPr>
            <w:r w:rsidRPr="00F319FD">
              <w:rPr>
                <w:rFonts w:cs="Calibri"/>
                <w:color w:val="000000"/>
              </w:rPr>
              <w:t>BR-CAFT-1.05</w:t>
            </w:r>
          </w:p>
        </w:tc>
        <w:tc>
          <w:tcPr>
            <w:tcW w:w="8260" w:type="dxa"/>
            <w:shd w:val="clear" w:color="auto" w:fill="auto"/>
            <w:vAlign w:val="bottom"/>
            <w:hideMark/>
          </w:tcPr>
          <w:p w14:paraId="4E84CAA2" w14:textId="77777777" w:rsidR="0005378D" w:rsidRPr="00F319FD" w:rsidRDefault="0005378D" w:rsidP="004D2AFC">
            <w:pPr>
              <w:spacing w:after="0" w:line="240" w:lineRule="auto"/>
              <w:rPr>
                <w:rFonts w:ascii="Arial" w:hAnsi="Arial" w:cs="Arial"/>
              </w:rPr>
            </w:pPr>
            <w:r w:rsidRPr="00F319FD">
              <w:rPr>
                <w:rFonts w:ascii="Arial" w:hAnsi="Arial" w:cs="Arial"/>
              </w:rPr>
              <w:t xml:space="preserve">CWB Must be able to set  maximum value permissions per transaction </w:t>
            </w:r>
          </w:p>
        </w:tc>
      </w:tr>
      <w:tr w:rsidR="0005378D" w:rsidRPr="00F319FD" w14:paraId="723451DE" w14:textId="77777777" w:rsidTr="004D2AFC">
        <w:trPr>
          <w:trHeight w:val="300"/>
        </w:trPr>
        <w:tc>
          <w:tcPr>
            <w:tcW w:w="2000" w:type="dxa"/>
            <w:shd w:val="clear" w:color="auto" w:fill="auto"/>
            <w:vAlign w:val="bottom"/>
            <w:hideMark/>
          </w:tcPr>
          <w:p w14:paraId="5FD41174" w14:textId="77777777" w:rsidR="0005378D" w:rsidRPr="00F319FD" w:rsidRDefault="0005378D" w:rsidP="004D2AFC">
            <w:pPr>
              <w:spacing w:after="0" w:line="240" w:lineRule="auto"/>
              <w:rPr>
                <w:rFonts w:cs="Calibri"/>
                <w:color w:val="000000"/>
              </w:rPr>
            </w:pPr>
            <w:r w:rsidRPr="00F319FD">
              <w:rPr>
                <w:rFonts w:cs="Calibri"/>
                <w:color w:val="000000"/>
              </w:rPr>
              <w:t>BR-CAFT-1.06</w:t>
            </w:r>
          </w:p>
        </w:tc>
        <w:tc>
          <w:tcPr>
            <w:tcW w:w="8260" w:type="dxa"/>
            <w:shd w:val="clear" w:color="auto" w:fill="auto"/>
            <w:vAlign w:val="bottom"/>
            <w:hideMark/>
          </w:tcPr>
          <w:p w14:paraId="65AE7E68"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set  maximum value permissions per file</w:t>
            </w:r>
          </w:p>
        </w:tc>
      </w:tr>
      <w:tr w:rsidR="0005378D" w:rsidRPr="00F319FD" w14:paraId="5C887C05" w14:textId="77777777" w:rsidTr="004D2AFC">
        <w:trPr>
          <w:trHeight w:val="300"/>
        </w:trPr>
        <w:tc>
          <w:tcPr>
            <w:tcW w:w="2000" w:type="dxa"/>
            <w:shd w:val="clear" w:color="auto" w:fill="auto"/>
            <w:vAlign w:val="bottom"/>
            <w:hideMark/>
          </w:tcPr>
          <w:p w14:paraId="5C3595AD" w14:textId="77777777" w:rsidR="0005378D" w:rsidRPr="00F319FD" w:rsidRDefault="0005378D" w:rsidP="004D2AFC">
            <w:pPr>
              <w:spacing w:after="0" w:line="240" w:lineRule="auto"/>
              <w:rPr>
                <w:rFonts w:cs="Calibri"/>
                <w:color w:val="000000"/>
              </w:rPr>
            </w:pPr>
            <w:r w:rsidRPr="00F319FD">
              <w:rPr>
                <w:rFonts w:cs="Calibri"/>
                <w:color w:val="000000"/>
              </w:rPr>
              <w:t>BR-CAFT-1.07</w:t>
            </w:r>
          </w:p>
        </w:tc>
        <w:tc>
          <w:tcPr>
            <w:tcW w:w="8260" w:type="dxa"/>
            <w:shd w:val="clear" w:color="auto" w:fill="auto"/>
            <w:vAlign w:val="bottom"/>
            <w:hideMark/>
          </w:tcPr>
          <w:p w14:paraId="0EBBFA92" w14:textId="77777777" w:rsidR="0005378D" w:rsidRPr="00F319FD" w:rsidRDefault="0005378D" w:rsidP="004D2AFC">
            <w:pPr>
              <w:spacing w:after="0" w:line="240" w:lineRule="auto"/>
              <w:rPr>
                <w:rFonts w:ascii="Arial" w:hAnsi="Arial" w:cs="Arial"/>
              </w:rPr>
            </w:pPr>
            <w:r w:rsidRPr="00F319FD">
              <w:rPr>
                <w:rFonts w:ascii="Arial" w:hAnsi="Arial" w:cs="Arial"/>
              </w:rPr>
              <w:t xml:space="preserve">CWB Must be able to set  maximum value permissions per daily file </w:t>
            </w:r>
          </w:p>
        </w:tc>
      </w:tr>
      <w:tr w:rsidR="0005378D" w:rsidRPr="00F319FD" w14:paraId="16484660" w14:textId="77777777" w:rsidTr="004D2AFC">
        <w:trPr>
          <w:trHeight w:val="300"/>
        </w:trPr>
        <w:tc>
          <w:tcPr>
            <w:tcW w:w="2000" w:type="dxa"/>
            <w:shd w:val="clear" w:color="auto" w:fill="auto"/>
            <w:vAlign w:val="bottom"/>
            <w:hideMark/>
          </w:tcPr>
          <w:p w14:paraId="7B0AA281" w14:textId="77777777" w:rsidR="0005378D" w:rsidRPr="00F319FD" w:rsidRDefault="0005378D" w:rsidP="004D2AFC">
            <w:pPr>
              <w:spacing w:after="0" w:line="240" w:lineRule="auto"/>
              <w:rPr>
                <w:rFonts w:cs="Calibri"/>
                <w:color w:val="000000"/>
              </w:rPr>
            </w:pPr>
            <w:r w:rsidRPr="00F319FD">
              <w:rPr>
                <w:rFonts w:cs="Calibri"/>
                <w:color w:val="000000"/>
              </w:rPr>
              <w:t>BR-CAFT-1.08</w:t>
            </w:r>
          </w:p>
        </w:tc>
        <w:tc>
          <w:tcPr>
            <w:tcW w:w="8260" w:type="dxa"/>
            <w:shd w:val="clear" w:color="auto" w:fill="auto"/>
            <w:vAlign w:val="bottom"/>
            <w:hideMark/>
          </w:tcPr>
          <w:p w14:paraId="62093522" w14:textId="77777777" w:rsidR="0005378D" w:rsidRPr="00F319FD" w:rsidRDefault="0005378D" w:rsidP="004D2AFC">
            <w:pPr>
              <w:spacing w:after="0" w:line="240" w:lineRule="auto"/>
              <w:rPr>
                <w:rFonts w:ascii="Arial" w:hAnsi="Arial" w:cs="Arial"/>
              </w:rPr>
            </w:pPr>
            <w:r w:rsidRPr="00F319FD">
              <w:rPr>
                <w:rFonts w:ascii="Arial" w:hAnsi="Arial" w:cs="Arial"/>
              </w:rPr>
              <w:t>Must be able to set the maximum number of transactions a user can send.</w:t>
            </w:r>
          </w:p>
        </w:tc>
      </w:tr>
      <w:tr w:rsidR="0005378D" w:rsidRPr="00F319FD" w14:paraId="7747B78A" w14:textId="77777777" w:rsidTr="004D2AFC">
        <w:trPr>
          <w:trHeight w:val="300"/>
        </w:trPr>
        <w:tc>
          <w:tcPr>
            <w:tcW w:w="2000" w:type="dxa"/>
            <w:shd w:val="clear" w:color="auto" w:fill="auto"/>
            <w:vAlign w:val="bottom"/>
            <w:hideMark/>
          </w:tcPr>
          <w:p w14:paraId="6DC08F5D" w14:textId="77777777" w:rsidR="0005378D" w:rsidRPr="00F319FD" w:rsidRDefault="0005378D" w:rsidP="004D2AFC">
            <w:pPr>
              <w:spacing w:after="0" w:line="240" w:lineRule="auto"/>
              <w:rPr>
                <w:rFonts w:cs="Calibri"/>
                <w:color w:val="000000"/>
              </w:rPr>
            </w:pPr>
            <w:r w:rsidRPr="00F319FD">
              <w:rPr>
                <w:rFonts w:cs="Calibri"/>
                <w:color w:val="000000"/>
              </w:rPr>
              <w:t>BR-CAFT-1.09</w:t>
            </w:r>
          </w:p>
        </w:tc>
        <w:tc>
          <w:tcPr>
            <w:tcW w:w="8260" w:type="dxa"/>
            <w:shd w:val="clear" w:color="auto" w:fill="auto"/>
            <w:vAlign w:val="bottom"/>
            <w:hideMark/>
          </w:tcPr>
          <w:p w14:paraId="0F48CF5C" w14:textId="77777777" w:rsidR="0005378D" w:rsidRPr="00F319FD" w:rsidRDefault="0005378D" w:rsidP="004D2AFC">
            <w:pPr>
              <w:spacing w:after="0" w:line="240" w:lineRule="auto"/>
              <w:rPr>
                <w:rFonts w:ascii="Arial" w:hAnsi="Arial" w:cs="Arial"/>
              </w:rPr>
            </w:pPr>
            <w:r w:rsidRPr="00F319FD">
              <w:rPr>
                <w:rFonts w:ascii="Arial" w:hAnsi="Arial" w:cs="Arial"/>
              </w:rPr>
              <w:t>Record a Settlement Account ID  for O</w:t>
            </w:r>
            <w:r>
              <w:rPr>
                <w:rFonts w:ascii="Arial" w:hAnsi="Arial" w:cs="Arial"/>
              </w:rPr>
              <w:t>riginator</w:t>
            </w:r>
          </w:p>
        </w:tc>
      </w:tr>
      <w:tr w:rsidR="0005378D" w:rsidRPr="00F319FD" w14:paraId="3EF94FC6" w14:textId="77777777" w:rsidTr="004D2AFC">
        <w:trPr>
          <w:trHeight w:val="300"/>
        </w:trPr>
        <w:tc>
          <w:tcPr>
            <w:tcW w:w="2000" w:type="dxa"/>
            <w:shd w:val="clear" w:color="auto" w:fill="auto"/>
            <w:vAlign w:val="bottom"/>
            <w:hideMark/>
          </w:tcPr>
          <w:p w14:paraId="15590F0A" w14:textId="77777777" w:rsidR="0005378D" w:rsidRPr="00F319FD" w:rsidRDefault="0005378D" w:rsidP="004D2AFC">
            <w:pPr>
              <w:spacing w:after="0" w:line="240" w:lineRule="auto"/>
              <w:rPr>
                <w:rFonts w:cs="Calibri"/>
                <w:color w:val="000000"/>
              </w:rPr>
            </w:pPr>
            <w:r w:rsidRPr="00F319FD">
              <w:rPr>
                <w:rFonts w:cs="Calibri"/>
                <w:color w:val="000000"/>
              </w:rPr>
              <w:t>BR-CAFT-1.10</w:t>
            </w:r>
          </w:p>
        </w:tc>
        <w:tc>
          <w:tcPr>
            <w:tcW w:w="8260" w:type="dxa"/>
            <w:shd w:val="clear" w:color="auto" w:fill="auto"/>
            <w:vAlign w:val="bottom"/>
            <w:hideMark/>
          </w:tcPr>
          <w:p w14:paraId="14A2A74F" w14:textId="77777777" w:rsidR="0005378D" w:rsidRPr="00F319FD" w:rsidRDefault="0005378D" w:rsidP="004D2AFC">
            <w:pPr>
              <w:spacing w:after="0" w:line="240" w:lineRule="auto"/>
              <w:rPr>
                <w:rFonts w:ascii="Arial" w:hAnsi="Arial" w:cs="Arial"/>
              </w:rPr>
            </w:pPr>
            <w:r w:rsidRPr="00F319FD">
              <w:rPr>
                <w:rFonts w:ascii="Arial" w:hAnsi="Arial" w:cs="Arial"/>
              </w:rPr>
              <w:t>Record a Pre-Settlement Account  ID  for O</w:t>
            </w:r>
            <w:r>
              <w:rPr>
                <w:rFonts w:ascii="Arial" w:hAnsi="Arial" w:cs="Arial"/>
              </w:rPr>
              <w:t>riginator</w:t>
            </w:r>
          </w:p>
        </w:tc>
      </w:tr>
      <w:tr w:rsidR="0005378D" w:rsidRPr="00F319FD" w14:paraId="4580A576" w14:textId="77777777" w:rsidTr="004D2AFC">
        <w:trPr>
          <w:trHeight w:val="585"/>
        </w:trPr>
        <w:tc>
          <w:tcPr>
            <w:tcW w:w="2000" w:type="dxa"/>
            <w:shd w:val="clear" w:color="auto" w:fill="auto"/>
            <w:vAlign w:val="bottom"/>
            <w:hideMark/>
          </w:tcPr>
          <w:p w14:paraId="7D76431B" w14:textId="77777777" w:rsidR="0005378D" w:rsidRPr="00F319FD" w:rsidRDefault="0005378D" w:rsidP="004D2AFC">
            <w:pPr>
              <w:spacing w:after="0" w:line="240" w:lineRule="auto"/>
              <w:rPr>
                <w:rFonts w:cs="Calibri"/>
                <w:color w:val="000000"/>
              </w:rPr>
            </w:pPr>
            <w:r w:rsidRPr="00F319FD">
              <w:rPr>
                <w:rFonts w:cs="Calibri"/>
                <w:color w:val="000000"/>
              </w:rPr>
              <w:t>BR-CAFT-1.11</w:t>
            </w:r>
          </w:p>
        </w:tc>
        <w:tc>
          <w:tcPr>
            <w:tcW w:w="8260" w:type="dxa"/>
            <w:shd w:val="clear" w:color="auto" w:fill="auto"/>
            <w:vAlign w:val="bottom"/>
            <w:hideMark/>
          </w:tcPr>
          <w:p w14:paraId="3CF95D64" w14:textId="77777777" w:rsidR="0005378D" w:rsidRPr="00F319FD" w:rsidRDefault="0005378D" w:rsidP="004D2AFC">
            <w:pPr>
              <w:spacing w:after="0" w:line="240" w:lineRule="auto"/>
              <w:rPr>
                <w:rFonts w:ascii="Arial" w:hAnsi="Arial" w:cs="Arial"/>
              </w:rPr>
            </w:pPr>
            <w:r w:rsidRPr="00F319FD">
              <w:rPr>
                <w:rFonts w:ascii="Arial" w:hAnsi="Arial" w:cs="Arial"/>
              </w:rPr>
              <w:t>Originators must have the option of setting transactions to manual release transactions</w:t>
            </w:r>
          </w:p>
        </w:tc>
      </w:tr>
      <w:tr w:rsidR="0005378D" w:rsidRPr="00F319FD" w14:paraId="7785408B" w14:textId="77777777" w:rsidTr="004D2AFC">
        <w:trPr>
          <w:trHeight w:val="585"/>
        </w:trPr>
        <w:tc>
          <w:tcPr>
            <w:tcW w:w="2000" w:type="dxa"/>
            <w:shd w:val="clear" w:color="auto" w:fill="auto"/>
            <w:vAlign w:val="bottom"/>
            <w:hideMark/>
          </w:tcPr>
          <w:p w14:paraId="73587B6D" w14:textId="77777777" w:rsidR="0005378D" w:rsidRPr="00F319FD" w:rsidRDefault="0005378D" w:rsidP="004D2AFC">
            <w:pPr>
              <w:spacing w:after="0" w:line="240" w:lineRule="auto"/>
              <w:rPr>
                <w:rFonts w:cs="Calibri"/>
                <w:color w:val="000000"/>
              </w:rPr>
            </w:pPr>
            <w:r w:rsidRPr="00F319FD">
              <w:rPr>
                <w:rFonts w:cs="Calibri"/>
                <w:color w:val="000000"/>
              </w:rPr>
              <w:t>BR-CAFT-1.12</w:t>
            </w:r>
          </w:p>
        </w:tc>
        <w:tc>
          <w:tcPr>
            <w:tcW w:w="8260" w:type="dxa"/>
            <w:shd w:val="clear" w:color="auto" w:fill="auto"/>
            <w:vAlign w:val="bottom"/>
            <w:hideMark/>
          </w:tcPr>
          <w:p w14:paraId="24840374" w14:textId="77777777" w:rsidR="0005378D" w:rsidRPr="00F319FD" w:rsidRDefault="0005378D" w:rsidP="004D2AFC">
            <w:pPr>
              <w:spacing w:after="0" w:line="240" w:lineRule="auto"/>
              <w:rPr>
                <w:rFonts w:ascii="Arial" w:hAnsi="Arial" w:cs="Arial"/>
              </w:rPr>
            </w:pPr>
            <w:r w:rsidRPr="00F319FD">
              <w:rPr>
                <w:rFonts w:ascii="Arial" w:hAnsi="Arial" w:cs="Arial"/>
              </w:rPr>
              <w:t>Originators must have the option of setting transactions to manual release transactions with dual authorization</w:t>
            </w:r>
          </w:p>
        </w:tc>
      </w:tr>
      <w:tr w:rsidR="0005378D" w:rsidRPr="00F319FD" w14:paraId="5227E09F" w14:textId="77777777" w:rsidTr="004D2AFC">
        <w:trPr>
          <w:trHeight w:val="300"/>
        </w:trPr>
        <w:tc>
          <w:tcPr>
            <w:tcW w:w="2000" w:type="dxa"/>
            <w:shd w:val="clear" w:color="auto" w:fill="auto"/>
            <w:vAlign w:val="bottom"/>
            <w:hideMark/>
          </w:tcPr>
          <w:p w14:paraId="4E0A18AB" w14:textId="77777777" w:rsidR="0005378D" w:rsidRPr="00F319FD" w:rsidRDefault="0005378D" w:rsidP="004D2AFC">
            <w:pPr>
              <w:spacing w:after="0" w:line="240" w:lineRule="auto"/>
              <w:rPr>
                <w:rFonts w:cs="Calibri"/>
                <w:color w:val="000000"/>
              </w:rPr>
            </w:pPr>
            <w:r w:rsidRPr="00F319FD">
              <w:rPr>
                <w:rFonts w:cs="Calibri"/>
                <w:color w:val="000000"/>
              </w:rPr>
              <w:t>BR-CAFT-1.13</w:t>
            </w:r>
          </w:p>
        </w:tc>
        <w:tc>
          <w:tcPr>
            <w:tcW w:w="8260" w:type="dxa"/>
            <w:shd w:val="clear" w:color="auto" w:fill="auto"/>
            <w:vAlign w:val="bottom"/>
            <w:hideMark/>
          </w:tcPr>
          <w:p w14:paraId="746141D8" w14:textId="77777777" w:rsidR="0005378D" w:rsidRPr="00F319FD" w:rsidRDefault="0005378D" w:rsidP="004D2AFC">
            <w:pPr>
              <w:spacing w:after="0" w:line="240" w:lineRule="auto"/>
              <w:rPr>
                <w:rFonts w:ascii="Arial" w:hAnsi="Arial" w:cs="Arial"/>
              </w:rPr>
            </w:pPr>
            <w:r w:rsidRPr="00F319FD">
              <w:rPr>
                <w:rFonts w:ascii="Arial" w:hAnsi="Arial" w:cs="Arial"/>
              </w:rPr>
              <w:t> Customers can be set up with more than one Originator ID.</w:t>
            </w:r>
          </w:p>
        </w:tc>
      </w:tr>
      <w:tr w:rsidR="0005378D" w:rsidRPr="00F319FD" w14:paraId="6247408A" w14:textId="77777777" w:rsidTr="004D2AFC">
        <w:trPr>
          <w:trHeight w:val="300"/>
        </w:trPr>
        <w:tc>
          <w:tcPr>
            <w:tcW w:w="2000" w:type="dxa"/>
            <w:shd w:val="clear" w:color="auto" w:fill="auto"/>
            <w:vAlign w:val="bottom"/>
            <w:hideMark/>
          </w:tcPr>
          <w:p w14:paraId="5EE115FE" w14:textId="77777777" w:rsidR="0005378D" w:rsidRPr="00F319FD" w:rsidRDefault="0005378D" w:rsidP="004D2AFC">
            <w:pPr>
              <w:spacing w:after="0" w:line="240" w:lineRule="auto"/>
              <w:rPr>
                <w:rFonts w:cs="Calibri"/>
                <w:color w:val="000000"/>
              </w:rPr>
            </w:pPr>
            <w:r w:rsidRPr="00F319FD">
              <w:rPr>
                <w:rFonts w:cs="Calibri"/>
                <w:color w:val="000000"/>
              </w:rPr>
              <w:t>BR-CAFT-1.14</w:t>
            </w:r>
          </w:p>
        </w:tc>
        <w:tc>
          <w:tcPr>
            <w:tcW w:w="8260" w:type="dxa"/>
            <w:shd w:val="clear" w:color="auto" w:fill="auto"/>
            <w:vAlign w:val="bottom"/>
            <w:hideMark/>
          </w:tcPr>
          <w:p w14:paraId="7C159021" w14:textId="77777777" w:rsidR="0005378D" w:rsidRPr="00F319FD" w:rsidRDefault="0005378D" w:rsidP="004D2AFC">
            <w:pPr>
              <w:spacing w:after="0" w:line="240" w:lineRule="auto"/>
              <w:rPr>
                <w:rFonts w:ascii="Arial" w:hAnsi="Arial" w:cs="Arial"/>
              </w:rPr>
            </w:pPr>
            <w:r w:rsidRPr="00F319FD">
              <w:rPr>
                <w:rFonts w:ascii="Arial" w:hAnsi="Arial" w:cs="Arial"/>
              </w:rPr>
              <w:t>User credentials can be used with multiple Originator ID’s</w:t>
            </w:r>
          </w:p>
        </w:tc>
      </w:tr>
      <w:tr w:rsidR="0005378D" w:rsidRPr="00F319FD" w14:paraId="6D6253FC" w14:textId="77777777" w:rsidTr="004D2AFC">
        <w:trPr>
          <w:trHeight w:val="870"/>
        </w:trPr>
        <w:tc>
          <w:tcPr>
            <w:tcW w:w="2000" w:type="dxa"/>
            <w:shd w:val="clear" w:color="auto" w:fill="auto"/>
            <w:vAlign w:val="bottom"/>
            <w:hideMark/>
          </w:tcPr>
          <w:p w14:paraId="6283E664" w14:textId="77777777" w:rsidR="0005378D" w:rsidRPr="00F319FD" w:rsidRDefault="0005378D" w:rsidP="004D2AFC">
            <w:pPr>
              <w:spacing w:after="0" w:line="240" w:lineRule="auto"/>
              <w:rPr>
                <w:rFonts w:cs="Calibri"/>
                <w:color w:val="000000"/>
              </w:rPr>
            </w:pPr>
            <w:r w:rsidRPr="00F319FD">
              <w:rPr>
                <w:rFonts w:cs="Calibri"/>
                <w:color w:val="000000"/>
              </w:rPr>
              <w:t>BR-CAFT-1.15</w:t>
            </w:r>
          </w:p>
        </w:tc>
        <w:tc>
          <w:tcPr>
            <w:tcW w:w="8260" w:type="dxa"/>
            <w:shd w:val="clear" w:color="auto" w:fill="auto"/>
            <w:vAlign w:val="bottom"/>
            <w:hideMark/>
          </w:tcPr>
          <w:p w14:paraId="792A789F" w14:textId="77777777" w:rsidR="0005378D" w:rsidRPr="00F319FD" w:rsidRDefault="0005378D" w:rsidP="004D2AFC">
            <w:pPr>
              <w:spacing w:after="0" w:line="240" w:lineRule="auto"/>
              <w:rPr>
                <w:rFonts w:ascii="Arial" w:hAnsi="Arial" w:cs="Arial"/>
              </w:rPr>
            </w:pPr>
            <w:r w:rsidRPr="00F319FD">
              <w:rPr>
                <w:rFonts w:ascii="Arial" w:hAnsi="Arial" w:cs="Arial"/>
              </w:rPr>
              <w:t>Must be able to support user limits and permission settings for Independently for each authorized user (can be a super user on one Originator ID and a Data Entry Only on the Other ID)</w:t>
            </w:r>
          </w:p>
        </w:tc>
      </w:tr>
      <w:tr w:rsidR="0005378D" w:rsidRPr="00F319FD" w14:paraId="3CEC5860" w14:textId="77777777" w:rsidTr="004D2AFC">
        <w:trPr>
          <w:trHeight w:val="300"/>
        </w:trPr>
        <w:tc>
          <w:tcPr>
            <w:tcW w:w="2000" w:type="dxa"/>
            <w:shd w:val="clear" w:color="auto" w:fill="auto"/>
            <w:vAlign w:val="bottom"/>
            <w:hideMark/>
          </w:tcPr>
          <w:p w14:paraId="703CDDDC" w14:textId="77777777" w:rsidR="0005378D" w:rsidRPr="00F319FD" w:rsidRDefault="0005378D" w:rsidP="004D2AFC">
            <w:pPr>
              <w:spacing w:after="0" w:line="240" w:lineRule="auto"/>
              <w:rPr>
                <w:rFonts w:cs="Calibri"/>
                <w:color w:val="000000"/>
              </w:rPr>
            </w:pPr>
            <w:r w:rsidRPr="00F319FD">
              <w:rPr>
                <w:rFonts w:cs="Calibri"/>
                <w:color w:val="000000"/>
              </w:rPr>
              <w:t>BR-CAFT-1.16</w:t>
            </w:r>
          </w:p>
        </w:tc>
        <w:tc>
          <w:tcPr>
            <w:tcW w:w="8260" w:type="dxa"/>
            <w:shd w:val="clear" w:color="auto" w:fill="auto"/>
            <w:vAlign w:val="bottom"/>
            <w:hideMark/>
          </w:tcPr>
          <w:p w14:paraId="6A182FBD" w14:textId="77777777" w:rsidR="0005378D" w:rsidRPr="00F319FD" w:rsidRDefault="0005378D" w:rsidP="004D2AFC">
            <w:pPr>
              <w:spacing w:after="0" w:line="240" w:lineRule="auto"/>
              <w:rPr>
                <w:rFonts w:ascii="Arial" w:hAnsi="Arial" w:cs="Arial"/>
              </w:rPr>
            </w:pPr>
            <w:r w:rsidRPr="00F319FD">
              <w:rPr>
                <w:rFonts w:ascii="Arial" w:hAnsi="Arial" w:cs="Arial"/>
              </w:rPr>
              <w:t xml:space="preserve">Must be able to set the user permissions for frequency of transactions </w:t>
            </w:r>
          </w:p>
        </w:tc>
      </w:tr>
    </w:tbl>
    <w:p w14:paraId="5207383C" w14:textId="77777777" w:rsidR="00175EF5" w:rsidRDefault="00175EF5" w:rsidP="006B655B"/>
    <w:p w14:paraId="7A053C12" w14:textId="77777777" w:rsidR="0005378D" w:rsidRDefault="0005378D" w:rsidP="006B655B"/>
    <w:p w14:paraId="35DE7C6B" w14:textId="7F3C40F8" w:rsidR="00694FBC" w:rsidRDefault="00694FBC" w:rsidP="006B655B"/>
    <w:p w14:paraId="45955385" w14:textId="3021B9B1" w:rsidR="00680FE2" w:rsidRDefault="00680FE2" w:rsidP="006B655B"/>
    <w:p w14:paraId="18DD89D4" w14:textId="4385C6D1" w:rsidR="00680FE2" w:rsidRDefault="00680FE2" w:rsidP="006B655B"/>
    <w:p w14:paraId="7E290F45" w14:textId="6BD3F3D0" w:rsidR="00680FE2" w:rsidRDefault="00680FE2" w:rsidP="006B655B"/>
    <w:p w14:paraId="3D3D61C2" w14:textId="77777777" w:rsidR="00680FE2" w:rsidRDefault="00680FE2" w:rsidP="006B655B"/>
    <w:p w14:paraId="3357F4B5" w14:textId="78ECBBA3" w:rsidR="00694FBC" w:rsidRPr="0005378D" w:rsidRDefault="0083447C" w:rsidP="0005378D">
      <w:pPr>
        <w:pStyle w:val="Heading2"/>
        <w:keepNext/>
        <w:keepLines/>
        <w:spacing w:before="240" w:after="120" w:line="276" w:lineRule="auto"/>
        <w:rPr>
          <w:b w:val="0"/>
        </w:rPr>
      </w:pPr>
      <w:bookmarkStart w:id="18" w:name="_Toc43989420"/>
      <w:r>
        <w:rPr>
          <w:b w:val="0"/>
        </w:rPr>
        <w:lastRenderedPageBreak/>
        <w:t xml:space="preserve">Appendix A - </w:t>
      </w:r>
      <w:r w:rsidR="0005378D" w:rsidRPr="0005378D">
        <w:rPr>
          <w:b w:val="0"/>
        </w:rPr>
        <w:t>CAFT Originator Information Requirements</w:t>
      </w:r>
      <w:bookmarkEnd w:id="18"/>
    </w:p>
    <w:tbl>
      <w:tblPr>
        <w:tblW w:w="9020" w:type="dxa"/>
        <w:tblInd w:w="-5" w:type="dxa"/>
        <w:tblLook w:val="04A0" w:firstRow="1" w:lastRow="0" w:firstColumn="1" w:lastColumn="0" w:noHBand="0" w:noVBand="1"/>
      </w:tblPr>
      <w:tblGrid>
        <w:gridCol w:w="3640"/>
        <w:gridCol w:w="5380"/>
      </w:tblGrid>
      <w:tr w:rsidR="0005378D" w:rsidRPr="006305F5" w14:paraId="593E2560" w14:textId="77777777" w:rsidTr="0005378D">
        <w:trPr>
          <w:trHeight w:val="315"/>
        </w:trPr>
        <w:tc>
          <w:tcPr>
            <w:tcW w:w="364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50538371" w14:textId="77777777" w:rsidR="0005378D" w:rsidRPr="006305F5" w:rsidRDefault="0005378D" w:rsidP="004D2AFC">
            <w:pPr>
              <w:spacing w:after="0" w:line="240" w:lineRule="auto"/>
              <w:rPr>
                <w:rFonts w:cs="Calibri"/>
                <w:b/>
                <w:bCs/>
                <w:color w:val="000000"/>
                <w:sz w:val="24"/>
                <w:szCs w:val="24"/>
              </w:rPr>
            </w:pPr>
            <w:r>
              <w:rPr>
                <w:rFonts w:cs="Calibri"/>
                <w:b/>
                <w:bCs/>
                <w:color w:val="000000"/>
                <w:sz w:val="24"/>
                <w:szCs w:val="24"/>
              </w:rPr>
              <w:t>Field Types</w:t>
            </w:r>
          </w:p>
        </w:tc>
        <w:tc>
          <w:tcPr>
            <w:tcW w:w="538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2EE66F07" w14:textId="77777777" w:rsidR="0005378D" w:rsidRPr="006305F5" w:rsidRDefault="0005378D" w:rsidP="004D2AFC">
            <w:pPr>
              <w:spacing w:after="0" w:line="240" w:lineRule="auto"/>
              <w:rPr>
                <w:rFonts w:cs="Calibri"/>
                <w:b/>
                <w:bCs/>
                <w:color w:val="000000"/>
                <w:sz w:val="24"/>
                <w:szCs w:val="24"/>
              </w:rPr>
            </w:pPr>
            <w:r w:rsidRPr="006305F5">
              <w:rPr>
                <w:rFonts w:cs="Calibri"/>
                <w:b/>
                <w:bCs/>
                <w:color w:val="000000"/>
                <w:sz w:val="24"/>
                <w:szCs w:val="24"/>
              </w:rPr>
              <w:t xml:space="preserve">Field name </w:t>
            </w:r>
          </w:p>
        </w:tc>
      </w:tr>
      <w:tr w:rsidR="0005378D" w:rsidRPr="006305F5" w14:paraId="2467446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02CB8CE"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0EBA8404" w14:textId="77777777" w:rsidR="0005378D" w:rsidRPr="006305F5" w:rsidRDefault="0005378D" w:rsidP="004D2AFC">
            <w:pPr>
              <w:spacing w:after="0" w:line="240" w:lineRule="auto"/>
              <w:rPr>
                <w:rFonts w:cs="Calibri"/>
                <w:color w:val="000000"/>
              </w:rPr>
            </w:pPr>
            <w:r w:rsidRPr="006305F5">
              <w:rPr>
                <w:rFonts w:cs="Calibri"/>
                <w:color w:val="000000"/>
              </w:rPr>
              <w:t xml:space="preserve">Branch Name </w:t>
            </w:r>
          </w:p>
        </w:tc>
      </w:tr>
      <w:tr w:rsidR="0005378D" w:rsidRPr="006305F5" w14:paraId="7ACBD993"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8B6F62F"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0E0F44B7" w14:textId="77777777" w:rsidR="0005378D" w:rsidRPr="006305F5" w:rsidRDefault="0005378D" w:rsidP="004D2AFC">
            <w:pPr>
              <w:spacing w:after="0" w:line="240" w:lineRule="auto"/>
              <w:rPr>
                <w:rFonts w:cs="Calibri"/>
                <w:color w:val="000000"/>
              </w:rPr>
            </w:pPr>
            <w:r w:rsidRPr="006305F5">
              <w:rPr>
                <w:rFonts w:cs="Calibri"/>
                <w:color w:val="000000"/>
              </w:rPr>
              <w:t>Branch Route Number</w:t>
            </w:r>
          </w:p>
        </w:tc>
      </w:tr>
      <w:tr w:rsidR="0005378D" w:rsidRPr="006305F5" w14:paraId="200D268A"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966C5F9"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76C5DF1C" w14:textId="77777777" w:rsidR="0005378D" w:rsidRPr="006305F5" w:rsidRDefault="0005378D" w:rsidP="004D2AFC">
            <w:pPr>
              <w:spacing w:after="0" w:line="240" w:lineRule="auto"/>
              <w:rPr>
                <w:rFonts w:cs="Calibri"/>
                <w:color w:val="000000"/>
              </w:rPr>
            </w:pPr>
            <w:r w:rsidRPr="006305F5">
              <w:rPr>
                <w:rFonts w:cs="Calibri"/>
                <w:color w:val="000000"/>
              </w:rPr>
              <w:t>Branch Transit Number</w:t>
            </w:r>
          </w:p>
        </w:tc>
      </w:tr>
      <w:tr w:rsidR="0005378D" w:rsidRPr="006305F5" w14:paraId="2782A83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38C4F3B"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28C84EC5" w14:textId="77777777" w:rsidR="0005378D" w:rsidRPr="006305F5" w:rsidRDefault="0005378D" w:rsidP="004D2AFC">
            <w:pPr>
              <w:spacing w:after="0" w:line="240" w:lineRule="auto"/>
              <w:rPr>
                <w:rFonts w:cs="Calibri"/>
                <w:color w:val="000000"/>
              </w:rPr>
            </w:pPr>
            <w:r w:rsidRPr="006305F5">
              <w:rPr>
                <w:rFonts w:cs="Calibri"/>
                <w:color w:val="000000"/>
              </w:rPr>
              <w:t>Branch Phone Number</w:t>
            </w:r>
          </w:p>
        </w:tc>
      </w:tr>
      <w:tr w:rsidR="0005378D" w:rsidRPr="006305F5" w14:paraId="59B4E2F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A7C3F37"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noWrap/>
            <w:vAlign w:val="bottom"/>
            <w:hideMark/>
          </w:tcPr>
          <w:p w14:paraId="6B91F6C5" w14:textId="77777777" w:rsidR="0005378D" w:rsidRPr="006305F5" w:rsidRDefault="0005378D" w:rsidP="004D2AFC">
            <w:pPr>
              <w:spacing w:after="0" w:line="240" w:lineRule="auto"/>
              <w:rPr>
                <w:rFonts w:cs="Calibri"/>
                <w:color w:val="000000"/>
              </w:rPr>
            </w:pPr>
            <w:r w:rsidRPr="006305F5">
              <w:rPr>
                <w:rFonts w:cs="Calibri"/>
                <w:color w:val="000000"/>
              </w:rPr>
              <w:t xml:space="preserve">User Name </w:t>
            </w:r>
          </w:p>
        </w:tc>
      </w:tr>
      <w:tr w:rsidR="0005378D" w:rsidRPr="006305F5" w14:paraId="3BBF243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B732FAA"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noWrap/>
            <w:vAlign w:val="bottom"/>
            <w:hideMark/>
          </w:tcPr>
          <w:p w14:paraId="5CF846C0" w14:textId="77777777" w:rsidR="0005378D" w:rsidRPr="006305F5" w:rsidRDefault="0005378D" w:rsidP="004D2AFC">
            <w:pPr>
              <w:spacing w:after="0" w:line="240" w:lineRule="auto"/>
              <w:rPr>
                <w:rFonts w:cs="Calibri"/>
                <w:color w:val="000000"/>
              </w:rPr>
            </w:pPr>
            <w:r w:rsidRPr="006305F5">
              <w:rPr>
                <w:rFonts w:cs="Calibri"/>
                <w:color w:val="000000"/>
              </w:rPr>
              <w:t>Action (New User, Delete User, Change From, Change To)</w:t>
            </w:r>
          </w:p>
        </w:tc>
      </w:tr>
      <w:tr w:rsidR="0005378D" w:rsidRPr="006305F5" w14:paraId="6F0214C8" w14:textId="77777777" w:rsidTr="004D2AFC">
        <w:trPr>
          <w:trHeight w:val="57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EDD4479"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vAlign w:val="bottom"/>
            <w:hideMark/>
          </w:tcPr>
          <w:p w14:paraId="79989E69" w14:textId="77777777" w:rsidR="0005378D" w:rsidRPr="006305F5" w:rsidRDefault="0005378D" w:rsidP="004D2AFC">
            <w:pPr>
              <w:spacing w:after="0" w:line="240" w:lineRule="auto"/>
              <w:rPr>
                <w:rFonts w:cs="Calibri"/>
                <w:color w:val="000000"/>
              </w:rPr>
            </w:pPr>
            <w:r w:rsidRPr="006305F5">
              <w:rPr>
                <w:rFonts w:cs="Calibri"/>
                <w:color w:val="000000"/>
              </w:rPr>
              <w:t>User Level Assign - (S) Super Level, (D) Data Entry, Read Only, Authorize Only</w:t>
            </w:r>
          </w:p>
        </w:tc>
      </w:tr>
      <w:tr w:rsidR="0005378D" w:rsidRPr="006305F5" w14:paraId="2F036E4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DE43990"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noWrap/>
            <w:vAlign w:val="bottom"/>
            <w:hideMark/>
          </w:tcPr>
          <w:p w14:paraId="77811B5B" w14:textId="77777777" w:rsidR="0005378D" w:rsidRPr="006305F5" w:rsidRDefault="0005378D" w:rsidP="004D2AFC">
            <w:pPr>
              <w:spacing w:after="0" w:line="240" w:lineRule="auto"/>
              <w:rPr>
                <w:rFonts w:cs="Calibri"/>
                <w:color w:val="000000"/>
              </w:rPr>
            </w:pPr>
            <w:r w:rsidRPr="006305F5">
              <w:rPr>
                <w:rFonts w:cs="Calibri"/>
                <w:color w:val="000000"/>
              </w:rPr>
              <w:t>Add User</w:t>
            </w:r>
          </w:p>
        </w:tc>
      </w:tr>
      <w:tr w:rsidR="0005378D" w:rsidRPr="006305F5" w14:paraId="717C07F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1AAED04" w14:textId="77777777" w:rsidR="0005378D" w:rsidRPr="006305F5" w:rsidRDefault="0005378D" w:rsidP="004D2AFC">
            <w:pPr>
              <w:spacing w:after="0" w:line="240" w:lineRule="auto"/>
              <w:rPr>
                <w:rFonts w:cs="Calibri"/>
                <w:color w:val="000000"/>
              </w:rPr>
            </w:pPr>
            <w:r w:rsidRPr="006305F5">
              <w:rPr>
                <w:rFonts w:cs="Calibri"/>
                <w:color w:val="000000"/>
              </w:rPr>
              <w:t>Originator/Client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05538E05" w14:textId="77777777" w:rsidR="0005378D" w:rsidRPr="006305F5" w:rsidRDefault="0005378D" w:rsidP="004D2AFC">
            <w:pPr>
              <w:spacing w:after="0" w:line="240" w:lineRule="auto"/>
              <w:rPr>
                <w:rFonts w:cs="Calibri"/>
                <w:color w:val="000000"/>
              </w:rPr>
            </w:pPr>
            <w:r w:rsidRPr="006305F5">
              <w:rPr>
                <w:rFonts w:cs="Calibri"/>
                <w:color w:val="000000"/>
              </w:rPr>
              <w:t xml:space="preserve">Originator ID </w:t>
            </w:r>
          </w:p>
        </w:tc>
      </w:tr>
      <w:tr w:rsidR="0005378D" w:rsidRPr="006305F5" w14:paraId="664F5E6A"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E49963F" w14:textId="77777777" w:rsidR="0005378D" w:rsidRPr="006305F5" w:rsidRDefault="0005378D" w:rsidP="004D2AFC">
            <w:pPr>
              <w:spacing w:after="0" w:line="240" w:lineRule="auto"/>
              <w:rPr>
                <w:rFonts w:cs="Calibri"/>
                <w:color w:val="000000"/>
              </w:rPr>
            </w:pPr>
            <w:r w:rsidRPr="006305F5">
              <w:rPr>
                <w:rFonts w:cs="Calibri"/>
                <w:color w:val="000000"/>
              </w:rPr>
              <w:t>Originator/Client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2815C5BB" w14:textId="77777777" w:rsidR="0005378D" w:rsidRPr="006305F5" w:rsidRDefault="0005378D" w:rsidP="004D2AFC">
            <w:pPr>
              <w:spacing w:after="0" w:line="240" w:lineRule="auto"/>
              <w:rPr>
                <w:rFonts w:cs="Calibri"/>
                <w:color w:val="000000"/>
              </w:rPr>
            </w:pPr>
            <w:r w:rsidRPr="006305F5">
              <w:rPr>
                <w:rFonts w:cs="Calibri"/>
                <w:color w:val="000000"/>
              </w:rPr>
              <w:t>Originator Short Name</w:t>
            </w:r>
          </w:p>
        </w:tc>
      </w:tr>
      <w:tr w:rsidR="0005378D" w:rsidRPr="006305F5" w14:paraId="78FE5DC9"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DE5ED4A" w14:textId="77777777" w:rsidR="0005378D" w:rsidRPr="006305F5" w:rsidRDefault="0005378D" w:rsidP="004D2AFC">
            <w:pPr>
              <w:spacing w:after="0" w:line="240" w:lineRule="auto"/>
              <w:rPr>
                <w:rFonts w:cs="Calibri"/>
                <w:color w:val="000000"/>
              </w:rPr>
            </w:pPr>
            <w:r w:rsidRPr="006305F5">
              <w:rPr>
                <w:rFonts w:cs="Calibri"/>
                <w:color w:val="000000"/>
              </w:rPr>
              <w:t>Originator/Client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48CCEF1F" w14:textId="77777777" w:rsidR="0005378D" w:rsidRPr="006305F5" w:rsidRDefault="0005378D" w:rsidP="004D2AFC">
            <w:pPr>
              <w:spacing w:after="0" w:line="240" w:lineRule="auto"/>
              <w:rPr>
                <w:rFonts w:cs="Calibri"/>
                <w:color w:val="000000"/>
              </w:rPr>
            </w:pPr>
            <w:r w:rsidRPr="006305F5">
              <w:rPr>
                <w:rFonts w:cs="Calibri"/>
                <w:color w:val="000000"/>
              </w:rPr>
              <w:t xml:space="preserve">Originator Long Name </w:t>
            </w:r>
          </w:p>
        </w:tc>
      </w:tr>
      <w:tr w:rsidR="0005378D" w:rsidRPr="006305F5" w14:paraId="493DC57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160ECF1"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0E6EBC62"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Name </w:t>
            </w:r>
          </w:p>
        </w:tc>
      </w:tr>
      <w:tr w:rsidR="0005378D" w:rsidRPr="006305F5" w14:paraId="0CC6F39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61CDDD44"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31AE74E3" w14:textId="77777777" w:rsidR="0005378D" w:rsidRPr="006305F5" w:rsidRDefault="0005378D" w:rsidP="004D2AFC">
            <w:pPr>
              <w:spacing w:after="0" w:line="240" w:lineRule="auto"/>
              <w:rPr>
                <w:rFonts w:cs="Calibri"/>
                <w:color w:val="000000"/>
              </w:rPr>
            </w:pPr>
            <w:r w:rsidRPr="006305F5">
              <w:rPr>
                <w:rFonts w:cs="Calibri"/>
                <w:color w:val="000000"/>
              </w:rPr>
              <w:t>Customer Contact Phone</w:t>
            </w:r>
          </w:p>
        </w:tc>
      </w:tr>
      <w:tr w:rsidR="0005378D" w:rsidRPr="006305F5" w14:paraId="17B9CF62"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77CD55B"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1B11DF8C" w14:textId="77777777" w:rsidR="0005378D" w:rsidRPr="006305F5" w:rsidRDefault="0005378D" w:rsidP="004D2AFC">
            <w:pPr>
              <w:spacing w:after="0" w:line="240" w:lineRule="auto"/>
              <w:rPr>
                <w:rFonts w:cs="Calibri"/>
                <w:color w:val="000000"/>
              </w:rPr>
            </w:pPr>
            <w:r w:rsidRPr="006305F5">
              <w:rPr>
                <w:rFonts w:cs="Calibri"/>
                <w:color w:val="000000"/>
              </w:rPr>
              <w:t>Customer Contact Email</w:t>
            </w:r>
          </w:p>
        </w:tc>
      </w:tr>
      <w:tr w:rsidR="0005378D" w:rsidRPr="006305F5" w14:paraId="3BC48397"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E55AE0E"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4803258E" w14:textId="77777777" w:rsidR="0005378D" w:rsidRPr="006305F5" w:rsidRDefault="0005378D" w:rsidP="004D2AFC">
            <w:pPr>
              <w:spacing w:after="0" w:line="240" w:lineRule="auto"/>
              <w:rPr>
                <w:rFonts w:cs="Calibri"/>
                <w:color w:val="000000"/>
              </w:rPr>
            </w:pPr>
            <w:r w:rsidRPr="006305F5">
              <w:rPr>
                <w:rFonts w:cs="Calibri"/>
                <w:color w:val="000000"/>
              </w:rPr>
              <w:t>Customer Contact Fax</w:t>
            </w:r>
          </w:p>
        </w:tc>
      </w:tr>
      <w:tr w:rsidR="0005378D" w:rsidRPr="006305F5" w14:paraId="523A37A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CF90ADF"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7923171A" w14:textId="77777777" w:rsidR="0005378D" w:rsidRPr="006305F5" w:rsidRDefault="0005378D" w:rsidP="004D2AFC">
            <w:pPr>
              <w:spacing w:after="0" w:line="240" w:lineRule="auto"/>
              <w:rPr>
                <w:rFonts w:cs="Calibri"/>
                <w:color w:val="000000"/>
              </w:rPr>
            </w:pPr>
            <w:r w:rsidRPr="006305F5">
              <w:rPr>
                <w:rFonts w:cs="Calibri"/>
                <w:color w:val="000000"/>
              </w:rPr>
              <w:t>Customer Contact</w:t>
            </w:r>
          </w:p>
        </w:tc>
      </w:tr>
      <w:tr w:rsidR="0005378D" w:rsidRPr="006305F5" w14:paraId="6725006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E760193"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30271A34" w14:textId="77777777" w:rsidR="0005378D" w:rsidRPr="006305F5" w:rsidRDefault="0005378D" w:rsidP="004D2AFC">
            <w:pPr>
              <w:spacing w:after="0" w:line="240" w:lineRule="auto"/>
              <w:rPr>
                <w:rFonts w:cs="Calibri"/>
                <w:color w:val="000000"/>
              </w:rPr>
            </w:pPr>
            <w:r w:rsidRPr="006305F5">
              <w:rPr>
                <w:rFonts w:cs="Calibri"/>
                <w:color w:val="000000"/>
              </w:rPr>
              <w:t>Alternate Contact Name</w:t>
            </w:r>
          </w:p>
        </w:tc>
      </w:tr>
      <w:tr w:rsidR="0005378D" w:rsidRPr="006305F5" w14:paraId="7CF468D3"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18D3C26"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72493147" w14:textId="77777777" w:rsidR="0005378D" w:rsidRPr="006305F5" w:rsidRDefault="0005378D" w:rsidP="004D2AFC">
            <w:pPr>
              <w:spacing w:after="0" w:line="240" w:lineRule="auto"/>
              <w:rPr>
                <w:rFonts w:cs="Calibri"/>
                <w:color w:val="000000"/>
              </w:rPr>
            </w:pPr>
            <w:r w:rsidRPr="006305F5">
              <w:rPr>
                <w:rFonts w:cs="Calibri"/>
                <w:color w:val="000000"/>
              </w:rPr>
              <w:t>Alternate Contact Email</w:t>
            </w:r>
          </w:p>
        </w:tc>
      </w:tr>
      <w:tr w:rsidR="0005378D" w:rsidRPr="006305F5" w14:paraId="4A79362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766668E"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3E7931D3"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ID </w:t>
            </w:r>
          </w:p>
        </w:tc>
      </w:tr>
      <w:tr w:rsidR="0005378D" w:rsidRPr="006305F5" w14:paraId="1393CD7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71E7EF5"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57F95737" w14:textId="77777777" w:rsidR="0005378D" w:rsidRPr="006305F5" w:rsidRDefault="0005378D" w:rsidP="004D2AFC">
            <w:pPr>
              <w:spacing w:after="0" w:line="240" w:lineRule="auto"/>
              <w:rPr>
                <w:rFonts w:cs="Calibri"/>
                <w:color w:val="000000"/>
              </w:rPr>
            </w:pPr>
            <w:r w:rsidRPr="006305F5">
              <w:rPr>
                <w:rFonts w:cs="Calibri"/>
                <w:color w:val="000000"/>
              </w:rPr>
              <w:t>Settlement Route Number:</w:t>
            </w:r>
          </w:p>
        </w:tc>
      </w:tr>
      <w:tr w:rsidR="0005378D" w:rsidRPr="006305F5" w14:paraId="6CF951E2"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83F45EC"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1E6A3ED6" w14:textId="77777777" w:rsidR="0005378D" w:rsidRPr="006305F5" w:rsidRDefault="0005378D" w:rsidP="004D2AFC">
            <w:pPr>
              <w:spacing w:after="0" w:line="240" w:lineRule="auto"/>
              <w:rPr>
                <w:rFonts w:cs="Calibri"/>
                <w:color w:val="000000"/>
              </w:rPr>
            </w:pPr>
            <w:r w:rsidRPr="006305F5">
              <w:rPr>
                <w:rFonts w:cs="Calibri"/>
                <w:color w:val="000000"/>
              </w:rPr>
              <w:t>Settlement Transit Number:</w:t>
            </w:r>
          </w:p>
        </w:tc>
      </w:tr>
      <w:tr w:rsidR="0005378D" w:rsidRPr="006305F5" w14:paraId="7E82359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3C74982" w14:textId="77777777" w:rsidR="0005378D" w:rsidRPr="006305F5" w:rsidRDefault="0005378D" w:rsidP="004D2AFC">
            <w:pPr>
              <w:spacing w:after="0" w:line="240" w:lineRule="auto"/>
              <w:rPr>
                <w:rFonts w:cs="Calibri"/>
                <w:color w:val="000000"/>
              </w:rPr>
            </w:pPr>
            <w:r w:rsidRPr="006305F5">
              <w:rPr>
                <w:rFonts w:cs="Calibri"/>
                <w:color w:val="000000"/>
              </w:rPr>
              <w:t>Limits</w:t>
            </w:r>
          </w:p>
        </w:tc>
        <w:tc>
          <w:tcPr>
            <w:tcW w:w="5380" w:type="dxa"/>
            <w:tcBorders>
              <w:top w:val="nil"/>
              <w:left w:val="nil"/>
              <w:bottom w:val="single" w:sz="4" w:space="0" w:color="auto"/>
              <w:right w:val="single" w:sz="4" w:space="0" w:color="auto"/>
            </w:tcBorders>
            <w:shd w:val="clear" w:color="auto" w:fill="auto"/>
            <w:noWrap/>
            <w:vAlign w:val="bottom"/>
            <w:hideMark/>
          </w:tcPr>
          <w:p w14:paraId="7F5BC42F" w14:textId="77777777" w:rsidR="0005378D" w:rsidRPr="006305F5" w:rsidRDefault="0005378D" w:rsidP="004D2AFC">
            <w:pPr>
              <w:spacing w:after="0" w:line="240" w:lineRule="auto"/>
              <w:rPr>
                <w:rFonts w:cs="Calibri"/>
                <w:color w:val="000000"/>
              </w:rPr>
            </w:pPr>
            <w:r w:rsidRPr="006305F5">
              <w:rPr>
                <w:rFonts w:cs="Calibri"/>
                <w:color w:val="000000"/>
              </w:rPr>
              <w:t xml:space="preserve">maximum value per transaction </w:t>
            </w:r>
          </w:p>
        </w:tc>
      </w:tr>
      <w:tr w:rsidR="0005378D" w:rsidRPr="006305F5" w14:paraId="3EC8397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644F894C" w14:textId="77777777" w:rsidR="0005378D" w:rsidRPr="006305F5" w:rsidRDefault="0005378D" w:rsidP="004D2AFC">
            <w:pPr>
              <w:spacing w:after="0" w:line="240" w:lineRule="auto"/>
              <w:rPr>
                <w:rFonts w:cs="Calibri"/>
                <w:color w:val="000000"/>
              </w:rPr>
            </w:pPr>
            <w:r w:rsidRPr="006305F5">
              <w:rPr>
                <w:rFonts w:cs="Calibri"/>
                <w:color w:val="000000"/>
              </w:rPr>
              <w:t>Limits</w:t>
            </w:r>
          </w:p>
        </w:tc>
        <w:tc>
          <w:tcPr>
            <w:tcW w:w="5380" w:type="dxa"/>
            <w:tcBorders>
              <w:top w:val="nil"/>
              <w:left w:val="nil"/>
              <w:bottom w:val="single" w:sz="4" w:space="0" w:color="auto"/>
              <w:right w:val="single" w:sz="4" w:space="0" w:color="auto"/>
            </w:tcBorders>
            <w:shd w:val="clear" w:color="auto" w:fill="auto"/>
            <w:noWrap/>
            <w:vAlign w:val="bottom"/>
            <w:hideMark/>
          </w:tcPr>
          <w:p w14:paraId="5A530A8A" w14:textId="77777777" w:rsidR="0005378D" w:rsidRPr="006305F5" w:rsidRDefault="0005378D" w:rsidP="004D2AFC">
            <w:pPr>
              <w:spacing w:after="0" w:line="240" w:lineRule="auto"/>
              <w:rPr>
                <w:rFonts w:cs="Calibri"/>
                <w:color w:val="000000"/>
              </w:rPr>
            </w:pPr>
            <w:r w:rsidRPr="006305F5">
              <w:rPr>
                <w:rFonts w:cs="Calibri"/>
                <w:color w:val="000000"/>
              </w:rPr>
              <w:t>maximum value per file</w:t>
            </w:r>
          </w:p>
        </w:tc>
      </w:tr>
      <w:tr w:rsidR="0005378D" w:rsidRPr="006305F5" w14:paraId="5FD06F6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2520C5C" w14:textId="77777777" w:rsidR="0005378D" w:rsidRPr="006305F5" w:rsidRDefault="0005378D" w:rsidP="004D2AFC">
            <w:pPr>
              <w:spacing w:after="0" w:line="240" w:lineRule="auto"/>
              <w:rPr>
                <w:rFonts w:cs="Calibri"/>
                <w:color w:val="000000"/>
              </w:rPr>
            </w:pPr>
            <w:r w:rsidRPr="006305F5">
              <w:rPr>
                <w:rFonts w:cs="Calibri"/>
                <w:color w:val="000000"/>
              </w:rPr>
              <w:t>Limits</w:t>
            </w:r>
          </w:p>
        </w:tc>
        <w:tc>
          <w:tcPr>
            <w:tcW w:w="5380" w:type="dxa"/>
            <w:tcBorders>
              <w:top w:val="nil"/>
              <w:left w:val="nil"/>
              <w:bottom w:val="single" w:sz="4" w:space="0" w:color="auto"/>
              <w:right w:val="single" w:sz="4" w:space="0" w:color="auto"/>
            </w:tcBorders>
            <w:shd w:val="clear" w:color="auto" w:fill="auto"/>
            <w:noWrap/>
            <w:vAlign w:val="bottom"/>
            <w:hideMark/>
          </w:tcPr>
          <w:p w14:paraId="40B0F5BF" w14:textId="77777777" w:rsidR="0005378D" w:rsidRPr="006305F5" w:rsidRDefault="0005378D" w:rsidP="004D2AFC">
            <w:pPr>
              <w:spacing w:after="0" w:line="240" w:lineRule="auto"/>
              <w:rPr>
                <w:rFonts w:cs="Calibri"/>
                <w:color w:val="000000"/>
              </w:rPr>
            </w:pPr>
            <w:r w:rsidRPr="006305F5">
              <w:rPr>
                <w:rFonts w:cs="Calibri"/>
                <w:color w:val="000000"/>
              </w:rPr>
              <w:t xml:space="preserve">maximum value per daily file </w:t>
            </w:r>
          </w:p>
        </w:tc>
      </w:tr>
      <w:tr w:rsidR="0005378D" w:rsidRPr="006305F5" w14:paraId="2F9DD189"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A4FE75D" w14:textId="77777777" w:rsidR="0005378D" w:rsidRPr="006305F5" w:rsidRDefault="0005378D" w:rsidP="004D2AFC">
            <w:pPr>
              <w:spacing w:after="0" w:line="240" w:lineRule="auto"/>
              <w:rPr>
                <w:rFonts w:cs="Calibri"/>
                <w:color w:val="000000"/>
              </w:rPr>
            </w:pPr>
            <w:r w:rsidRPr="006305F5">
              <w:rPr>
                <w:rFonts w:cs="Calibri"/>
                <w:color w:val="000000"/>
              </w:rPr>
              <w:t>Transaction Exception Flags</w:t>
            </w:r>
          </w:p>
        </w:tc>
        <w:tc>
          <w:tcPr>
            <w:tcW w:w="5380" w:type="dxa"/>
            <w:tcBorders>
              <w:top w:val="nil"/>
              <w:left w:val="nil"/>
              <w:bottom w:val="single" w:sz="4" w:space="0" w:color="auto"/>
              <w:right w:val="single" w:sz="4" w:space="0" w:color="auto"/>
            </w:tcBorders>
            <w:shd w:val="clear" w:color="auto" w:fill="auto"/>
            <w:noWrap/>
            <w:vAlign w:val="bottom"/>
            <w:hideMark/>
          </w:tcPr>
          <w:p w14:paraId="466BC628" w14:textId="77777777" w:rsidR="0005378D" w:rsidRPr="006305F5" w:rsidRDefault="0005378D" w:rsidP="004D2AFC">
            <w:pPr>
              <w:spacing w:after="0" w:line="240" w:lineRule="auto"/>
              <w:rPr>
                <w:rFonts w:cs="Calibri"/>
                <w:color w:val="000000"/>
              </w:rPr>
            </w:pPr>
            <w:r w:rsidRPr="006305F5">
              <w:rPr>
                <w:rFonts w:cs="Calibri"/>
                <w:color w:val="000000"/>
              </w:rPr>
              <w:t>Hold Late Files</w:t>
            </w:r>
          </w:p>
        </w:tc>
      </w:tr>
      <w:tr w:rsidR="0005378D" w:rsidRPr="006305F5" w14:paraId="66F401AA"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47C48EA" w14:textId="77777777" w:rsidR="0005378D" w:rsidRPr="006305F5" w:rsidRDefault="0005378D" w:rsidP="004D2AFC">
            <w:pPr>
              <w:spacing w:after="0" w:line="240" w:lineRule="auto"/>
              <w:rPr>
                <w:rFonts w:cs="Calibri"/>
                <w:color w:val="000000"/>
              </w:rPr>
            </w:pPr>
            <w:r w:rsidRPr="006305F5">
              <w:rPr>
                <w:rFonts w:cs="Calibri"/>
                <w:color w:val="000000"/>
              </w:rPr>
              <w:t>Transaction Exception Flags</w:t>
            </w:r>
          </w:p>
        </w:tc>
        <w:tc>
          <w:tcPr>
            <w:tcW w:w="5380" w:type="dxa"/>
            <w:tcBorders>
              <w:top w:val="nil"/>
              <w:left w:val="nil"/>
              <w:bottom w:val="single" w:sz="4" w:space="0" w:color="auto"/>
              <w:right w:val="single" w:sz="4" w:space="0" w:color="auto"/>
            </w:tcBorders>
            <w:shd w:val="clear" w:color="auto" w:fill="auto"/>
            <w:noWrap/>
            <w:vAlign w:val="bottom"/>
            <w:hideMark/>
          </w:tcPr>
          <w:p w14:paraId="3F06122C" w14:textId="77777777" w:rsidR="0005378D" w:rsidRPr="006305F5" w:rsidRDefault="0005378D" w:rsidP="004D2AFC">
            <w:pPr>
              <w:spacing w:after="0" w:line="240" w:lineRule="auto"/>
              <w:rPr>
                <w:rFonts w:cs="Calibri"/>
                <w:color w:val="000000"/>
              </w:rPr>
            </w:pPr>
            <w:r w:rsidRPr="006305F5">
              <w:rPr>
                <w:rFonts w:cs="Calibri"/>
                <w:color w:val="000000"/>
              </w:rPr>
              <w:t>Pre-Settlement Required</w:t>
            </w:r>
          </w:p>
        </w:tc>
      </w:tr>
      <w:tr w:rsidR="0005378D" w:rsidRPr="006305F5" w14:paraId="69D76E89"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9F0D53D" w14:textId="77777777" w:rsidR="0005378D" w:rsidRPr="006305F5" w:rsidRDefault="0005378D" w:rsidP="004D2AFC">
            <w:pPr>
              <w:spacing w:after="0" w:line="240" w:lineRule="auto"/>
              <w:rPr>
                <w:rFonts w:cs="Calibri"/>
                <w:color w:val="000000"/>
              </w:rPr>
            </w:pPr>
            <w:r w:rsidRPr="006305F5">
              <w:rPr>
                <w:rFonts w:cs="Calibri"/>
                <w:color w:val="000000"/>
              </w:rPr>
              <w:t xml:space="preserve">CWB Resettlement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67315003" w14:textId="77777777" w:rsidR="0005378D" w:rsidRPr="006305F5" w:rsidRDefault="0005378D" w:rsidP="004D2AFC">
            <w:pPr>
              <w:spacing w:after="0" w:line="240" w:lineRule="auto"/>
              <w:rPr>
                <w:rFonts w:cs="Calibri"/>
                <w:color w:val="000000"/>
              </w:rPr>
            </w:pPr>
            <w:r w:rsidRPr="006305F5">
              <w:rPr>
                <w:rFonts w:cs="Calibri"/>
                <w:color w:val="000000"/>
              </w:rPr>
              <w:t xml:space="preserve">CWB Account ID </w:t>
            </w:r>
          </w:p>
        </w:tc>
      </w:tr>
      <w:tr w:rsidR="0005378D" w:rsidRPr="006305F5" w14:paraId="6F339BE5"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8B869BF" w14:textId="77777777" w:rsidR="0005378D" w:rsidRPr="006305F5" w:rsidRDefault="0005378D" w:rsidP="004D2AFC">
            <w:pPr>
              <w:spacing w:after="0" w:line="240" w:lineRule="auto"/>
              <w:rPr>
                <w:rFonts w:cs="Calibri"/>
                <w:color w:val="000000"/>
              </w:rPr>
            </w:pPr>
            <w:r w:rsidRPr="006305F5">
              <w:rPr>
                <w:rFonts w:cs="Calibri"/>
                <w:color w:val="000000"/>
              </w:rPr>
              <w:t xml:space="preserve">CWB Resettlement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25BD6E0C" w14:textId="77777777" w:rsidR="0005378D" w:rsidRPr="006305F5" w:rsidRDefault="0005378D" w:rsidP="004D2AFC">
            <w:pPr>
              <w:spacing w:after="0" w:line="240" w:lineRule="auto"/>
              <w:rPr>
                <w:rFonts w:cs="Calibri"/>
                <w:color w:val="000000"/>
              </w:rPr>
            </w:pPr>
            <w:r>
              <w:rPr>
                <w:rFonts w:cs="Calibri"/>
                <w:color w:val="000000"/>
              </w:rPr>
              <w:t>CWB Route Number</w:t>
            </w:r>
          </w:p>
        </w:tc>
      </w:tr>
      <w:tr w:rsidR="0005378D" w:rsidRPr="006305F5" w14:paraId="69149F8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9F0A2B8" w14:textId="77777777" w:rsidR="0005378D" w:rsidRPr="006305F5" w:rsidRDefault="0005378D" w:rsidP="004D2AFC">
            <w:pPr>
              <w:spacing w:after="0" w:line="240" w:lineRule="auto"/>
              <w:rPr>
                <w:rFonts w:cs="Calibri"/>
                <w:color w:val="000000"/>
              </w:rPr>
            </w:pPr>
            <w:r w:rsidRPr="006305F5">
              <w:rPr>
                <w:rFonts w:cs="Calibri"/>
                <w:color w:val="000000"/>
              </w:rPr>
              <w:t xml:space="preserve">CWB Resettlement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0F9F3082" w14:textId="77777777" w:rsidR="0005378D" w:rsidRPr="006305F5" w:rsidRDefault="0005378D" w:rsidP="004D2AFC">
            <w:pPr>
              <w:spacing w:after="0" w:line="240" w:lineRule="auto"/>
              <w:rPr>
                <w:rFonts w:cs="Calibri"/>
                <w:color w:val="000000"/>
              </w:rPr>
            </w:pPr>
            <w:r w:rsidRPr="006305F5">
              <w:rPr>
                <w:rFonts w:cs="Calibri"/>
                <w:color w:val="000000"/>
              </w:rPr>
              <w:t>CWB</w:t>
            </w:r>
            <w:r>
              <w:rPr>
                <w:rFonts w:cs="Calibri"/>
                <w:color w:val="000000"/>
              </w:rPr>
              <w:t xml:space="preserve"> Transit Number</w:t>
            </w:r>
          </w:p>
        </w:tc>
      </w:tr>
      <w:tr w:rsidR="0005378D" w:rsidRPr="006305F5" w14:paraId="6234675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738CFA4" w14:textId="77777777" w:rsidR="0005378D" w:rsidRPr="006305F5" w:rsidRDefault="0005378D" w:rsidP="004D2AFC">
            <w:pPr>
              <w:spacing w:after="0" w:line="240" w:lineRule="auto"/>
              <w:rPr>
                <w:rFonts w:cs="Calibri"/>
                <w:color w:val="000000"/>
              </w:rPr>
            </w:pPr>
            <w:r w:rsidRPr="006305F5">
              <w:rPr>
                <w:rFonts w:cs="Calibri"/>
                <w:color w:val="000000"/>
              </w:rPr>
              <w:t xml:space="preserve">File Release Flag </w:t>
            </w:r>
          </w:p>
        </w:tc>
        <w:tc>
          <w:tcPr>
            <w:tcW w:w="5380" w:type="dxa"/>
            <w:tcBorders>
              <w:top w:val="nil"/>
              <w:left w:val="nil"/>
              <w:bottom w:val="single" w:sz="4" w:space="0" w:color="auto"/>
              <w:right w:val="single" w:sz="4" w:space="0" w:color="auto"/>
            </w:tcBorders>
            <w:shd w:val="clear" w:color="auto" w:fill="auto"/>
            <w:noWrap/>
            <w:vAlign w:val="bottom"/>
            <w:hideMark/>
          </w:tcPr>
          <w:p w14:paraId="39829900" w14:textId="77777777" w:rsidR="0005378D" w:rsidRPr="006305F5" w:rsidRDefault="0005378D" w:rsidP="004D2AFC">
            <w:pPr>
              <w:spacing w:after="0" w:line="240" w:lineRule="auto"/>
              <w:rPr>
                <w:rFonts w:cs="Calibri"/>
                <w:color w:val="000000"/>
              </w:rPr>
            </w:pPr>
            <w:r w:rsidRPr="006305F5">
              <w:rPr>
                <w:rFonts w:cs="Calibri"/>
                <w:color w:val="000000"/>
              </w:rPr>
              <w:t>Manual File Release</w:t>
            </w:r>
          </w:p>
        </w:tc>
      </w:tr>
      <w:tr w:rsidR="0005378D" w:rsidRPr="006305F5" w14:paraId="5D310985"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F6D8CB7" w14:textId="77777777" w:rsidR="0005378D" w:rsidRPr="006305F5" w:rsidRDefault="0005378D" w:rsidP="004D2AFC">
            <w:pPr>
              <w:spacing w:after="0" w:line="240" w:lineRule="auto"/>
              <w:rPr>
                <w:rFonts w:cs="Calibri"/>
                <w:color w:val="000000"/>
              </w:rPr>
            </w:pPr>
            <w:r w:rsidRPr="006305F5">
              <w:rPr>
                <w:rFonts w:cs="Calibri"/>
                <w:color w:val="000000"/>
              </w:rPr>
              <w:t xml:space="preserve">File Release Flag </w:t>
            </w:r>
          </w:p>
        </w:tc>
        <w:tc>
          <w:tcPr>
            <w:tcW w:w="5380" w:type="dxa"/>
            <w:tcBorders>
              <w:top w:val="nil"/>
              <w:left w:val="nil"/>
              <w:bottom w:val="single" w:sz="4" w:space="0" w:color="auto"/>
              <w:right w:val="single" w:sz="4" w:space="0" w:color="auto"/>
            </w:tcBorders>
            <w:shd w:val="clear" w:color="auto" w:fill="auto"/>
            <w:noWrap/>
            <w:vAlign w:val="bottom"/>
            <w:hideMark/>
          </w:tcPr>
          <w:p w14:paraId="78BBF19D" w14:textId="77777777" w:rsidR="0005378D" w:rsidRPr="006305F5" w:rsidRDefault="0005378D" w:rsidP="004D2AFC">
            <w:pPr>
              <w:spacing w:after="0" w:line="240" w:lineRule="auto"/>
              <w:rPr>
                <w:rFonts w:cs="Calibri"/>
                <w:color w:val="000000"/>
              </w:rPr>
            </w:pPr>
            <w:r w:rsidRPr="006305F5">
              <w:rPr>
                <w:rFonts w:cs="Calibri"/>
                <w:color w:val="000000"/>
              </w:rPr>
              <w:t>Automatic  File Release</w:t>
            </w:r>
          </w:p>
        </w:tc>
      </w:tr>
      <w:tr w:rsidR="0005378D" w:rsidRPr="006305F5" w14:paraId="32987BCC"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D472C53" w14:textId="77777777" w:rsidR="0005378D" w:rsidRPr="006305F5" w:rsidRDefault="0005378D" w:rsidP="004D2AFC">
            <w:pPr>
              <w:spacing w:after="0" w:line="240" w:lineRule="auto"/>
              <w:rPr>
                <w:rFonts w:cs="Calibri"/>
                <w:color w:val="000000"/>
              </w:rPr>
            </w:pPr>
            <w:r w:rsidRPr="006305F5">
              <w:rPr>
                <w:rFonts w:cs="Calibri"/>
                <w:color w:val="000000"/>
              </w:rPr>
              <w:t xml:space="preserve">File Release Flag </w:t>
            </w:r>
          </w:p>
        </w:tc>
        <w:tc>
          <w:tcPr>
            <w:tcW w:w="5380" w:type="dxa"/>
            <w:tcBorders>
              <w:top w:val="nil"/>
              <w:left w:val="nil"/>
              <w:bottom w:val="single" w:sz="4" w:space="0" w:color="auto"/>
              <w:right w:val="single" w:sz="4" w:space="0" w:color="auto"/>
            </w:tcBorders>
            <w:shd w:val="clear" w:color="auto" w:fill="auto"/>
            <w:noWrap/>
            <w:vAlign w:val="bottom"/>
            <w:hideMark/>
          </w:tcPr>
          <w:p w14:paraId="6E7C5367" w14:textId="77777777" w:rsidR="0005378D" w:rsidRPr="006305F5" w:rsidRDefault="0005378D" w:rsidP="004D2AFC">
            <w:pPr>
              <w:spacing w:after="0" w:line="240" w:lineRule="auto"/>
              <w:rPr>
                <w:rFonts w:cs="Calibri"/>
                <w:color w:val="000000"/>
              </w:rPr>
            </w:pPr>
            <w:r w:rsidRPr="006305F5">
              <w:rPr>
                <w:rFonts w:cs="Calibri"/>
                <w:color w:val="000000"/>
              </w:rPr>
              <w:t>Dual Authorization File Release</w:t>
            </w:r>
          </w:p>
        </w:tc>
      </w:tr>
      <w:tr w:rsidR="0005378D" w:rsidRPr="006305F5" w14:paraId="736FA60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ED211CF" w14:textId="77777777" w:rsidR="0005378D" w:rsidRPr="006305F5" w:rsidRDefault="0005378D" w:rsidP="004D2AFC">
            <w:pPr>
              <w:spacing w:after="0" w:line="240" w:lineRule="auto"/>
              <w:rPr>
                <w:rFonts w:cs="Calibri"/>
                <w:color w:val="000000"/>
              </w:rPr>
            </w:pPr>
            <w:r w:rsidRPr="006305F5">
              <w:rPr>
                <w:rFonts w:cs="Calibri"/>
                <w:color w:val="000000"/>
              </w:rPr>
              <w:t>Originator Type</w:t>
            </w:r>
          </w:p>
        </w:tc>
        <w:tc>
          <w:tcPr>
            <w:tcW w:w="5380" w:type="dxa"/>
            <w:tcBorders>
              <w:top w:val="nil"/>
              <w:left w:val="nil"/>
              <w:bottom w:val="single" w:sz="4" w:space="0" w:color="auto"/>
              <w:right w:val="single" w:sz="4" w:space="0" w:color="auto"/>
            </w:tcBorders>
            <w:shd w:val="clear" w:color="auto" w:fill="auto"/>
            <w:noWrap/>
            <w:vAlign w:val="bottom"/>
            <w:hideMark/>
          </w:tcPr>
          <w:p w14:paraId="7C01FDB9" w14:textId="77777777" w:rsidR="0005378D" w:rsidRPr="006305F5" w:rsidRDefault="0005378D" w:rsidP="004D2AFC">
            <w:pPr>
              <w:spacing w:after="0" w:line="240" w:lineRule="auto"/>
              <w:rPr>
                <w:rFonts w:cs="Calibri"/>
                <w:color w:val="000000"/>
              </w:rPr>
            </w:pPr>
            <w:r w:rsidRPr="006305F5">
              <w:rPr>
                <w:rFonts w:cs="Calibri"/>
                <w:color w:val="000000"/>
              </w:rPr>
              <w:t xml:space="preserve">Data Entry </w:t>
            </w:r>
          </w:p>
        </w:tc>
      </w:tr>
      <w:tr w:rsidR="0005378D" w:rsidRPr="006305F5" w14:paraId="2360C32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D4061B0" w14:textId="77777777" w:rsidR="0005378D" w:rsidRPr="006305F5" w:rsidRDefault="0005378D" w:rsidP="004D2AFC">
            <w:pPr>
              <w:spacing w:after="0" w:line="240" w:lineRule="auto"/>
              <w:rPr>
                <w:rFonts w:cs="Calibri"/>
                <w:color w:val="000000"/>
              </w:rPr>
            </w:pPr>
            <w:r w:rsidRPr="006305F5">
              <w:rPr>
                <w:rFonts w:cs="Calibri"/>
                <w:color w:val="000000"/>
              </w:rPr>
              <w:t>Originator Type</w:t>
            </w:r>
          </w:p>
        </w:tc>
        <w:tc>
          <w:tcPr>
            <w:tcW w:w="5380" w:type="dxa"/>
            <w:tcBorders>
              <w:top w:val="nil"/>
              <w:left w:val="nil"/>
              <w:bottom w:val="single" w:sz="4" w:space="0" w:color="auto"/>
              <w:right w:val="single" w:sz="4" w:space="0" w:color="auto"/>
            </w:tcBorders>
            <w:shd w:val="clear" w:color="auto" w:fill="auto"/>
            <w:noWrap/>
            <w:vAlign w:val="bottom"/>
            <w:hideMark/>
          </w:tcPr>
          <w:p w14:paraId="49F05103" w14:textId="77777777" w:rsidR="0005378D" w:rsidRPr="006305F5" w:rsidRDefault="0005378D" w:rsidP="004D2AFC">
            <w:pPr>
              <w:spacing w:after="0" w:line="240" w:lineRule="auto"/>
              <w:rPr>
                <w:rFonts w:cs="Calibri"/>
                <w:color w:val="000000"/>
              </w:rPr>
            </w:pPr>
            <w:r w:rsidRPr="006305F5">
              <w:rPr>
                <w:rFonts w:cs="Calibri"/>
                <w:color w:val="000000"/>
              </w:rPr>
              <w:t>File Upload</w:t>
            </w:r>
          </w:p>
        </w:tc>
      </w:tr>
      <w:tr w:rsidR="0005378D" w:rsidRPr="006305F5" w14:paraId="1527563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22B413A" w14:textId="77777777" w:rsidR="0005378D" w:rsidRPr="006305F5" w:rsidRDefault="0005378D" w:rsidP="004D2AFC">
            <w:pPr>
              <w:spacing w:after="0" w:line="240" w:lineRule="auto"/>
              <w:rPr>
                <w:rFonts w:cs="Calibri"/>
                <w:color w:val="000000"/>
              </w:rPr>
            </w:pPr>
            <w:r w:rsidRPr="006305F5">
              <w:rPr>
                <w:rFonts w:cs="Calibri"/>
                <w:color w:val="000000"/>
              </w:rPr>
              <w:t>Originator Type</w:t>
            </w:r>
          </w:p>
        </w:tc>
        <w:tc>
          <w:tcPr>
            <w:tcW w:w="5380" w:type="dxa"/>
            <w:tcBorders>
              <w:top w:val="nil"/>
              <w:left w:val="nil"/>
              <w:bottom w:val="single" w:sz="4" w:space="0" w:color="auto"/>
              <w:right w:val="single" w:sz="4" w:space="0" w:color="auto"/>
            </w:tcBorders>
            <w:shd w:val="clear" w:color="auto" w:fill="auto"/>
            <w:noWrap/>
            <w:vAlign w:val="bottom"/>
            <w:hideMark/>
          </w:tcPr>
          <w:p w14:paraId="60721F4A" w14:textId="77777777" w:rsidR="0005378D" w:rsidRPr="006305F5" w:rsidRDefault="0005378D" w:rsidP="004D2AFC">
            <w:pPr>
              <w:spacing w:after="0" w:line="240" w:lineRule="auto"/>
              <w:rPr>
                <w:rFonts w:cs="Calibri"/>
                <w:color w:val="000000"/>
              </w:rPr>
            </w:pPr>
            <w:r w:rsidRPr="006305F5">
              <w:rPr>
                <w:rFonts w:cs="Calibri"/>
                <w:color w:val="000000"/>
              </w:rPr>
              <w:t>File Upload Software Type</w:t>
            </w:r>
          </w:p>
        </w:tc>
      </w:tr>
      <w:tr w:rsidR="0005378D" w:rsidRPr="006305F5" w14:paraId="1AF4E37D"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1225664" w14:textId="77777777" w:rsidR="0005378D" w:rsidRPr="006305F5" w:rsidRDefault="0005378D" w:rsidP="004D2AFC">
            <w:pPr>
              <w:spacing w:after="0" w:line="240" w:lineRule="auto"/>
              <w:rPr>
                <w:rFonts w:cs="Calibri"/>
                <w:color w:val="000000"/>
              </w:rPr>
            </w:pPr>
            <w:r w:rsidRPr="006305F5">
              <w:rPr>
                <w:rFonts w:cs="Calibri"/>
                <w:color w:val="000000"/>
              </w:rPr>
              <w:t>File Type Flag</w:t>
            </w:r>
          </w:p>
        </w:tc>
        <w:tc>
          <w:tcPr>
            <w:tcW w:w="5380" w:type="dxa"/>
            <w:tcBorders>
              <w:top w:val="nil"/>
              <w:left w:val="nil"/>
              <w:bottom w:val="single" w:sz="4" w:space="0" w:color="auto"/>
              <w:right w:val="single" w:sz="4" w:space="0" w:color="auto"/>
            </w:tcBorders>
            <w:shd w:val="clear" w:color="auto" w:fill="auto"/>
            <w:noWrap/>
            <w:vAlign w:val="bottom"/>
            <w:hideMark/>
          </w:tcPr>
          <w:p w14:paraId="3D5903D5" w14:textId="77777777" w:rsidR="0005378D" w:rsidRPr="006305F5" w:rsidRDefault="0005378D" w:rsidP="004D2AFC">
            <w:pPr>
              <w:spacing w:after="0" w:line="240" w:lineRule="auto"/>
              <w:rPr>
                <w:rFonts w:cs="Calibri"/>
                <w:color w:val="000000"/>
              </w:rPr>
            </w:pPr>
            <w:r w:rsidRPr="006305F5">
              <w:rPr>
                <w:rFonts w:cs="Calibri"/>
                <w:color w:val="000000"/>
              </w:rPr>
              <w:t>Debit Flag</w:t>
            </w:r>
          </w:p>
        </w:tc>
      </w:tr>
      <w:tr w:rsidR="0005378D" w:rsidRPr="006305F5" w14:paraId="0B13AC5E"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FC7F579" w14:textId="77777777" w:rsidR="0005378D" w:rsidRPr="006305F5" w:rsidRDefault="0005378D" w:rsidP="004D2AFC">
            <w:pPr>
              <w:spacing w:after="0" w:line="240" w:lineRule="auto"/>
              <w:rPr>
                <w:rFonts w:cs="Calibri"/>
                <w:color w:val="000000"/>
              </w:rPr>
            </w:pPr>
            <w:r w:rsidRPr="006305F5">
              <w:rPr>
                <w:rFonts w:cs="Calibri"/>
                <w:color w:val="000000"/>
              </w:rPr>
              <w:t>File Type Flag</w:t>
            </w:r>
          </w:p>
        </w:tc>
        <w:tc>
          <w:tcPr>
            <w:tcW w:w="5380" w:type="dxa"/>
            <w:tcBorders>
              <w:top w:val="nil"/>
              <w:left w:val="nil"/>
              <w:bottom w:val="single" w:sz="4" w:space="0" w:color="auto"/>
              <w:right w:val="single" w:sz="4" w:space="0" w:color="auto"/>
            </w:tcBorders>
            <w:shd w:val="clear" w:color="auto" w:fill="auto"/>
            <w:noWrap/>
            <w:vAlign w:val="bottom"/>
            <w:hideMark/>
          </w:tcPr>
          <w:p w14:paraId="7520EC3C" w14:textId="77777777" w:rsidR="0005378D" w:rsidRPr="006305F5" w:rsidRDefault="0005378D" w:rsidP="004D2AFC">
            <w:pPr>
              <w:spacing w:after="0" w:line="240" w:lineRule="auto"/>
              <w:rPr>
                <w:rFonts w:cs="Calibri"/>
                <w:color w:val="000000"/>
              </w:rPr>
            </w:pPr>
            <w:r w:rsidRPr="006305F5">
              <w:rPr>
                <w:rFonts w:cs="Calibri"/>
                <w:color w:val="000000"/>
              </w:rPr>
              <w:t>Credit Flag</w:t>
            </w:r>
          </w:p>
        </w:tc>
      </w:tr>
      <w:tr w:rsidR="0005378D" w:rsidRPr="006305F5" w14:paraId="5AE5429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CC83B4A"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w:t>
            </w:r>
          </w:p>
        </w:tc>
        <w:tc>
          <w:tcPr>
            <w:tcW w:w="5380" w:type="dxa"/>
            <w:tcBorders>
              <w:top w:val="nil"/>
              <w:left w:val="nil"/>
              <w:bottom w:val="single" w:sz="4" w:space="0" w:color="auto"/>
              <w:right w:val="single" w:sz="4" w:space="0" w:color="auto"/>
            </w:tcBorders>
            <w:shd w:val="clear" w:color="auto" w:fill="auto"/>
            <w:noWrap/>
            <w:vAlign w:val="bottom"/>
            <w:hideMark/>
          </w:tcPr>
          <w:p w14:paraId="78972EA4"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Account Number </w:t>
            </w:r>
          </w:p>
        </w:tc>
      </w:tr>
      <w:tr w:rsidR="0005378D" w:rsidRPr="006305F5" w14:paraId="1FCC42E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8385BD2" w14:textId="77777777" w:rsidR="0005378D" w:rsidRPr="006305F5" w:rsidRDefault="0005378D" w:rsidP="004D2AFC">
            <w:pPr>
              <w:spacing w:after="0" w:line="240" w:lineRule="auto"/>
              <w:rPr>
                <w:rFonts w:cs="Calibri"/>
                <w:color w:val="000000"/>
              </w:rPr>
            </w:pPr>
            <w:r w:rsidRPr="006305F5">
              <w:rPr>
                <w:rFonts w:cs="Calibri"/>
                <w:color w:val="000000"/>
              </w:rPr>
              <w:lastRenderedPageBreak/>
              <w:t xml:space="preserve">Returned Items  </w:t>
            </w:r>
          </w:p>
        </w:tc>
        <w:tc>
          <w:tcPr>
            <w:tcW w:w="5380" w:type="dxa"/>
            <w:tcBorders>
              <w:top w:val="nil"/>
              <w:left w:val="nil"/>
              <w:bottom w:val="single" w:sz="4" w:space="0" w:color="auto"/>
              <w:right w:val="single" w:sz="4" w:space="0" w:color="auto"/>
            </w:tcBorders>
            <w:shd w:val="clear" w:color="auto" w:fill="auto"/>
            <w:noWrap/>
            <w:vAlign w:val="bottom"/>
            <w:hideMark/>
          </w:tcPr>
          <w:p w14:paraId="15274D46" w14:textId="77777777" w:rsidR="0005378D" w:rsidRPr="006305F5" w:rsidRDefault="0005378D" w:rsidP="004D2AFC">
            <w:pPr>
              <w:spacing w:after="0" w:line="240" w:lineRule="auto"/>
              <w:rPr>
                <w:rFonts w:cs="Calibri"/>
                <w:color w:val="000000"/>
              </w:rPr>
            </w:pPr>
            <w:r w:rsidRPr="006305F5">
              <w:rPr>
                <w:rFonts w:cs="Calibri"/>
                <w:color w:val="000000"/>
              </w:rPr>
              <w:t>Returned Items Route Number</w:t>
            </w:r>
          </w:p>
        </w:tc>
      </w:tr>
      <w:tr w:rsidR="0005378D" w:rsidRPr="006305F5" w14:paraId="2DAFF0E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A308FC1"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w:t>
            </w:r>
          </w:p>
        </w:tc>
        <w:tc>
          <w:tcPr>
            <w:tcW w:w="5380" w:type="dxa"/>
            <w:tcBorders>
              <w:top w:val="nil"/>
              <w:left w:val="nil"/>
              <w:bottom w:val="single" w:sz="4" w:space="0" w:color="auto"/>
              <w:right w:val="single" w:sz="4" w:space="0" w:color="auto"/>
            </w:tcBorders>
            <w:shd w:val="clear" w:color="auto" w:fill="auto"/>
            <w:noWrap/>
            <w:vAlign w:val="bottom"/>
            <w:hideMark/>
          </w:tcPr>
          <w:p w14:paraId="3407E383"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Transit Number </w:t>
            </w:r>
          </w:p>
        </w:tc>
      </w:tr>
      <w:tr w:rsidR="0005378D" w:rsidRPr="006305F5" w14:paraId="66B6A3B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1BABA38"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0386D56F" w14:textId="77777777" w:rsidR="0005378D" w:rsidRPr="006305F5" w:rsidRDefault="0005378D" w:rsidP="004D2AFC">
            <w:pPr>
              <w:spacing w:after="0" w:line="240" w:lineRule="auto"/>
              <w:rPr>
                <w:rFonts w:cs="Calibri"/>
                <w:color w:val="000000"/>
              </w:rPr>
            </w:pPr>
            <w:r w:rsidRPr="006305F5">
              <w:rPr>
                <w:rFonts w:cs="Calibri"/>
                <w:color w:val="000000"/>
              </w:rPr>
              <w:t>Schedule Business Day 1 - Day of Month</w:t>
            </w:r>
          </w:p>
        </w:tc>
      </w:tr>
      <w:tr w:rsidR="0005378D" w:rsidRPr="006305F5" w14:paraId="148211E7"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7B2A920"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6C0EF2B6" w14:textId="77777777" w:rsidR="0005378D" w:rsidRPr="006305F5" w:rsidRDefault="0005378D" w:rsidP="004D2AFC">
            <w:pPr>
              <w:spacing w:after="0" w:line="240" w:lineRule="auto"/>
              <w:rPr>
                <w:rFonts w:cs="Calibri"/>
                <w:color w:val="000000"/>
              </w:rPr>
            </w:pPr>
            <w:r w:rsidRPr="006305F5">
              <w:rPr>
                <w:rFonts w:cs="Calibri"/>
                <w:color w:val="000000"/>
              </w:rPr>
              <w:t>Schedule Business Day 2 - Day of Month</w:t>
            </w:r>
          </w:p>
        </w:tc>
      </w:tr>
      <w:tr w:rsidR="0005378D" w:rsidRPr="006305F5" w14:paraId="514D74C5"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CF5800A"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513DF784" w14:textId="77777777" w:rsidR="0005378D" w:rsidRPr="006305F5" w:rsidRDefault="0005378D" w:rsidP="004D2AFC">
            <w:pPr>
              <w:spacing w:after="0" w:line="240" w:lineRule="auto"/>
              <w:rPr>
                <w:rFonts w:cs="Calibri"/>
                <w:color w:val="000000"/>
              </w:rPr>
            </w:pPr>
            <w:r w:rsidRPr="006305F5">
              <w:rPr>
                <w:rFonts w:cs="Calibri"/>
                <w:color w:val="000000"/>
              </w:rPr>
              <w:t>Schedule Business Day 3 - Day of Month</w:t>
            </w:r>
          </w:p>
        </w:tc>
      </w:tr>
      <w:tr w:rsidR="0005378D" w:rsidRPr="006305F5" w14:paraId="7BE3E472"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3858009"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538DA446" w14:textId="77777777" w:rsidR="0005378D" w:rsidRPr="006305F5" w:rsidRDefault="0005378D" w:rsidP="004D2AFC">
            <w:pPr>
              <w:spacing w:after="0" w:line="240" w:lineRule="auto"/>
              <w:rPr>
                <w:rFonts w:cs="Calibri"/>
                <w:color w:val="000000"/>
              </w:rPr>
            </w:pPr>
            <w:r w:rsidRPr="006305F5">
              <w:rPr>
                <w:rFonts w:cs="Calibri"/>
                <w:color w:val="000000"/>
              </w:rPr>
              <w:t>Schedule Business Day 4 - Day of Month</w:t>
            </w:r>
          </w:p>
        </w:tc>
      </w:tr>
      <w:tr w:rsidR="0005378D" w:rsidRPr="006305F5" w14:paraId="4B30197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0BFF381"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0EED9314" w14:textId="77777777" w:rsidR="0005378D" w:rsidRPr="006305F5" w:rsidRDefault="0005378D" w:rsidP="004D2AFC">
            <w:pPr>
              <w:spacing w:after="0" w:line="240" w:lineRule="auto"/>
              <w:rPr>
                <w:rFonts w:cs="Calibri"/>
                <w:color w:val="000000"/>
              </w:rPr>
            </w:pPr>
            <w:r w:rsidRPr="006305F5">
              <w:rPr>
                <w:rFonts w:cs="Calibri"/>
                <w:color w:val="000000"/>
              </w:rPr>
              <w:t>Schedule Monthly Day</w:t>
            </w:r>
          </w:p>
        </w:tc>
      </w:tr>
      <w:tr w:rsidR="0005378D" w:rsidRPr="006305F5" w14:paraId="74A2EB7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F4CE037"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1342617E" w14:textId="77777777" w:rsidR="0005378D" w:rsidRPr="006305F5" w:rsidRDefault="0005378D" w:rsidP="004D2AFC">
            <w:pPr>
              <w:spacing w:after="0" w:line="240" w:lineRule="auto"/>
              <w:rPr>
                <w:rFonts w:cs="Calibri"/>
                <w:color w:val="000000"/>
              </w:rPr>
            </w:pPr>
            <w:r w:rsidRPr="006305F5">
              <w:rPr>
                <w:rFonts w:cs="Calibri"/>
                <w:color w:val="000000"/>
              </w:rPr>
              <w:t>Semi Monthly Flag</w:t>
            </w:r>
          </w:p>
        </w:tc>
      </w:tr>
      <w:tr w:rsidR="0005378D" w:rsidRPr="006305F5" w14:paraId="73D5CB0D"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9316757"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6756465A" w14:textId="77777777" w:rsidR="0005378D" w:rsidRPr="006305F5" w:rsidRDefault="0005378D" w:rsidP="004D2AFC">
            <w:pPr>
              <w:spacing w:after="0" w:line="240" w:lineRule="auto"/>
              <w:rPr>
                <w:rFonts w:cs="Calibri"/>
                <w:color w:val="000000"/>
              </w:rPr>
            </w:pPr>
            <w:r w:rsidRPr="006305F5">
              <w:rPr>
                <w:rFonts w:cs="Calibri"/>
                <w:color w:val="000000"/>
              </w:rPr>
              <w:t>Bi- Weekly Flag</w:t>
            </w:r>
          </w:p>
        </w:tc>
      </w:tr>
      <w:tr w:rsidR="0005378D" w:rsidRPr="006305F5" w14:paraId="22C23BDD"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6BDBA230"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63E9FE00" w14:textId="77777777" w:rsidR="0005378D" w:rsidRPr="006305F5" w:rsidRDefault="0005378D" w:rsidP="004D2AFC">
            <w:pPr>
              <w:spacing w:after="0" w:line="240" w:lineRule="auto"/>
              <w:rPr>
                <w:rFonts w:cs="Calibri"/>
                <w:color w:val="000000"/>
              </w:rPr>
            </w:pPr>
            <w:r w:rsidRPr="006305F5">
              <w:rPr>
                <w:rFonts w:cs="Calibri"/>
                <w:color w:val="000000"/>
              </w:rPr>
              <w:t xml:space="preserve">Custom Frequency </w:t>
            </w:r>
          </w:p>
        </w:tc>
      </w:tr>
      <w:tr w:rsidR="0005378D" w:rsidRPr="006305F5" w14:paraId="5089FEA2"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107F5C6A"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0108FACB" w14:textId="77777777" w:rsidR="0005378D" w:rsidRPr="006305F5" w:rsidRDefault="0005378D" w:rsidP="004D2AFC">
            <w:pPr>
              <w:spacing w:after="0" w:line="240" w:lineRule="auto"/>
              <w:rPr>
                <w:rFonts w:cs="Calibri"/>
                <w:color w:val="000000"/>
              </w:rPr>
            </w:pPr>
            <w:r w:rsidRPr="006305F5">
              <w:rPr>
                <w:rFonts w:cs="Calibri"/>
                <w:color w:val="000000"/>
              </w:rPr>
              <w:t>Number of Branch Users</w:t>
            </w:r>
          </w:p>
        </w:tc>
      </w:tr>
      <w:tr w:rsidR="0005378D" w:rsidRPr="006305F5" w14:paraId="7B625A38"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58FA723B"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1AFD1D86" w14:textId="77777777" w:rsidR="0005378D" w:rsidRPr="006305F5" w:rsidRDefault="0005378D" w:rsidP="004D2AFC">
            <w:pPr>
              <w:spacing w:after="0" w:line="240" w:lineRule="auto"/>
              <w:rPr>
                <w:rFonts w:cs="Calibri"/>
                <w:color w:val="000000"/>
              </w:rPr>
            </w:pPr>
            <w:r w:rsidRPr="006305F5">
              <w:rPr>
                <w:rFonts w:cs="Calibri"/>
                <w:color w:val="000000"/>
              </w:rPr>
              <w:t>Names</w:t>
            </w:r>
          </w:p>
        </w:tc>
      </w:tr>
      <w:tr w:rsidR="0005378D" w:rsidRPr="006305F5" w14:paraId="618CD9C9"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072C0D8F"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4010DA20" w14:textId="77777777" w:rsidR="0005378D" w:rsidRPr="006305F5" w:rsidRDefault="0005378D" w:rsidP="004D2AFC">
            <w:pPr>
              <w:spacing w:after="0" w:line="240" w:lineRule="auto"/>
              <w:rPr>
                <w:rFonts w:cs="Calibri"/>
                <w:color w:val="000000"/>
              </w:rPr>
            </w:pPr>
            <w:r w:rsidRPr="006305F5">
              <w:rPr>
                <w:rFonts w:cs="Calibri"/>
                <w:color w:val="000000"/>
              </w:rPr>
              <w:t xml:space="preserve">View Only User ID </w:t>
            </w:r>
          </w:p>
        </w:tc>
      </w:tr>
      <w:tr w:rsidR="0005378D" w:rsidRPr="006305F5" w14:paraId="57951F36"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738BDDE4"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57CC66EB" w14:textId="77777777" w:rsidR="0005378D" w:rsidRPr="006305F5" w:rsidRDefault="0005378D" w:rsidP="004D2AFC">
            <w:pPr>
              <w:spacing w:after="0" w:line="240" w:lineRule="auto"/>
              <w:rPr>
                <w:rFonts w:cs="Calibri"/>
                <w:color w:val="000000"/>
              </w:rPr>
            </w:pPr>
            <w:r w:rsidRPr="006305F5">
              <w:rPr>
                <w:rFonts w:cs="Calibri"/>
                <w:color w:val="000000"/>
              </w:rPr>
              <w:t>Late File User ID</w:t>
            </w:r>
          </w:p>
        </w:tc>
      </w:tr>
      <w:tr w:rsidR="0005378D" w:rsidRPr="006305F5" w14:paraId="4DFB07A8" w14:textId="77777777" w:rsidTr="004D2AFC">
        <w:trPr>
          <w:trHeight w:val="615"/>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0EDB2C4B"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hideMark/>
          </w:tcPr>
          <w:p w14:paraId="093EEC47" w14:textId="77777777" w:rsidR="0005378D" w:rsidRPr="006305F5" w:rsidRDefault="0005378D" w:rsidP="004D2AFC">
            <w:pPr>
              <w:spacing w:after="0" w:line="240" w:lineRule="auto"/>
              <w:rPr>
                <w:rFonts w:cs="Calibri"/>
                <w:color w:val="000000"/>
              </w:rPr>
            </w:pPr>
            <w:r w:rsidRPr="006305F5">
              <w:rPr>
                <w:rFonts w:cs="Calibri"/>
                <w:color w:val="000000"/>
              </w:rPr>
              <w:t>Password Reset User ID</w:t>
            </w:r>
          </w:p>
        </w:tc>
      </w:tr>
    </w:tbl>
    <w:p w14:paraId="326183C9" w14:textId="27C964D4" w:rsidR="00694FBC" w:rsidRDefault="00694FBC" w:rsidP="006B655B"/>
    <w:p w14:paraId="742DDFE5" w14:textId="7428FC02" w:rsidR="00812744" w:rsidRDefault="00812744" w:rsidP="006B655B"/>
    <w:p w14:paraId="6358D39B" w14:textId="79FD90C8" w:rsidR="00812744" w:rsidRDefault="00812744" w:rsidP="006B655B"/>
    <w:p w14:paraId="0FA834DB" w14:textId="1AC2452A" w:rsidR="00812744" w:rsidRDefault="00812744" w:rsidP="006B655B"/>
    <w:p w14:paraId="29E42C6F" w14:textId="56BB70F1" w:rsidR="00812744" w:rsidRDefault="00812744" w:rsidP="006B655B"/>
    <w:p w14:paraId="6FE8AB0F" w14:textId="1E8940B9" w:rsidR="00812744" w:rsidRDefault="00812744" w:rsidP="006B655B"/>
    <w:p w14:paraId="1284CDF4" w14:textId="1D02D19E" w:rsidR="00812744" w:rsidRDefault="00812744" w:rsidP="006B655B"/>
    <w:p w14:paraId="10304915" w14:textId="6D9E3C9F" w:rsidR="00812744" w:rsidRDefault="00812744" w:rsidP="006B655B"/>
    <w:p w14:paraId="6A889B77" w14:textId="5A87F16D" w:rsidR="00812744" w:rsidRDefault="00812744" w:rsidP="006B655B"/>
    <w:p w14:paraId="2C45B625" w14:textId="678CB4B0" w:rsidR="00812744" w:rsidRDefault="00812744" w:rsidP="006B655B"/>
    <w:p w14:paraId="1BFCAFB0" w14:textId="6444C5F4" w:rsidR="00812744" w:rsidRDefault="00812744" w:rsidP="006B655B"/>
    <w:p w14:paraId="3D6B0811" w14:textId="1FA81E06" w:rsidR="00812744" w:rsidRDefault="00812744" w:rsidP="006B655B"/>
    <w:p w14:paraId="0F949397" w14:textId="2B71B1BE" w:rsidR="00680FE2" w:rsidRDefault="00680FE2" w:rsidP="006B655B"/>
    <w:p w14:paraId="43BC9F30" w14:textId="068FD24A" w:rsidR="00680FE2" w:rsidRDefault="00680FE2" w:rsidP="006B655B"/>
    <w:p w14:paraId="568323CB" w14:textId="77777777" w:rsidR="00680FE2" w:rsidRDefault="00680FE2" w:rsidP="006B655B"/>
    <w:p w14:paraId="4DE18A33" w14:textId="77777777" w:rsidR="00812744" w:rsidRDefault="00812744" w:rsidP="006B655B"/>
    <w:p w14:paraId="7BF27686" w14:textId="20A3A7F7" w:rsidR="00812744" w:rsidRPr="00812744" w:rsidRDefault="0005378D" w:rsidP="00812744">
      <w:pPr>
        <w:pStyle w:val="Heading2"/>
        <w:keepNext/>
        <w:keepLines/>
        <w:spacing w:before="240" w:after="120" w:line="276" w:lineRule="auto"/>
        <w:rPr>
          <w:b w:val="0"/>
        </w:rPr>
      </w:pPr>
      <w:bookmarkStart w:id="19" w:name="_Toc43989421"/>
      <w:r w:rsidRPr="00812744">
        <w:rPr>
          <w:b w:val="0"/>
        </w:rPr>
        <w:t>Appendix B –</w:t>
      </w:r>
      <w:r w:rsidR="00812744" w:rsidRPr="00812744">
        <w:rPr>
          <w:b w:val="0"/>
        </w:rPr>
        <w:t xml:space="preserve"> Originator Input Screen Examples</w:t>
      </w:r>
      <w:bookmarkEnd w:id="19"/>
      <w:r w:rsidR="00812744">
        <w:rPr>
          <w:b w:val="0"/>
        </w:rPr>
        <w:t xml:space="preserve"> </w:t>
      </w:r>
    </w:p>
    <w:p w14:paraId="21CCF485" w14:textId="77777777" w:rsidR="0005378D" w:rsidRDefault="0005378D" w:rsidP="0005378D">
      <w:pPr>
        <w:rPr>
          <w:b/>
        </w:rPr>
      </w:pPr>
      <w:r>
        <w:rPr>
          <w:b/>
        </w:rPr>
        <w:t>B.1 Originator Management on CUPS</w:t>
      </w:r>
    </w:p>
    <w:p w14:paraId="4ECD66D6" w14:textId="77777777" w:rsidR="0005378D" w:rsidRDefault="0005378D" w:rsidP="0005378D">
      <w:r>
        <w:rPr>
          <w:noProof/>
        </w:rPr>
        <w:drawing>
          <wp:inline distT="0" distB="0" distL="0" distR="0" wp14:anchorId="4213CF1A" wp14:editId="0CFCFCA1">
            <wp:extent cx="5943600" cy="4878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78070"/>
                    </a:xfrm>
                    <a:prstGeom prst="rect">
                      <a:avLst/>
                    </a:prstGeom>
                  </pic:spPr>
                </pic:pic>
              </a:graphicData>
            </a:graphic>
          </wp:inline>
        </w:drawing>
      </w:r>
    </w:p>
    <w:p w14:paraId="38EEF563" w14:textId="77777777" w:rsidR="0005378D" w:rsidRDefault="0005378D" w:rsidP="0005378D"/>
    <w:p w14:paraId="4248A20B" w14:textId="77777777" w:rsidR="0005378D" w:rsidRDefault="0005378D" w:rsidP="0005378D"/>
    <w:p w14:paraId="777D59FB" w14:textId="77777777" w:rsidR="0005378D" w:rsidRDefault="0005378D" w:rsidP="0005378D">
      <w:r>
        <w:rPr>
          <w:noProof/>
        </w:rPr>
        <w:lastRenderedPageBreak/>
        <w:drawing>
          <wp:inline distT="0" distB="0" distL="0" distR="0" wp14:anchorId="60745A58" wp14:editId="6ABAC219">
            <wp:extent cx="5943600" cy="4269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69105"/>
                    </a:xfrm>
                    <a:prstGeom prst="rect">
                      <a:avLst/>
                    </a:prstGeom>
                  </pic:spPr>
                </pic:pic>
              </a:graphicData>
            </a:graphic>
          </wp:inline>
        </w:drawing>
      </w:r>
    </w:p>
    <w:p w14:paraId="1EF1F828" w14:textId="77777777" w:rsidR="0005378D" w:rsidRDefault="0005378D" w:rsidP="0005378D">
      <w:r>
        <w:br w:type="page"/>
      </w:r>
    </w:p>
    <w:p w14:paraId="43C9E7AE" w14:textId="77777777" w:rsidR="0005378D" w:rsidRDefault="0005378D" w:rsidP="0005378D"/>
    <w:p w14:paraId="33C9CD30" w14:textId="77777777" w:rsidR="0005378D" w:rsidRPr="00725492" w:rsidRDefault="0005378D" w:rsidP="0005378D">
      <w:pPr>
        <w:rPr>
          <w:b/>
        </w:rPr>
      </w:pPr>
      <w:r w:rsidRPr="00725492">
        <w:rPr>
          <w:b/>
        </w:rPr>
        <w:t>B.2 CWB Profile Creation</w:t>
      </w:r>
    </w:p>
    <w:p w14:paraId="5FD16F25" w14:textId="77777777" w:rsidR="0005378D" w:rsidRDefault="0005378D" w:rsidP="0005378D">
      <w:r>
        <w:rPr>
          <w:noProof/>
        </w:rPr>
        <w:drawing>
          <wp:inline distT="0" distB="0" distL="0" distR="0" wp14:anchorId="19B53B03" wp14:editId="58A59437">
            <wp:extent cx="5702060" cy="64806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3600" cy="6505135"/>
                    </a:xfrm>
                    <a:prstGeom prst="rect">
                      <a:avLst/>
                    </a:prstGeom>
                  </pic:spPr>
                </pic:pic>
              </a:graphicData>
            </a:graphic>
          </wp:inline>
        </w:drawing>
      </w:r>
    </w:p>
    <w:p w14:paraId="00A1CDF0" w14:textId="77777777" w:rsidR="0005378D" w:rsidRDefault="0005378D" w:rsidP="0005378D"/>
    <w:p w14:paraId="5A662E74" w14:textId="77777777" w:rsidR="0005378D" w:rsidRDefault="0005378D" w:rsidP="0005378D"/>
    <w:p w14:paraId="1D10EFCF" w14:textId="77777777" w:rsidR="0005378D" w:rsidRDefault="0005378D" w:rsidP="0005378D"/>
    <w:p w14:paraId="2DCCAB12" w14:textId="77777777" w:rsidR="0005378D" w:rsidRDefault="0005378D" w:rsidP="0005378D"/>
    <w:p w14:paraId="1FCBA756" w14:textId="77777777" w:rsidR="00694FBC" w:rsidRDefault="0005378D" w:rsidP="006B655B">
      <w:r>
        <w:t xml:space="preserve"> </w:t>
      </w:r>
    </w:p>
    <w:p w14:paraId="62DF40E4" w14:textId="77777777" w:rsidR="00694FBC" w:rsidRDefault="00694FBC" w:rsidP="006B655B"/>
    <w:p w14:paraId="29C962F1" w14:textId="77777777" w:rsidR="0045679F" w:rsidRPr="00643F32" w:rsidRDefault="0045679F" w:rsidP="0045679F">
      <w:pPr>
        <w:pStyle w:val="Heading1"/>
        <w:keepNext/>
        <w:keepLines/>
        <w:spacing w:before="240" w:after="120" w:line="276" w:lineRule="auto"/>
      </w:pPr>
      <w:bookmarkStart w:id="20" w:name="_Toc43989422"/>
      <w:r w:rsidRPr="00643F32">
        <w:t>Use Case</w:t>
      </w:r>
      <w:r w:rsidR="00E67D66">
        <w:t xml:space="preserve"> </w:t>
      </w:r>
      <w:r w:rsidR="0005378D">
        <w:t>CAFT</w:t>
      </w:r>
      <w:r w:rsidR="00E67D66">
        <w:t>-UC002</w:t>
      </w:r>
      <w:r w:rsidRPr="00643F32">
        <w:t xml:space="preserve"> </w:t>
      </w:r>
      <w:r w:rsidR="00A05007">
        <w:t>–</w:t>
      </w:r>
      <w:r w:rsidRPr="00643F32">
        <w:t xml:space="preserve"> </w:t>
      </w:r>
      <w:r w:rsidR="0005378D">
        <w:t>CAFT Processing and Settlement</w:t>
      </w:r>
      <w:bookmarkEnd w:id="20"/>
    </w:p>
    <w:p w14:paraId="3620BCDC" w14:textId="77777777" w:rsidR="00FE3012" w:rsidRPr="00643F32" w:rsidRDefault="00FE3012" w:rsidP="0045679F">
      <w:pPr>
        <w:rPr>
          <w:b/>
        </w:rPr>
      </w:pPr>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D61C17" w:rsidRPr="00DE1574" w14:paraId="75DBEB58" w14:textId="77777777" w:rsidTr="004D2AFC">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0FA0C61" w14:textId="77777777" w:rsidR="00D61C17" w:rsidRPr="00DE1574" w:rsidRDefault="00D61C17" w:rsidP="004D2AFC">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9B184" w14:textId="50FB0B21" w:rsidR="00D61C17" w:rsidRPr="00FF4D36" w:rsidRDefault="00D61C17" w:rsidP="004D2AFC">
            <w:pPr>
              <w:pStyle w:val="ListParagraph"/>
              <w:tabs>
                <w:tab w:val="left" w:pos="2545"/>
              </w:tabs>
              <w:spacing w:before="60" w:after="60"/>
              <w:ind w:left="405"/>
              <w:rPr>
                <w:rFonts w:cstheme="minorHAnsi"/>
              </w:rPr>
            </w:pPr>
            <w:r>
              <w:rPr>
                <w:rFonts w:cstheme="minorHAnsi"/>
              </w:rPr>
              <w:t xml:space="preserve">CAFT UC002- Processing and </w:t>
            </w:r>
            <w:r w:rsidR="00397B8A">
              <w:rPr>
                <w:rFonts w:cstheme="minorHAnsi"/>
              </w:rPr>
              <w:t>Settling</w:t>
            </w:r>
          </w:p>
        </w:tc>
      </w:tr>
      <w:tr w:rsidR="00D61C17" w:rsidRPr="00DE1574" w14:paraId="33A2143D"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0E0795F" w14:textId="77777777" w:rsidR="00D61C17" w:rsidRPr="00DE1574" w:rsidRDefault="00D61C17" w:rsidP="004D2AFC">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9CE24B" w14:textId="191B4466" w:rsidR="00D61C17" w:rsidRPr="0037146B" w:rsidRDefault="003808FB" w:rsidP="00397B8A">
            <w:pPr>
              <w:spacing w:before="60" w:after="60"/>
              <w:rPr>
                <w:rFonts w:cstheme="minorHAnsi"/>
              </w:rPr>
            </w:pPr>
            <w:r>
              <w:rPr>
                <w:rFonts w:cstheme="minorHAnsi"/>
              </w:rPr>
              <w:t>Processing and Settlement</w:t>
            </w:r>
          </w:p>
        </w:tc>
      </w:tr>
      <w:tr w:rsidR="00D61C17" w:rsidRPr="00DE1574" w14:paraId="57B8EF64"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BEF3C74" w14:textId="77777777" w:rsidR="00D61C17" w:rsidRPr="00DE1574" w:rsidRDefault="00D61C17" w:rsidP="004D2AFC">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EF153E" w14:textId="77777777" w:rsidR="00D61C17" w:rsidRPr="0037146B" w:rsidRDefault="00D61C17" w:rsidP="004D2AFC">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0EC2F8" w14:textId="77777777" w:rsidR="00D61C17" w:rsidRPr="0037146B" w:rsidRDefault="00D61C17" w:rsidP="004D2AFC">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A5698" w14:textId="77777777" w:rsidR="00D61C17" w:rsidRPr="0037146B" w:rsidRDefault="00D61C17" w:rsidP="004D2AFC">
            <w:pPr>
              <w:spacing w:before="60" w:after="60"/>
              <w:rPr>
                <w:rFonts w:cstheme="minorHAnsi"/>
              </w:rPr>
            </w:pPr>
            <w:r>
              <w:rPr>
                <w:rFonts w:cstheme="minorHAnsi"/>
              </w:rPr>
              <w:t>Neil Cory</w:t>
            </w:r>
          </w:p>
        </w:tc>
      </w:tr>
      <w:tr w:rsidR="00D61C17" w:rsidRPr="00DE1574" w14:paraId="57DEDD63"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CC4B7ED" w14:textId="77777777" w:rsidR="00D61C17" w:rsidRPr="00DE1574" w:rsidRDefault="00D61C17" w:rsidP="004D2AFC">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D0EED1" w14:textId="77777777" w:rsidR="00D61C17" w:rsidRPr="0037146B" w:rsidRDefault="00D61C17" w:rsidP="004D2AFC">
            <w:pPr>
              <w:spacing w:before="60" w:after="60"/>
              <w:rPr>
                <w:rFonts w:cstheme="minorHAnsi"/>
              </w:rPr>
            </w:pPr>
            <w:r>
              <w:rPr>
                <w:rFonts w:cstheme="minorHAnsi"/>
              </w:rPr>
              <w:t>June 16,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669B2C" w14:textId="77777777" w:rsidR="00D61C17" w:rsidRPr="0037146B" w:rsidRDefault="00D61C17" w:rsidP="004D2AFC">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5BB942" w14:textId="77777777" w:rsidR="00D61C17" w:rsidRPr="0037146B" w:rsidRDefault="00D61C17" w:rsidP="004D2AFC">
            <w:pPr>
              <w:spacing w:before="60" w:after="60"/>
              <w:rPr>
                <w:rFonts w:cstheme="minorHAnsi"/>
              </w:rPr>
            </w:pPr>
            <w:r>
              <w:rPr>
                <w:rFonts w:cstheme="minorHAnsi"/>
              </w:rPr>
              <w:t>June 16, 2020</w:t>
            </w:r>
          </w:p>
        </w:tc>
      </w:tr>
      <w:tr w:rsidR="00D61C17" w:rsidRPr="00DE1574" w14:paraId="03FA06F3" w14:textId="77777777" w:rsidTr="004D2AFC">
        <w:trPr>
          <w:trHeight w:val="1161"/>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BDFF296" w14:textId="77777777" w:rsidR="00D61C17" w:rsidRPr="00DE1574" w:rsidRDefault="00D61C17" w:rsidP="004D2AFC">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6A333D" w14:textId="6B1CCD2D" w:rsidR="00D61C17" w:rsidRDefault="00D61C17" w:rsidP="004D2AFC">
            <w:pPr>
              <w:spacing w:before="60" w:after="60"/>
              <w:rPr>
                <w:rFonts w:cstheme="minorHAnsi"/>
              </w:rPr>
            </w:pPr>
            <w:r>
              <w:rPr>
                <w:rFonts w:cstheme="minorHAnsi"/>
              </w:rPr>
              <w:t xml:space="preserve">An approved Data Entry CAFT user must initiate a new payment(s) by direct </w:t>
            </w:r>
            <w:r w:rsidR="007347F2">
              <w:rPr>
                <w:rFonts w:cstheme="minorHAnsi"/>
              </w:rPr>
              <w:t>entry into</w:t>
            </w:r>
            <w:r>
              <w:rPr>
                <w:rFonts w:cstheme="minorHAnsi"/>
              </w:rPr>
              <w:t xml:space="preserve"> the Infinity CAFT Module</w:t>
            </w:r>
            <w:r w:rsidR="007347F2">
              <w:rPr>
                <w:rFonts w:cstheme="minorHAnsi"/>
              </w:rPr>
              <w:t>.  The basic flow details creating a new payee record to make a payment.  The alternate flows details creating a payment from existing payees</w:t>
            </w:r>
            <w:r w:rsidR="00323FDA">
              <w:rPr>
                <w:rFonts w:cstheme="minorHAnsi"/>
              </w:rPr>
              <w:t xml:space="preserve"> transaction</w:t>
            </w:r>
            <w:r w:rsidR="007347F2">
              <w:rPr>
                <w:rFonts w:cstheme="minorHAnsi"/>
              </w:rPr>
              <w:t xml:space="preserve"> that have been previously saved</w:t>
            </w:r>
            <w:r w:rsidR="00323FDA">
              <w:rPr>
                <w:rFonts w:cstheme="minorHAnsi"/>
              </w:rPr>
              <w:t xml:space="preserve"> and updating the required </w:t>
            </w:r>
            <w:r w:rsidR="00EA75F5">
              <w:rPr>
                <w:rFonts w:cstheme="minorHAnsi"/>
              </w:rPr>
              <w:t>information</w:t>
            </w:r>
            <w:r w:rsidR="00323FDA">
              <w:rPr>
                <w:rFonts w:cstheme="minorHAnsi"/>
              </w:rPr>
              <w:t>.</w:t>
            </w:r>
          </w:p>
          <w:p w14:paraId="7A3CA7B0" w14:textId="77777777" w:rsidR="00D61C17" w:rsidRPr="0037146B" w:rsidRDefault="00D61C17" w:rsidP="004D2AFC">
            <w:pPr>
              <w:spacing w:before="60" w:after="60"/>
              <w:rPr>
                <w:rFonts w:cstheme="minorHAnsi"/>
              </w:rPr>
            </w:pPr>
          </w:p>
        </w:tc>
      </w:tr>
      <w:tr w:rsidR="00D61C17" w:rsidRPr="00DE1574" w14:paraId="570471D7"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9E93D12" w14:textId="77777777" w:rsidR="00D61C17" w:rsidRPr="00DE1574" w:rsidRDefault="00D61C17" w:rsidP="004D2AFC">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D89621" w14:textId="1A19260B" w:rsidR="00D61C17" w:rsidRPr="00602639" w:rsidRDefault="00D61C17" w:rsidP="004D2AFC">
            <w:pPr>
              <w:pStyle w:val="ListParagraph"/>
              <w:spacing w:before="60" w:after="60"/>
              <w:ind w:left="360"/>
              <w:rPr>
                <w:rFonts w:cstheme="minorHAnsi"/>
              </w:rPr>
            </w:pPr>
            <w:r>
              <w:rPr>
                <w:rFonts w:cstheme="minorHAnsi"/>
              </w:rPr>
              <w:t xml:space="preserve">Data Entry Originator, </w:t>
            </w:r>
            <w:r w:rsidR="00397B8A">
              <w:rPr>
                <w:rFonts w:cstheme="minorHAnsi"/>
              </w:rPr>
              <w:t>Infinity</w:t>
            </w:r>
            <w:r>
              <w:rPr>
                <w:rFonts w:cstheme="minorHAnsi"/>
              </w:rPr>
              <w:t xml:space="preserve"> Payor/Payee Management Module</w:t>
            </w:r>
            <w:r w:rsidR="00F72BB6">
              <w:rPr>
                <w:rFonts w:cstheme="minorHAnsi"/>
              </w:rPr>
              <w:t xml:space="preserve">, CAFT </w:t>
            </w:r>
            <w:r w:rsidR="00EA75F5">
              <w:rPr>
                <w:rFonts w:cstheme="minorHAnsi"/>
              </w:rPr>
              <w:t>Service</w:t>
            </w:r>
            <w:r w:rsidR="00F72BB6">
              <w:rPr>
                <w:rFonts w:cstheme="minorHAnsi"/>
              </w:rPr>
              <w:t xml:space="preserve"> Provider, Payor/Payees</w:t>
            </w:r>
          </w:p>
        </w:tc>
      </w:tr>
      <w:tr w:rsidR="00D61C17" w:rsidRPr="00DE1574" w14:paraId="1866F0AC" w14:textId="77777777" w:rsidTr="004D2AFC">
        <w:trPr>
          <w:trHeight w:val="227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09016B3" w14:textId="77777777" w:rsidR="00D61C17" w:rsidRPr="00AD71AE" w:rsidRDefault="00D61C17" w:rsidP="004D2AFC">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C3C9D1" w14:textId="17A25711" w:rsidR="00D61C17" w:rsidRPr="0014047D" w:rsidRDefault="00D61C17" w:rsidP="00561AEF">
            <w:pPr>
              <w:pStyle w:val="ListParagraph"/>
              <w:numPr>
                <w:ilvl w:val="0"/>
                <w:numId w:val="28"/>
              </w:numPr>
              <w:spacing w:before="60" w:after="60"/>
              <w:rPr>
                <w:rFonts w:cstheme="minorHAnsi"/>
              </w:rPr>
            </w:pPr>
            <w:r w:rsidRPr="0014047D">
              <w:rPr>
                <w:rFonts w:cstheme="minorHAnsi"/>
              </w:rPr>
              <w:t xml:space="preserve">Infinity and Spotlight are both configured and </w:t>
            </w:r>
            <w:r w:rsidR="00397B8A" w:rsidRPr="0014047D">
              <w:rPr>
                <w:rFonts w:cstheme="minorHAnsi"/>
              </w:rPr>
              <w:t>integrated</w:t>
            </w:r>
            <w:r w:rsidRPr="0014047D">
              <w:rPr>
                <w:rFonts w:cstheme="minorHAnsi"/>
              </w:rPr>
              <w:t xml:space="preserve"> with a CAFT service provider. </w:t>
            </w:r>
          </w:p>
          <w:p w14:paraId="7C2202E8" w14:textId="77777777" w:rsidR="00D61C17" w:rsidRPr="0014047D" w:rsidRDefault="00D61C17" w:rsidP="00561AEF">
            <w:pPr>
              <w:pStyle w:val="ListParagraph"/>
              <w:numPr>
                <w:ilvl w:val="0"/>
                <w:numId w:val="28"/>
              </w:numPr>
              <w:spacing w:before="60" w:after="60"/>
              <w:rPr>
                <w:rFonts w:cstheme="minorHAnsi"/>
              </w:rPr>
            </w:pPr>
            <w:r w:rsidRPr="0014047D">
              <w:rPr>
                <w:rFonts w:cstheme="minorHAnsi"/>
              </w:rPr>
              <w:t xml:space="preserve">Customer has been approved via branch processes. </w:t>
            </w:r>
          </w:p>
          <w:p w14:paraId="3FD67006" w14:textId="77777777" w:rsidR="00D61C17" w:rsidRPr="0014047D" w:rsidRDefault="00D61C17" w:rsidP="00561AEF">
            <w:pPr>
              <w:pStyle w:val="ListParagraph"/>
              <w:numPr>
                <w:ilvl w:val="0"/>
                <w:numId w:val="28"/>
              </w:numPr>
              <w:spacing w:before="60" w:after="60"/>
              <w:rPr>
                <w:rFonts w:cstheme="minorHAnsi"/>
              </w:rPr>
            </w:pPr>
            <w:r w:rsidRPr="0014047D">
              <w:rPr>
                <w:rFonts w:cstheme="minorHAnsi"/>
              </w:rPr>
              <w:t>On Boarding Documentation has been completed</w:t>
            </w:r>
          </w:p>
          <w:p w14:paraId="209465D5" w14:textId="4E72A256" w:rsidR="00D61C17" w:rsidRPr="0014047D" w:rsidRDefault="00D61C17" w:rsidP="00561AEF">
            <w:pPr>
              <w:pStyle w:val="ListParagraph"/>
              <w:numPr>
                <w:ilvl w:val="0"/>
                <w:numId w:val="28"/>
              </w:numPr>
              <w:spacing w:before="60" w:after="60"/>
              <w:rPr>
                <w:rFonts w:cstheme="minorHAnsi"/>
              </w:rPr>
            </w:pPr>
            <w:r w:rsidRPr="0014047D">
              <w:rPr>
                <w:rFonts w:cstheme="minorHAnsi"/>
              </w:rPr>
              <w:t>Customer is logged into Infinity</w:t>
            </w:r>
            <w:r>
              <w:rPr>
                <w:rFonts w:cstheme="minorHAnsi"/>
              </w:rPr>
              <w:t xml:space="preserve"> to the </w:t>
            </w:r>
            <w:r w:rsidR="00397B8A">
              <w:rPr>
                <w:rFonts w:cstheme="minorHAnsi"/>
              </w:rPr>
              <w:t>Infinity</w:t>
            </w:r>
            <w:r>
              <w:rPr>
                <w:rFonts w:cstheme="minorHAnsi"/>
              </w:rPr>
              <w:t xml:space="preserve"> Module for adding a new payor or payee.</w:t>
            </w:r>
          </w:p>
          <w:p w14:paraId="78135313" w14:textId="77777777" w:rsidR="00D61C17" w:rsidRPr="00AD71AE" w:rsidRDefault="00D61C17" w:rsidP="004D2AFC">
            <w:pPr>
              <w:spacing w:before="60" w:after="60"/>
              <w:rPr>
                <w:rFonts w:cstheme="minorHAnsi"/>
              </w:rPr>
            </w:pPr>
          </w:p>
        </w:tc>
      </w:tr>
      <w:tr w:rsidR="00D61C17" w:rsidRPr="00DE1574" w14:paraId="443543EE"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02BB832" w14:textId="77777777" w:rsidR="00D61C17" w:rsidRPr="00DE1574" w:rsidRDefault="00D61C17" w:rsidP="004D2AFC">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463B77" w14:textId="664E7F4C" w:rsidR="00D61C17" w:rsidRPr="00C74181" w:rsidRDefault="00E54589" w:rsidP="00C74181">
            <w:pPr>
              <w:pStyle w:val="ListParagraph"/>
              <w:numPr>
                <w:ilvl w:val="0"/>
                <w:numId w:val="42"/>
              </w:numPr>
              <w:spacing w:before="60" w:after="60"/>
              <w:rPr>
                <w:rFonts w:cstheme="minorHAnsi"/>
              </w:rPr>
            </w:pPr>
            <w:r w:rsidRPr="00C74181">
              <w:rPr>
                <w:rFonts w:cstheme="minorHAnsi"/>
              </w:rPr>
              <w:t>Payment files are successfully</w:t>
            </w:r>
            <w:r w:rsidR="00C74181" w:rsidRPr="00C74181">
              <w:rPr>
                <w:rFonts w:cstheme="minorHAnsi"/>
              </w:rPr>
              <w:t xml:space="preserve"> processed by the service provider and the funds are posted to the payor/payees accounts. </w:t>
            </w:r>
          </w:p>
          <w:p w14:paraId="4DBFFF7B" w14:textId="03CDB2E0" w:rsidR="00C74181" w:rsidRPr="00C74181" w:rsidRDefault="00C74181" w:rsidP="00C74181">
            <w:pPr>
              <w:pStyle w:val="ListParagraph"/>
              <w:numPr>
                <w:ilvl w:val="0"/>
                <w:numId w:val="42"/>
              </w:numPr>
              <w:spacing w:before="60" w:after="60"/>
              <w:rPr>
                <w:rFonts w:cstheme="minorHAnsi"/>
              </w:rPr>
            </w:pPr>
            <w:r w:rsidRPr="00C74181">
              <w:rPr>
                <w:rFonts w:cstheme="minorHAnsi"/>
              </w:rPr>
              <w:t xml:space="preserve">Payment file transactions are not processed by the service provider and return back to the Originators designated return account. </w:t>
            </w:r>
          </w:p>
          <w:p w14:paraId="6964343F" w14:textId="77777777" w:rsidR="00D61C17" w:rsidRPr="00E74043" w:rsidRDefault="00D61C17" w:rsidP="004D2AFC">
            <w:pPr>
              <w:spacing w:before="60" w:after="60"/>
              <w:rPr>
                <w:rFonts w:cstheme="minorHAnsi"/>
              </w:rPr>
            </w:pPr>
          </w:p>
        </w:tc>
      </w:tr>
      <w:tr w:rsidR="00D61C17" w:rsidRPr="00DE1574" w14:paraId="5C98BF5A"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A7BE2A5" w14:textId="77777777" w:rsidR="00D61C17" w:rsidRPr="00EE7DBB" w:rsidRDefault="00D61C17" w:rsidP="004D2AFC">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B29DF9" w14:textId="77777777" w:rsidR="00D61C17" w:rsidRPr="000F6CDF" w:rsidRDefault="00D61C17" w:rsidP="004D2AFC">
            <w:pPr>
              <w:spacing w:before="60" w:after="60"/>
              <w:rPr>
                <w:rFonts w:cstheme="minorHAnsi"/>
              </w:rPr>
            </w:pPr>
          </w:p>
          <w:p w14:paraId="18631E9E" w14:textId="4D46651B" w:rsidR="00D61C17" w:rsidRDefault="00D61C17" w:rsidP="00386130">
            <w:pPr>
              <w:pStyle w:val="ListParagraph"/>
              <w:numPr>
                <w:ilvl w:val="0"/>
                <w:numId w:val="40"/>
              </w:numPr>
              <w:spacing w:before="60" w:after="60"/>
              <w:rPr>
                <w:rFonts w:cstheme="minorHAnsi"/>
              </w:rPr>
            </w:pPr>
            <w:r>
              <w:rPr>
                <w:rFonts w:cstheme="minorHAnsi"/>
              </w:rPr>
              <w:t>Originator creates a new</w:t>
            </w:r>
            <w:r w:rsidR="00323FDA">
              <w:rPr>
                <w:rFonts w:cstheme="minorHAnsi"/>
              </w:rPr>
              <w:t xml:space="preserve"> payment by adding a</w:t>
            </w:r>
            <w:r>
              <w:rPr>
                <w:rFonts w:cstheme="minorHAnsi"/>
              </w:rPr>
              <w:t xml:space="preserve"> payee record</w:t>
            </w:r>
            <w:r w:rsidR="00781BBD">
              <w:rPr>
                <w:rFonts w:cstheme="minorHAnsi"/>
              </w:rPr>
              <w:t xml:space="preserve"> (record type is credit or debit, will be dependant on the Originator ID)</w:t>
            </w:r>
          </w:p>
          <w:p w14:paraId="2D9A5FFA" w14:textId="754A8608" w:rsidR="00D61C17" w:rsidRDefault="00D61C17" w:rsidP="00386130">
            <w:pPr>
              <w:pStyle w:val="ListParagraph"/>
              <w:numPr>
                <w:ilvl w:val="0"/>
                <w:numId w:val="40"/>
              </w:numPr>
              <w:spacing w:before="60" w:after="60"/>
              <w:rPr>
                <w:rFonts w:cstheme="minorHAnsi"/>
              </w:rPr>
            </w:pPr>
            <w:r>
              <w:rPr>
                <w:rFonts w:cstheme="minorHAnsi"/>
              </w:rPr>
              <w:t>Adds Account Information to payee record</w:t>
            </w:r>
            <w:r w:rsidR="00781BBD">
              <w:rPr>
                <w:rFonts w:cstheme="minorHAnsi"/>
              </w:rPr>
              <w:t xml:space="preserve"> (account number, institution, transit)</w:t>
            </w:r>
          </w:p>
          <w:p w14:paraId="1660C5BA" w14:textId="77777777" w:rsidR="00D61C17" w:rsidRDefault="00D61C17" w:rsidP="00386130">
            <w:pPr>
              <w:pStyle w:val="ListParagraph"/>
              <w:numPr>
                <w:ilvl w:val="0"/>
                <w:numId w:val="40"/>
              </w:numPr>
              <w:spacing w:before="60" w:after="60"/>
              <w:rPr>
                <w:rFonts w:cstheme="minorHAnsi"/>
              </w:rPr>
            </w:pPr>
            <w:r>
              <w:rPr>
                <w:rFonts w:cstheme="minorHAnsi"/>
              </w:rPr>
              <w:lastRenderedPageBreak/>
              <w:t>Add Payee Name</w:t>
            </w:r>
          </w:p>
          <w:p w14:paraId="198E2420" w14:textId="77777777" w:rsidR="00D61C17" w:rsidRDefault="00D61C17" w:rsidP="00386130">
            <w:pPr>
              <w:pStyle w:val="ListParagraph"/>
              <w:numPr>
                <w:ilvl w:val="0"/>
                <w:numId w:val="40"/>
              </w:numPr>
              <w:spacing w:before="60" w:after="60"/>
              <w:rPr>
                <w:rFonts w:cstheme="minorHAnsi"/>
              </w:rPr>
            </w:pPr>
            <w:r>
              <w:rPr>
                <w:rFonts w:cstheme="minorHAnsi"/>
              </w:rPr>
              <w:t>Add Transaction Due Date</w:t>
            </w:r>
          </w:p>
          <w:p w14:paraId="7D0C91E6" w14:textId="77777777" w:rsidR="00D61C17" w:rsidRDefault="00D61C17" w:rsidP="00386130">
            <w:pPr>
              <w:pStyle w:val="ListParagraph"/>
              <w:numPr>
                <w:ilvl w:val="0"/>
                <w:numId w:val="40"/>
              </w:numPr>
              <w:spacing w:before="60" w:after="60"/>
              <w:rPr>
                <w:rFonts w:cstheme="minorHAnsi"/>
              </w:rPr>
            </w:pPr>
            <w:r>
              <w:rPr>
                <w:rFonts w:cstheme="minorHAnsi"/>
              </w:rPr>
              <w:t>Adds Cross Reference Number (ex. Invoice number for payment)</w:t>
            </w:r>
          </w:p>
          <w:p w14:paraId="6646202F" w14:textId="77777777" w:rsidR="00D61C17" w:rsidRDefault="00D61C17" w:rsidP="00386130">
            <w:pPr>
              <w:pStyle w:val="ListParagraph"/>
              <w:numPr>
                <w:ilvl w:val="0"/>
                <w:numId w:val="40"/>
              </w:numPr>
              <w:spacing w:before="60" w:after="60"/>
              <w:rPr>
                <w:rFonts w:cstheme="minorHAnsi"/>
              </w:rPr>
            </w:pPr>
            <w:r>
              <w:rPr>
                <w:rFonts w:cstheme="minorHAnsi"/>
              </w:rPr>
              <w:t>Adds Payment Amount</w:t>
            </w:r>
          </w:p>
          <w:p w14:paraId="2B4DA030" w14:textId="7DAD5C09" w:rsidR="00D61C17" w:rsidRDefault="00D61C17" w:rsidP="00386130">
            <w:pPr>
              <w:pStyle w:val="ListParagraph"/>
              <w:numPr>
                <w:ilvl w:val="0"/>
                <w:numId w:val="40"/>
              </w:numPr>
              <w:spacing w:before="60" w:after="60"/>
              <w:rPr>
                <w:rFonts w:cstheme="minorHAnsi"/>
              </w:rPr>
            </w:pPr>
            <w:r>
              <w:rPr>
                <w:rFonts w:cstheme="minorHAnsi"/>
              </w:rPr>
              <w:t>Sets Payment Frequency  (</w:t>
            </w:r>
            <w:r w:rsidR="00397B8A">
              <w:rPr>
                <w:rFonts w:cstheme="minorHAnsi"/>
              </w:rPr>
              <w:t>requirements</w:t>
            </w:r>
            <w:r>
              <w:rPr>
                <w:rFonts w:cstheme="minorHAnsi"/>
              </w:rPr>
              <w:t xml:space="preserve"> for frequency : One time, scheduled days of Month (ex: 15</w:t>
            </w:r>
            <w:r w:rsidRPr="00B951AC">
              <w:rPr>
                <w:rFonts w:cstheme="minorHAnsi"/>
                <w:vertAlign w:val="superscript"/>
              </w:rPr>
              <w:t>th</w:t>
            </w:r>
            <w:r>
              <w:rPr>
                <w:rFonts w:cstheme="minorHAnsi"/>
              </w:rPr>
              <w:t>, 30</w:t>
            </w:r>
            <w:r w:rsidRPr="00B951AC">
              <w:rPr>
                <w:rFonts w:cstheme="minorHAnsi"/>
                <w:vertAlign w:val="superscript"/>
              </w:rPr>
              <w:t>th</w:t>
            </w:r>
            <w:r>
              <w:rPr>
                <w:rFonts w:cstheme="minorHAnsi"/>
              </w:rPr>
              <w:t>), Monthly scheduled date, every two weeks)</w:t>
            </w:r>
          </w:p>
          <w:p w14:paraId="5C07279B" w14:textId="77777777" w:rsidR="00D61C17" w:rsidRDefault="00D61C17" w:rsidP="00386130">
            <w:pPr>
              <w:pStyle w:val="ListParagraph"/>
              <w:numPr>
                <w:ilvl w:val="0"/>
                <w:numId w:val="40"/>
              </w:numPr>
              <w:spacing w:before="60" w:after="60"/>
              <w:rPr>
                <w:rFonts w:cstheme="minorHAnsi"/>
              </w:rPr>
            </w:pPr>
            <w:r>
              <w:rPr>
                <w:rFonts w:cstheme="minorHAnsi"/>
              </w:rPr>
              <w:t xml:space="preserve">Sets Payment Expiry Date </w:t>
            </w:r>
          </w:p>
          <w:p w14:paraId="19873ACE" w14:textId="04C69F49" w:rsidR="00D61C17" w:rsidRPr="00781BBD" w:rsidRDefault="00781BBD" w:rsidP="00386130">
            <w:pPr>
              <w:pStyle w:val="ListParagraph"/>
              <w:numPr>
                <w:ilvl w:val="0"/>
                <w:numId w:val="40"/>
              </w:numPr>
              <w:spacing w:before="60" w:after="60"/>
              <w:rPr>
                <w:rFonts w:cstheme="minorHAnsi"/>
              </w:rPr>
            </w:pPr>
            <w:r>
              <w:rPr>
                <w:rFonts w:cstheme="minorHAnsi"/>
              </w:rPr>
              <w:t>R</w:t>
            </w:r>
            <w:r w:rsidR="00D61C17" w:rsidRPr="00781BBD">
              <w:rPr>
                <w:rFonts w:cstheme="minorHAnsi"/>
              </w:rPr>
              <w:t>eturn account number</w:t>
            </w:r>
            <w:r>
              <w:rPr>
                <w:rFonts w:cstheme="minorHAnsi"/>
              </w:rPr>
              <w:t xml:space="preserve"> (configured at Originator ID set up)</w:t>
            </w:r>
          </w:p>
          <w:p w14:paraId="73E7ADF9" w14:textId="30418EFD" w:rsidR="00D61C17" w:rsidRDefault="00D61C17" w:rsidP="00386130">
            <w:pPr>
              <w:pStyle w:val="ListParagraph"/>
              <w:numPr>
                <w:ilvl w:val="0"/>
                <w:numId w:val="40"/>
              </w:numPr>
              <w:spacing w:before="60" w:after="60"/>
              <w:rPr>
                <w:rFonts w:cstheme="minorHAnsi"/>
              </w:rPr>
            </w:pPr>
            <w:r>
              <w:rPr>
                <w:rFonts w:cstheme="minorHAnsi"/>
              </w:rPr>
              <w:t xml:space="preserve">Save Payee </w:t>
            </w:r>
            <w:r w:rsidR="00397B8A">
              <w:rPr>
                <w:rFonts w:cstheme="minorHAnsi"/>
              </w:rPr>
              <w:t>information</w:t>
            </w:r>
            <w:r>
              <w:rPr>
                <w:rFonts w:cstheme="minorHAnsi"/>
              </w:rPr>
              <w:t xml:space="preserve"> </w:t>
            </w:r>
          </w:p>
          <w:p w14:paraId="1A0A320E" w14:textId="77777777" w:rsidR="00D61C17" w:rsidRDefault="00D61C17" w:rsidP="00386130">
            <w:pPr>
              <w:pStyle w:val="ListParagraph"/>
              <w:numPr>
                <w:ilvl w:val="0"/>
                <w:numId w:val="40"/>
              </w:numPr>
              <w:spacing w:before="60" w:after="60"/>
              <w:rPr>
                <w:rFonts w:cstheme="minorHAnsi"/>
              </w:rPr>
            </w:pPr>
            <w:r>
              <w:rPr>
                <w:rFonts w:cstheme="minorHAnsi"/>
              </w:rPr>
              <w:t>Release Transaction Manually</w:t>
            </w:r>
          </w:p>
          <w:p w14:paraId="142EFBA9" w14:textId="77777777" w:rsidR="00D61C17" w:rsidRDefault="00D61C17" w:rsidP="00386130">
            <w:pPr>
              <w:pStyle w:val="ListParagraph"/>
              <w:numPr>
                <w:ilvl w:val="0"/>
                <w:numId w:val="40"/>
              </w:numPr>
              <w:spacing w:before="60" w:after="60"/>
              <w:rPr>
                <w:rFonts w:cstheme="minorHAnsi"/>
              </w:rPr>
            </w:pPr>
            <w:r>
              <w:rPr>
                <w:rFonts w:cstheme="minorHAnsi"/>
              </w:rPr>
              <w:t>Receive Notification of Transaction Details</w:t>
            </w:r>
          </w:p>
          <w:p w14:paraId="69793B30" w14:textId="77777777" w:rsidR="00D61C17" w:rsidRPr="000E070C" w:rsidRDefault="00D61C17" w:rsidP="004D2AFC">
            <w:pPr>
              <w:spacing w:before="60" w:after="60"/>
              <w:ind w:left="360"/>
              <w:rPr>
                <w:rFonts w:cstheme="minorHAnsi"/>
              </w:rPr>
            </w:pPr>
            <w:r>
              <w:rPr>
                <w:rFonts w:cstheme="minorHAnsi"/>
              </w:rPr>
              <w:t>End Basic Flow</w:t>
            </w:r>
          </w:p>
          <w:p w14:paraId="6AE09480" w14:textId="77777777" w:rsidR="00D61C17" w:rsidRPr="000E070C" w:rsidRDefault="00D61C17" w:rsidP="004D2AFC">
            <w:pPr>
              <w:spacing w:before="60" w:after="60"/>
              <w:rPr>
                <w:rFonts w:cstheme="minorHAnsi"/>
              </w:rPr>
            </w:pPr>
          </w:p>
          <w:p w14:paraId="44ADDA33" w14:textId="77777777" w:rsidR="00D61C17" w:rsidRPr="00FF4D36" w:rsidRDefault="00D61C17" w:rsidP="004D2AFC">
            <w:pPr>
              <w:spacing w:before="60" w:after="60"/>
              <w:rPr>
                <w:rFonts w:cstheme="minorHAnsi"/>
              </w:rPr>
            </w:pPr>
          </w:p>
        </w:tc>
      </w:tr>
      <w:tr w:rsidR="00D61C17" w:rsidRPr="00DE1574" w14:paraId="3C03235E"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AF1BDF4" w14:textId="77777777" w:rsidR="00D61C17" w:rsidRPr="00DE1574" w:rsidRDefault="00D61C17" w:rsidP="004D2AFC">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1126CF" w14:textId="04132F89" w:rsidR="00D61C17" w:rsidRDefault="00D61C17" w:rsidP="004D2AFC">
            <w:pPr>
              <w:spacing w:before="60" w:after="60"/>
              <w:rPr>
                <w:rFonts w:cstheme="minorHAnsi"/>
              </w:rPr>
            </w:pPr>
            <w:r>
              <w:rPr>
                <w:rFonts w:cstheme="minorHAnsi"/>
              </w:rPr>
              <w:t xml:space="preserve">1.a </w:t>
            </w:r>
            <w:r w:rsidR="00323FDA">
              <w:rPr>
                <w:rFonts w:cstheme="minorHAnsi"/>
              </w:rPr>
              <w:t>From the add payment menu the user s</w:t>
            </w:r>
            <w:r>
              <w:rPr>
                <w:rFonts w:cstheme="minorHAnsi"/>
              </w:rPr>
              <w:t>earches for and selects existing payee to start a transaction</w:t>
            </w:r>
          </w:p>
          <w:p w14:paraId="605D3F1C" w14:textId="1BC0D429" w:rsidR="00D61C17" w:rsidRDefault="00D61C17" w:rsidP="004D2AFC">
            <w:pPr>
              <w:spacing w:before="60" w:after="60"/>
              <w:rPr>
                <w:rFonts w:cstheme="minorHAnsi"/>
              </w:rPr>
            </w:pPr>
            <w:r>
              <w:rPr>
                <w:rFonts w:cstheme="minorHAnsi"/>
              </w:rPr>
              <w:t xml:space="preserve">1.b </w:t>
            </w:r>
            <w:r w:rsidR="00323FDA">
              <w:rPr>
                <w:rFonts w:cstheme="minorHAnsi"/>
              </w:rPr>
              <w:t xml:space="preserve">From the add payment menu the user searches </w:t>
            </w:r>
            <w:r>
              <w:rPr>
                <w:rFonts w:cstheme="minorHAnsi"/>
              </w:rPr>
              <w:t>for and selects multiple payee</w:t>
            </w:r>
            <w:r w:rsidR="00323FDA">
              <w:rPr>
                <w:rFonts w:cstheme="minorHAnsi"/>
              </w:rPr>
              <w:t>s to make multiple transactions</w:t>
            </w:r>
          </w:p>
          <w:p w14:paraId="4F97E6DD" w14:textId="6A4B3AD4" w:rsidR="00323FDA" w:rsidRDefault="00C74181" w:rsidP="004D2AFC">
            <w:pPr>
              <w:spacing w:before="60" w:after="60"/>
              <w:rPr>
                <w:rFonts w:cstheme="minorHAnsi"/>
              </w:rPr>
            </w:pPr>
            <w:r>
              <w:rPr>
                <w:rFonts w:cstheme="minorHAnsi"/>
              </w:rPr>
              <w:t>1.c From</w:t>
            </w:r>
            <w:r w:rsidR="00323FDA">
              <w:rPr>
                <w:rFonts w:cstheme="minorHAnsi"/>
              </w:rPr>
              <w:t xml:space="preserve"> the transactions menu the user searches for a previous </w:t>
            </w:r>
            <w:r w:rsidR="00256911">
              <w:rPr>
                <w:rFonts w:cstheme="minorHAnsi"/>
              </w:rPr>
              <w:t>transaction.</w:t>
            </w:r>
          </w:p>
          <w:p w14:paraId="0905AAC9" w14:textId="1E55E64A" w:rsidR="00256911" w:rsidRDefault="00256911" w:rsidP="004D2AFC">
            <w:pPr>
              <w:spacing w:before="60" w:after="60"/>
              <w:rPr>
                <w:rFonts w:cstheme="minorHAnsi"/>
              </w:rPr>
            </w:pPr>
            <w:r>
              <w:rPr>
                <w:rFonts w:cstheme="minorHAnsi"/>
              </w:rPr>
              <w:t>2.a The user edits the payee account information where needed</w:t>
            </w:r>
          </w:p>
          <w:p w14:paraId="7A611084" w14:textId="77777777" w:rsidR="00D61C17" w:rsidRPr="000B0C9B" w:rsidRDefault="00D61C17" w:rsidP="004D2AFC">
            <w:pPr>
              <w:spacing w:before="60" w:after="60"/>
              <w:rPr>
                <w:rFonts w:cstheme="minorHAnsi"/>
              </w:rPr>
            </w:pPr>
            <w:r>
              <w:rPr>
                <w:rFonts w:cstheme="minorHAnsi"/>
              </w:rPr>
              <w:t xml:space="preserve">4.a Edit </w:t>
            </w:r>
            <w:r w:rsidRPr="000B0C9B">
              <w:rPr>
                <w:rFonts w:cstheme="minorHAnsi"/>
              </w:rPr>
              <w:t xml:space="preserve"> Transaction Due Date</w:t>
            </w:r>
          </w:p>
          <w:p w14:paraId="78C39741" w14:textId="77777777" w:rsidR="00D61C17" w:rsidRPr="000B0C9B" w:rsidRDefault="00D61C17" w:rsidP="004D2AFC">
            <w:pPr>
              <w:spacing w:before="60" w:after="60"/>
              <w:rPr>
                <w:rFonts w:cstheme="minorHAnsi"/>
              </w:rPr>
            </w:pPr>
            <w:r>
              <w:rPr>
                <w:rFonts w:cstheme="minorHAnsi"/>
              </w:rPr>
              <w:t>5.a Edit</w:t>
            </w:r>
            <w:r w:rsidRPr="000B0C9B">
              <w:rPr>
                <w:rFonts w:cstheme="minorHAnsi"/>
              </w:rPr>
              <w:t xml:space="preserve"> Cross Reference Number (ex. Invoice number for payment)</w:t>
            </w:r>
          </w:p>
          <w:p w14:paraId="028E89D6" w14:textId="77777777" w:rsidR="00D61C17" w:rsidRPr="000B0C9B" w:rsidRDefault="00D61C17" w:rsidP="004D2AFC">
            <w:pPr>
              <w:spacing w:before="60" w:after="60"/>
              <w:rPr>
                <w:rFonts w:cstheme="minorHAnsi"/>
              </w:rPr>
            </w:pPr>
            <w:r>
              <w:rPr>
                <w:rFonts w:cstheme="minorHAnsi"/>
              </w:rPr>
              <w:t>6.a Edit</w:t>
            </w:r>
            <w:r w:rsidRPr="000B0C9B">
              <w:rPr>
                <w:rFonts w:cstheme="minorHAnsi"/>
              </w:rPr>
              <w:t xml:space="preserve"> Payment Amount</w:t>
            </w:r>
          </w:p>
          <w:p w14:paraId="314A758A" w14:textId="77777777" w:rsidR="00D61C17" w:rsidRPr="000B0C9B" w:rsidRDefault="00D61C17" w:rsidP="004D2AFC">
            <w:pPr>
              <w:spacing w:before="60" w:after="60"/>
              <w:rPr>
                <w:rFonts w:cstheme="minorHAnsi"/>
              </w:rPr>
            </w:pPr>
            <w:r>
              <w:rPr>
                <w:rFonts w:cstheme="minorHAnsi"/>
              </w:rPr>
              <w:t>7.a Edit</w:t>
            </w:r>
            <w:r w:rsidRPr="000B0C9B">
              <w:rPr>
                <w:rFonts w:cstheme="minorHAnsi"/>
              </w:rPr>
              <w:t xml:space="preserve"> Payment Frequency  (requirements for frequency : One time, scheduled days of Month (ex: 15</w:t>
            </w:r>
            <w:r w:rsidRPr="000B0C9B">
              <w:rPr>
                <w:rFonts w:cstheme="minorHAnsi"/>
                <w:vertAlign w:val="superscript"/>
              </w:rPr>
              <w:t>th</w:t>
            </w:r>
            <w:r w:rsidRPr="000B0C9B">
              <w:rPr>
                <w:rFonts w:cstheme="minorHAnsi"/>
              </w:rPr>
              <w:t>, 30</w:t>
            </w:r>
            <w:r w:rsidRPr="000B0C9B">
              <w:rPr>
                <w:rFonts w:cstheme="minorHAnsi"/>
                <w:vertAlign w:val="superscript"/>
              </w:rPr>
              <w:t>th</w:t>
            </w:r>
            <w:r w:rsidRPr="000B0C9B">
              <w:rPr>
                <w:rFonts w:cstheme="minorHAnsi"/>
              </w:rPr>
              <w:t>), Monthly scheduled date, every two weeks)</w:t>
            </w:r>
          </w:p>
          <w:p w14:paraId="65445805" w14:textId="3F78EED8" w:rsidR="00D61C17" w:rsidRPr="000B0C9B" w:rsidRDefault="00D61C17" w:rsidP="004D2AFC">
            <w:pPr>
              <w:spacing w:before="60" w:after="60"/>
              <w:rPr>
                <w:rFonts w:cstheme="minorHAnsi"/>
              </w:rPr>
            </w:pPr>
            <w:r>
              <w:rPr>
                <w:rFonts w:cstheme="minorHAnsi"/>
              </w:rPr>
              <w:t xml:space="preserve">8.a Edit </w:t>
            </w:r>
            <w:r w:rsidR="00781BBD">
              <w:rPr>
                <w:rFonts w:cstheme="minorHAnsi"/>
              </w:rPr>
              <w:t xml:space="preserve">Payment Expiry Date </w:t>
            </w:r>
          </w:p>
          <w:p w14:paraId="09F1AF08" w14:textId="25670C76" w:rsidR="00D61C17" w:rsidRDefault="00D61C17" w:rsidP="004D2AFC">
            <w:pPr>
              <w:spacing w:before="60" w:after="60"/>
              <w:rPr>
                <w:rFonts w:cstheme="minorHAnsi"/>
              </w:rPr>
            </w:pPr>
            <w:r>
              <w:rPr>
                <w:rFonts w:cstheme="minorHAnsi"/>
              </w:rPr>
              <w:t>11.</w:t>
            </w:r>
            <w:r w:rsidR="00C74181">
              <w:rPr>
                <w:rFonts w:cstheme="minorHAnsi"/>
              </w:rPr>
              <w:t>a</w:t>
            </w:r>
            <w:r>
              <w:rPr>
                <w:rFonts w:cstheme="minorHAnsi"/>
              </w:rPr>
              <w:t xml:space="preserve"> Originator transactions </w:t>
            </w:r>
            <w:r w:rsidR="00E54589">
              <w:rPr>
                <w:rFonts w:cstheme="minorHAnsi"/>
              </w:rPr>
              <w:t>are set to release automatically</w:t>
            </w:r>
          </w:p>
          <w:p w14:paraId="7D55BF9D" w14:textId="3EDAD6F5" w:rsidR="006C5ED6" w:rsidRDefault="006C5ED6" w:rsidP="004D2AFC">
            <w:pPr>
              <w:spacing w:before="60" w:after="60"/>
              <w:rPr>
                <w:rFonts w:cstheme="minorHAnsi"/>
              </w:rPr>
            </w:pPr>
            <w:r>
              <w:rPr>
                <w:rFonts w:cstheme="minorHAnsi"/>
              </w:rPr>
              <w:t>11.b The Originator permissions require Dual Authorization. The Authorizing user gets an alert that a file requires authorization.</w:t>
            </w:r>
          </w:p>
          <w:p w14:paraId="6C7547F2" w14:textId="2A9351B6" w:rsidR="006C5ED6" w:rsidRDefault="006C5ED6" w:rsidP="004D2AFC">
            <w:pPr>
              <w:spacing w:before="60" w:after="60"/>
              <w:rPr>
                <w:rFonts w:cstheme="minorHAnsi"/>
              </w:rPr>
            </w:pPr>
            <w:r>
              <w:rPr>
                <w:rFonts w:cstheme="minorHAnsi"/>
              </w:rPr>
              <w:t>11.c The Authorizing User reviews the file details and approves or declines the file.</w:t>
            </w:r>
          </w:p>
          <w:p w14:paraId="7F434C6E" w14:textId="1DC31352" w:rsidR="006C5ED6" w:rsidRDefault="00C74181" w:rsidP="004D2AFC">
            <w:pPr>
              <w:spacing w:before="60" w:after="60"/>
              <w:rPr>
                <w:rFonts w:cstheme="minorHAnsi"/>
              </w:rPr>
            </w:pPr>
            <w:r>
              <w:rPr>
                <w:rFonts w:cstheme="minorHAnsi"/>
              </w:rPr>
              <w:t>11.</w:t>
            </w:r>
            <w:r w:rsidR="006C5ED6">
              <w:rPr>
                <w:rFonts w:cstheme="minorHAnsi"/>
              </w:rPr>
              <w:t>d</w:t>
            </w:r>
            <w:r>
              <w:rPr>
                <w:rFonts w:cstheme="minorHAnsi"/>
              </w:rPr>
              <w:t xml:space="preserve"> The Originator requests a recall of the transaction file</w:t>
            </w:r>
            <w:r w:rsidR="00AA18D0">
              <w:rPr>
                <w:rFonts w:cstheme="minorHAnsi"/>
              </w:rPr>
              <w:t>.</w:t>
            </w:r>
          </w:p>
          <w:p w14:paraId="44B2EAB1" w14:textId="2D863CA9" w:rsidR="00E54589" w:rsidRDefault="00E54589" w:rsidP="004D2AFC">
            <w:pPr>
              <w:spacing w:before="60" w:after="60"/>
              <w:rPr>
                <w:rFonts w:cstheme="minorHAnsi"/>
              </w:rPr>
            </w:pPr>
            <w:r>
              <w:rPr>
                <w:rFonts w:cstheme="minorHAnsi"/>
              </w:rPr>
              <w:t>12.a Payment file is rejected for errors. The CAFT Originator receives an alert with the details of the error makes and makes any changes and re-releases the file.</w:t>
            </w:r>
          </w:p>
          <w:p w14:paraId="5C2672D6" w14:textId="6628EA5B" w:rsidR="00E54589" w:rsidRDefault="00E54589" w:rsidP="004D2AFC">
            <w:pPr>
              <w:spacing w:before="60" w:after="60"/>
              <w:rPr>
                <w:rFonts w:cstheme="minorHAnsi"/>
              </w:rPr>
            </w:pPr>
            <w:r>
              <w:rPr>
                <w:rFonts w:cstheme="minorHAnsi"/>
              </w:rPr>
              <w:lastRenderedPageBreak/>
              <w:t>12. b Debit or credit transactions are returned and posted back to Originators return account. The CAFT Originator receives an alert.</w:t>
            </w:r>
          </w:p>
          <w:p w14:paraId="4AB39BF8" w14:textId="26CE8E97" w:rsidR="00AA18D0" w:rsidRDefault="00AA18D0" w:rsidP="004D2AFC">
            <w:pPr>
              <w:spacing w:before="60" w:after="60"/>
              <w:rPr>
                <w:rFonts w:cstheme="minorHAnsi"/>
              </w:rPr>
            </w:pPr>
            <w:r>
              <w:rPr>
                <w:rFonts w:cstheme="minorHAnsi"/>
              </w:rPr>
              <w:t xml:space="preserve">12.c Recalled transactions are returned back to the originators return account. </w:t>
            </w:r>
          </w:p>
          <w:p w14:paraId="17D47903" w14:textId="77777777" w:rsidR="00D61C17" w:rsidRPr="00AF2B25" w:rsidRDefault="00D61C17" w:rsidP="004D2AFC">
            <w:pPr>
              <w:spacing w:before="60" w:after="60"/>
              <w:ind w:left="720"/>
              <w:rPr>
                <w:rFonts w:cstheme="minorHAnsi"/>
              </w:rPr>
            </w:pPr>
          </w:p>
          <w:p w14:paraId="4D3316EB" w14:textId="77777777" w:rsidR="00D61C17" w:rsidRPr="005E4683" w:rsidRDefault="00D61C17" w:rsidP="004D2AFC">
            <w:pPr>
              <w:pStyle w:val="ListParagraph"/>
              <w:spacing w:before="60" w:after="60"/>
              <w:ind w:left="360"/>
              <w:rPr>
                <w:rFonts w:cstheme="minorHAnsi"/>
                <w:b/>
                <w:szCs w:val="20"/>
              </w:rPr>
            </w:pPr>
            <w:r>
              <w:rPr>
                <w:rFonts w:cstheme="minorHAnsi"/>
                <w:b/>
                <w:szCs w:val="20"/>
              </w:rPr>
              <w:t>End Alternate Flow</w:t>
            </w:r>
          </w:p>
        </w:tc>
      </w:tr>
      <w:tr w:rsidR="00D61C17" w:rsidRPr="00DE1574" w14:paraId="6ED0FE32"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F709980" w14:textId="77777777" w:rsidR="00D61C17" w:rsidRPr="00DE1574" w:rsidRDefault="00D61C17" w:rsidP="004D2AFC">
            <w:pPr>
              <w:spacing w:before="60" w:after="60"/>
              <w:jc w:val="right"/>
              <w:rPr>
                <w:rFonts w:cstheme="minorHAnsi"/>
                <w:b/>
              </w:rPr>
            </w:pPr>
            <w:r w:rsidRPr="00DE1574">
              <w:rPr>
                <w:rFonts w:cstheme="minorHAnsi"/>
                <w:b/>
              </w:rPr>
              <w:lastRenderedPageBreak/>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BDA0DB" w14:textId="77777777" w:rsidR="00D61C17" w:rsidRPr="0037146B" w:rsidRDefault="00D61C17" w:rsidP="004D2AFC">
            <w:pPr>
              <w:spacing w:before="60" w:after="60"/>
              <w:rPr>
                <w:rFonts w:cstheme="minorHAnsi"/>
              </w:rPr>
            </w:pPr>
            <w:r>
              <w:rPr>
                <w:rFonts w:cstheme="minorHAnsi"/>
              </w:rPr>
              <w:t>Payment Files uploaded from external systems</w:t>
            </w:r>
          </w:p>
        </w:tc>
      </w:tr>
      <w:tr w:rsidR="00D61C17" w:rsidRPr="00DE1574" w14:paraId="36A097D5"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B4C21E" w14:textId="77777777" w:rsidR="00D61C17" w:rsidRPr="00DE1574" w:rsidRDefault="00D61C17" w:rsidP="004D2AFC">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7DFC6" w14:textId="77777777" w:rsidR="00D61C17" w:rsidRPr="0037146B" w:rsidRDefault="00D61C17" w:rsidP="004D2AFC">
            <w:pPr>
              <w:spacing w:before="60" w:after="60"/>
              <w:rPr>
                <w:rFonts w:cstheme="minorHAnsi"/>
              </w:rPr>
            </w:pPr>
            <w:r>
              <w:rPr>
                <w:rFonts w:cstheme="minorHAnsi"/>
              </w:rPr>
              <w:t>High Priority</w:t>
            </w:r>
          </w:p>
        </w:tc>
      </w:tr>
      <w:tr w:rsidR="00D61C17" w:rsidRPr="00DE1574" w14:paraId="5F73C834" w14:textId="77777777" w:rsidTr="004D2AFC">
        <w:trPr>
          <w:trHeight w:val="772"/>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ED853E" w14:textId="77777777" w:rsidR="00D61C17" w:rsidRPr="00DE1574" w:rsidRDefault="00D61C17" w:rsidP="004D2AFC">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1D8493" w14:textId="77777777" w:rsidR="00D61C17" w:rsidRPr="00647313" w:rsidRDefault="00D61C17" w:rsidP="004D2AFC">
            <w:pPr>
              <w:spacing w:before="60" w:after="60"/>
              <w:rPr>
                <w:rFonts w:cstheme="minorHAnsi"/>
                <w:szCs w:val="20"/>
              </w:rPr>
            </w:pPr>
            <w:r>
              <w:rPr>
                <w:rFonts w:cstheme="minorHAnsi"/>
                <w:szCs w:val="20"/>
              </w:rPr>
              <w:t>Variable.</w:t>
            </w:r>
          </w:p>
        </w:tc>
      </w:tr>
      <w:tr w:rsidR="00D61C17" w:rsidRPr="00DE1574" w14:paraId="3E21D5FB"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7D453B2" w14:textId="77777777" w:rsidR="00D61C17" w:rsidRPr="00C02E25" w:rsidRDefault="00D61C17" w:rsidP="004D2AFC">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9BC794" w14:textId="1C8131ED" w:rsidR="00D61C17" w:rsidRPr="006816DF" w:rsidRDefault="0083447C" w:rsidP="006816DF">
            <w:pPr>
              <w:pStyle w:val="NormalWeb"/>
              <w:numPr>
                <w:ilvl w:val="0"/>
                <w:numId w:val="36"/>
              </w:numPr>
              <w:spacing w:after="0"/>
              <w:rPr>
                <w:rFonts w:asciiTheme="minorHAnsi" w:hAnsiTheme="minorHAnsi" w:cstheme="minorHAnsi"/>
                <w:sz w:val="20"/>
                <w:szCs w:val="20"/>
              </w:rPr>
            </w:pPr>
            <w:r w:rsidRPr="006816DF">
              <w:rPr>
                <w:rFonts w:asciiTheme="minorHAnsi" w:hAnsiTheme="minorHAnsi" w:cstheme="minorHAnsi"/>
                <w:sz w:val="20"/>
                <w:szCs w:val="20"/>
              </w:rPr>
              <w:t>Transaction limits and user permissions are determined at onboarding</w:t>
            </w:r>
          </w:p>
          <w:p w14:paraId="2365204D" w14:textId="0CA55FC4" w:rsidR="0083447C" w:rsidRPr="006816DF" w:rsidRDefault="0083447C" w:rsidP="006816DF">
            <w:pPr>
              <w:pStyle w:val="NormalWeb"/>
              <w:numPr>
                <w:ilvl w:val="0"/>
                <w:numId w:val="36"/>
              </w:numPr>
              <w:spacing w:after="0"/>
              <w:rPr>
                <w:rFonts w:asciiTheme="minorHAnsi" w:hAnsiTheme="minorHAnsi" w:cstheme="minorHAnsi"/>
                <w:sz w:val="20"/>
                <w:szCs w:val="20"/>
              </w:rPr>
            </w:pPr>
            <w:r w:rsidRPr="006816DF">
              <w:rPr>
                <w:rFonts w:asciiTheme="minorHAnsi" w:hAnsiTheme="minorHAnsi" w:cstheme="minorHAnsi"/>
                <w:sz w:val="20"/>
                <w:szCs w:val="20"/>
              </w:rPr>
              <w:t xml:space="preserve">The funding </w:t>
            </w:r>
          </w:p>
          <w:p w14:paraId="3F57A736" w14:textId="7E1066C5" w:rsidR="0083447C" w:rsidRPr="006816DF" w:rsidRDefault="006816DF" w:rsidP="006816DF">
            <w:pPr>
              <w:pStyle w:val="NormalWeb"/>
              <w:numPr>
                <w:ilvl w:val="0"/>
                <w:numId w:val="36"/>
              </w:numPr>
              <w:spacing w:after="0"/>
              <w:rPr>
                <w:rFonts w:asciiTheme="minorHAnsi" w:hAnsiTheme="minorHAnsi" w:cstheme="minorHAnsi"/>
                <w:sz w:val="20"/>
                <w:szCs w:val="20"/>
              </w:rPr>
            </w:pPr>
            <w:r w:rsidRPr="006816DF">
              <w:rPr>
                <w:rFonts w:asciiTheme="minorHAnsi" w:hAnsiTheme="minorHAnsi" w:cstheme="minorHAnsi"/>
                <w:sz w:val="20"/>
                <w:szCs w:val="20"/>
              </w:rPr>
              <w:t>The requirements for Originator p</w:t>
            </w:r>
            <w:r w:rsidR="0083447C" w:rsidRPr="006816DF">
              <w:rPr>
                <w:rFonts w:asciiTheme="minorHAnsi" w:hAnsiTheme="minorHAnsi" w:cstheme="minorHAnsi"/>
                <w:sz w:val="20"/>
                <w:szCs w:val="20"/>
              </w:rPr>
              <w:t xml:space="preserve">resettlement </w:t>
            </w:r>
            <w:r w:rsidRPr="006816DF">
              <w:rPr>
                <w:rFonts w:asciiTheme="minorHAnsi" w:hAnsiTheme="minorHAnsi" w:cstheme="minorHAnsi"/>
                <w:sz w:val="20"/>
                <w:szCs w:val="20"/>
              </w:rPr>
              <w:t>is determined at onboarding</w:t>
            </w:r>
          </w:p>
          <w:p w14:paraId="1A7E72CE" w14:textId="71F3A7A1" w:rsidR="006816DF" w:rsidRDefault="006816DF" w:rsidP="006816DF">
            <w:pPr>
              <w:pStyle w:val="NormalWeb"/>
              <w:numPr>
                <w:ilvl w:val="0"/>
                <w:numId w:val="36"/>
              </w:numPr>
              <w:spacing w:after="0"/>
              <w:rPr>
                <w:rFonts w:asciiTheme="minorHAnsi" w:hAnsiTheme="minorHAnsi" w:cstheme="minorHAnsi"/>
                <w:sz w:val="20"/>
                <w:szCs w:val="20"/>
              </w:rPr>
            </w:pPr>
            <w:r w:rsidRPr="006816DF">
              <w:rPr>
                <w:rFonts w:asciiTheme="minorHAnsi" w:hAnsiTheme="minorHAnsi" w:cstheme="minorHAnsi"/>
                <w:sz w:val="20"/>
                <w:szCs w:val="20"/>
              </w:rPr>
              <w:t>Funds need to be in the settlement account at presettlement or at settlement</w:t>
            </w:r>
          </w:p>
          <w:p w14:paraId="2B72B224" w14:textId="19EAC744" w:rsidR="00C74181" w:rsidRPr="006816DF" w:rsidRDefault="00C74181" w:rsidP="006816DF">
            <w:pPr>
              <w:pStyle w:val="NormalWeb"/>
              <w:numPr>
                <w:ilvl w:val="0"/>
                <w:numId w:val="36"/>
              </w:numPr>
              <w:spacing w:after="0"/>
              <w:rPr>
                <w:rFonts w:asciiTheme="minorHAnsi" w:hAnsiTheme="minorHAnsi" w:cstheme="minorHAnsi"/>
                <w:sz w:val="20"/>
                <w:szCs w:val="20"/>
              </w:rPr>
            </w:pPr>
            <w:r>
              <w:rPr>
                <w:rFonts w:asciiTheme="minorHAnsi" w:hAnsiTheme="minorHAnsi" w:cstheme="minorHAnsi"/>
                <w:sz w:val="20"/>
                <w:szCs w:val="20"/>
              </w:rPr>
              <w:t>Transaction recalls must be made x days by Service Provider</w:t>
            </w:r>
          </w:p>
          <w:p w14:paraId="77B6FD35" w14:textId="6323D575" w:rsidR="006816DF" w:rsidRDefault="006816DF" w:rsidP="004D2AFC">
            <w:pPr>
              <w:pStyle w:val="NormalWeb"/>
              <w:spacing w:after="0"/>
              <w:rPr>
                <w:rFonts w:asciiTheme="minorHAnsi" w:hAnsiTheme="minorHAnsi" w:cstheme="minorHAnsi"/>
                <w:b/>
                <w:sz w:val="20"/>
                <w:szCs w:val="20"/>
              </w:rPr>
            </w:pPr>
          </w:p>
          <w:p w14:paraId="1E44529B" w14:textId="77777777" w:rsidR="00D61C17" w:rsidRPr="00C02E25" w:rsidRDefault="00D61C17" w:rsidP="004D2AFC">
            <w:pPr>
              <w:pStyle w:val="NormalWeb"/>
              <w:spacing w:after="0"/>
              <w:rPr>
                <w:rFonts w:asciiTheme="minorHAnsi" w:hAnsiTheme="minorHAnsi" w:cstheme="minorHAnsi"/>
                <w:b/>
                <w:sz w:val="20"/>
                <w:szCs w:val="20"/>
              </w:rPr>
            </w:pPr>
          </w:p>
        </w:tc>
      </w:tr>
      <w:tr w:rsidR="00D61C17" w:rsidRPr="00DE1574" w14:paraId="7C381C3D"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31AD793" w14:textId="77777777" w:rsidR="00D61C17" w:rsidRPr="00DE1574" w:rsidRDefault="00D61C17" w:rsidP="004D2AFC">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CCF0A1" w14:textId="77777777" w:rsidR="00D61C17" w:rsidRPr="0037146B" w:rsidRDefault="00D61C17" w:rsidP="004D2AFC">
            <w:pPr>
              <w:rPr>
                <w:rFonts w:cstheme="minorHAnsi"/>
                <w:szCs w:val="20"/>
              </w:rPr>
            </w:pPr>
            <w:r>
              <w:rPr>
                <w:rFonts w:cstheme="minorHAnsi"/>
                <w:szCs w:val="20"/>
              </w:rPr>
              <w:t xml:space="preserve">CAFT service provide is agnostic. </w:t>
            </w:r>
          </w:p>
        </w:tc>
      </w:tr>
      <w:tr w:rsidR="00D61C17" w:rsidRPr="00DE1574" w14:paraId="0B8E88DE"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FA04281" w14:textId="77777777" w:rsidR="00D61C17" w:rsidRPr="00DE1574" w:rsidRDefault="00D61C17" w:rsidP="004D2AFC">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240989" w14:textId="2EBE3809" w:rsidR="002462C0" w:rsidRPr="0037146B" w:rsidRDefault="002462C0" w:rsidP="004D2AFC">
            <w:pPr>
              <w:rPr>
                <w:rFonts w:cstheme="minorHAnsi"/>
              </w:rPr>
            </w:pPr>
          </w:p>
        </w:tc>
      </w:tr>
    </w:tbl>
    <w:p w14:paraId="762553AF" w14:textId="77777777" w:rsidR="0045679F" w:rsidRDefault="0045679F" w:rsidP="0045679F"/>
    <w:p w14:paraId="110852C5" w14:textId="77777777" w:rsidR="0045679F" w:rsidRDefault="0045679F" w:rsidP="0045679F">
      <w:pPr>
        <w:pStyle w:val="Heading2"/>
        <w:keepNext/>
        <w:keepLines/>
        <w:spacing w:before="240" w:after="120" w:line="276" w:lineRule="auto"/>
      </w:pPr>
      <w:bookmarkStart w:id="21" w:name="_Toc43989423"/>
      <w:r>
        <w:t>Business Requirements</w:t>
      </w:r>
      <w:bookmarkEnd w:id="21"/>
      <w:r>
        <w:t xml:space="preserve"> </w:t>
      </w:r>
    </w:p>
    <w:tbl>
      <w:tblPr>
        <w:tblW w:w="10260" w:type="dxa"/>
        <w:tblLook w:val="04A0" w:firstRow="1" w:lastRow="0" w:firstColumn="1" w:lastColumn="0" w:noHBand="0" w:noVBand="1"/>
      </w:tblPr>
      <w:tblGrid>
        <w:gridCol w:w="2000"/>
        <w:gridCol w:w="8260"/>
      </w:tblGrid>
      <w:tr w:rsidR="00D61C17" w:rsidRPr="00CF7C3B" w14:paraId="66390191" w14:textId="77777777" w:rsidTr="004D2AFC">
        <w:trPr>
          <w:trHeight w:val="315"/>
        </w:trPr>
        <w:tc>
          <w:tcPr>
            <w:tcW w:w="20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75BFC27" w14:textId="4F580CF1" w:rsidR="00D61C17" w:rsidRPr="00CF7C3B" w:rsidRDefault="00561AEF" w:rsidP="004D2AFC">
            <w:pPr>
              <w:spacing w:after="0" w:line="240" w:lineRule="auto"/>
              <w:rPr>
                <w:rFonts w:ascii="Arial" w:hAnsi="Arial" w:cs="Arial"/>
                <w:b/>
                <w:bCs/>
                <w:color w:val="000000"/>
                <w:sz w:val="24"/>
                <w:szCs w:val="24"/>
              </w:rPr>
            </w:pPr>
            <w:r w:rsidRPr="00CF7C3B">
              <w:rPr>
                <w:rFonts w:ascii="Arial" w:hAnsi="Arial" w:cs="Arial"/>
                <w:b/>
                <w:bCs/>
                <w:color w:val="000000"/>
                <w:sz w:val="24"/>
                <w:szCs w:val="24"/>
              </w:rPr>
              <w:t>Requirement</w:t>
            </w:r>
            <w:r w:rsidR="00D61C17" w:rsidRPr="00CF7C3B">
              <w:rPr>
                <w:rFonts w:ascii="Arial" w:hAnsi="Arial" w:cs="Arial"/>
                <w:b/>
                <w:bCs/>
                <w:color w:val="000000"/>
                <w:sz w:val="24"/>
                <w:szCs w:val="24"/>
              </w:rPr>
              <w:t xml:space="preserve"> ID</w:t>
            </w:r>
          </w:p>
        </w:tc>
        <w:tc>
          <w:tcPr>
            <w:tcW w:w="8260" w:type="dxa"/>
            <w:tcBorders>
              <w:top w:val="single" w:sz="4" w:space="0" w:color="auto"/>
              <w:left w:val="nil"/>
              <w:bottom w:val="single" w:sz="4" w:space="0" w:color="auto"/>
              <w:right w:val="single" w:sz="4" w:space="0" w:color="auto"/>
            </w:tcBorders>
            <w:shd w:val="clear" w:color="000000" w:fill="BFBFBF"/>
            <w:vAlign w:val="center"/>
            <w:hideMark/>
          </w:tcPr>
          <w:p w14:paraId="6EE51A90" w14:textId="77777777" w:rsidR="00D61C17" w:rsidRPr="00CF7C3B" w:rsidRDefault="00D61C17" w:rsidP="004D2AFC">
            <w:pPr>
              <w:spacing w:after="0" w:line="240" w:lineRule="auto"/>
              <w:rPr>
                <w:rFonts w:ascii="Arial" w:hAnsi="Arial" w:cs="Arial"/>
                <w:b/>
                <w:bCs/>
                <w:color w:val="000000"/>
                <w:sz w:val="24"/>
                <w:szCs w:val="24"/>
              </w:rPr>
            </w:pPr>
            <w:r w:rsidRPr="00CF7C3B">
              <w:rPr>
                <w:rFonts w:ascii="Arial" w:hAnsi="Arial" w:cs="Arial"/>
                <w:b/>
                <w:bCs/>
                <w:color w:val="000000"/>
                <w:sz w:val="24"/>
                <w:szCs w:val="24"/>
              </w:rPr>
              <w:t xml:space="preserve">Description </w:t>
            </w:r>
          </w:p>
        </w:tc>
      </w:tr>
      <w:tr w:rsidR="00D61C17" w:rsidRPr="00CF7C3B" w14:paraId="05C738B1"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3FE103D" w14:textId="77777777" w:rsidR="00D61C17" w:rsidRPr="00CF7C3B" w:rsidRDefault="00D61C17" w:rsidP="004D2AFC">
            <w:pPr>
              <w:spacing w:after="0" w:line="240" w:lineRule="auto"/>
              <w:rPr>
                <w:rFonts w:cs="Calibri"/>
                <w:color w:val="000000"/>
              </w:rPr>
            </w:pPr>
            <w:r w:rsidRPr="00CF7C3B">
              <w:rPr>
                <w:rFonts w:cs="Calibri"/>
                <w:color w:val="000000"/>
              </w:rPr>
              <w:t>BR-CAFT-1.17</w:t>
            </w:r>
          </w:p>
        </w:tc>
        <w:tc>
          <w:tcPr>
            <w:tcW w:w="8260" w:type="dxa"/>
            <w:tcBorders>
              <w:top w:val="single" w:sz="4" w:space="0" w:color="auto"/>
              <w:left w:val="nil"/>
              <w:bottom w:val="nil"/>
              <w:right w:val="single" w:sz="4" w:space="0" w:color="auto"/>
            </w:tcBorders>
            <w:shd w:val="clear" w:color="auto" w:fill="auto"/>
            <w:vAlign w:val="bottom"/>
            <w:hideMark/>
          </w:tcPr>
          <w:p w14:paraId="34C1B19A" w14:textId="5BEE3335"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create a new payment template  from  </w:t>
            </w:r>
            <w:r w:rsidR="00397B8A" w:rsidRPr="00CF7C3B">
              <w:rPr>
                <w:rFonts w:ascii="Arial" w:hAnsi="Arial" w:cs="Arial"/>
                <w:color w:val="000000"/>
              </w:rPr>
              <w:t>direct</w:t>
            </w:r>
            <w:r w:rsidRPr="00CF7C3B">
              <w:rPr>
                <w:rFonts w:ascii="Arial" w:hAnsi="Arial" w:cs="Arial"/>
                <w:color w:val="000000"/>
              </w:rPr>
              <w:t xml:space="preserve"> entry transactions</w:t>
            </w:r>
          </w:p>
        </w:tc>
      </w:tr>
      <w:tr w:rsidR="00D61C17" w:rsidRPr="00CF7C3B" w14:paraId="1C50A3DA"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6D68650" w14:textId="77777777" w:rsidR="00D61C17" w:rsidRPr="00CF7C3B" w:rsidRDefault="00D61C17" w:rsidP="004D2AFC">
            <w:pPr>
              <w:spacing w:after="0" w:line="240" w:lineRule="auto"/>
              <w:rPr>
                <w:rFonts w:cs="Calibri"/>
                <w:color w:val="000000"/>
              </w:rPr>
            </w:pPr>
            <w:r w:rsidRPr="00CF7C3B">
              <w:rPr>
                <w:rFonts w:cs="Calibri"/>
                <w:color w:val="000000"/>
              </w:rPr>
              <w:t>BR-CAFT-1.18</w:t>
            </w:r>
          </w:p>
        </w:tc>
        <w:tc>
          <w:tcPr>
            <w:tcW w:w="8260" w:type="dxa"/>
            <w:tcBorders>
              <w:top w:val="single" w:sz="4" w:space="0" w:color="auto"/>
              <w:left w:val="nil"/>
              <w:bottom w:val="nil"/>
              <w:right w:val="single" w:sz="4" w:space="0" w:color="auto"/>
            </w:tcBorders>
            <w:shd w:val="clear" w:color="auto" w:fill="auto"/>
            <w:vAlign w:val="bottom"/>
            <w:hideMark/>
          </w:tcPr>
          <w:p w14:paraId="2EEB84C1" w14:textId="4EBA0D51"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create a new collection  template  from  </w:t>
            </w:r>
            <w:r w:rsidR="00397B8A" w:rsidRPr="00CF7C3B">
              <w:rPr>
                <w:rFonts w:ascii="Arial" w:hAnsi="Arial" w:cs="Arial"/>
                <w:color w:val="000000"/>
              </w:rPr>
              <w:t>direct</w:t>
            </w:r>
            <w:r w:rsidRPr="00CF7C3B">
              <w:rPr>
                <w:rFonts w:ascii="Arial" w:hAnsi="Arial" w:cs="Arial"/>
                <w:color w:val="000000"/>
              </w:rPr>
              <w:t xml:space="preserve"> entry transactions</w:t>
            </w:r>
          </w:p>
        </w:tc>
      </w:tr>
      <w:tr w:rsidR="00D61C17" w:rsidRPr="00CF7C3B" w14:paraId="5C33118C"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CAA9D76" w14:textId="77777777" w:rsidR="00D61C17" w:rsidRPr="00CF7C3B" w:rsidRDefault="00D61C17" w:rsidP="004D2AFC">
            <w:pPr>
              <w:spacing w:after="0" w:line="240" w:lineRule="auto"/>
              <w:rPr>
                <w:rFonts w:cs="Calibri"/>
                <w:color w:val="000000"/>
              </w:rPr>
            </w:pPr>
            <w:r w:rsidRPr="00CF7C3B">
              <w:rPr>
                <w:rFonts w:cs="Calibri"/>
                <w:color w:val="000000"/>
              </w:rPr>
              <w:t>BR-CAFT-1.19</w:t>
            </w:r>
          </w:p>
        </w:tc>
        <w:tc>
          <w:tcPr>
            <w:tcW w:w="8260" w:type="dxa"/>
            <w:tcBorders>
              <w:top w:val="single" w:sz="4" w:space="0" w:color="auto"/>
              <w:left w:val="nil"/>
              <w:bottom w:val="single" w:sz="4" w:space="0" w:color="auto"/>
              <w:right w:val="single" w:sz="4" w:space="0" w:color="auto"/>
            </w:tcBorders>
            <w:shd w:val="clear" w:color="auto" w:fill="auto"/>
            <w:vAlign w:val="bottom"/>
            <w:hideMark/>
          </w:tcPr>
          <w:p w14:paraId="1867ABB6"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Ability to create a new template from saved sets of EFT collection templates</w:t>
            </w:r>
          </w:p>
        </w:tc>
      </w:tr>
      <w:tr w:rsidR="00D61C17" w:rsidRPr="00CF7C3B" w14:paraId="3DA60382"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E351D0C" w14:textId="77777777" w:rsidR="00D61C17" w:rsidRPr="00CF7C3B" w:rsidRDefault="00D61C17" w:rsidP="004D2AFC">
            <w:pPr>
              <w:spacing w:after="0" w:line="240" w:lineRule="auto"/>
              <w:rPr>
                <w:rFonts w:cs="Calibri"/>
                <w:color w:val="000000"/>
              </w:rPr>
            </w:pPr>
            <w:r w:rsidRPr="00CF7C3B">
              <w:rPr>
                <w:rFonts w:cs="Calibri"/>
                <w:color w:val="000000"/>
              </w:rPr>
              <w:t>BR-CAFT-1.20</w:t>
            </w:r>
          </w:p>
        </w:tc>
        <w:tc>
          <w:tcPr>
            <w:tcW w:w="8260" w:type="dxa"/>
            <w:tcBorders>
              <w:top w:val="nil"/>
              <w:left w:val="nil"/>
              <w:bottom w:val="single" w:sz="4" w:space="0" w:color="auto"/>
              <w:right w:val="single" w:sz="4" w:space="0" w:color="auto"/>
            </w:tcBorders>
            <w:shd w:val="clear" w:color="auto" w:fill="auto"/>
            <w:vAlign w:val="bottom"/>
            <w:hideMark/>
          </w:tcPr>
          <w:p w14:paraId="46A8327F"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Ability to create a new template from saved sets of EFT payment templates</w:t>
            </w:r>
          </w:p>
        </w:tc>
      </w:tr>
      <w:tr w:rsidR="00D61C17" w:rsidRPr="00CF7C3B" w14:paraId="66256091"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4E1761C" w14:textId="77777777" w:rsidR="00D61C17" w:rsidRPr="00CF7C3B" w:rsidRDefault="00D61C17" w:rsidP="004D2AFC">
            <w:pPr>
              <w:spacing w:after="0" w:line="240" w:lineRule="auto"/>
              <w:rPr>
                <w:rFonts w:cs="Calibri"/>
                <w:color w:val="000000"/>
              </w:rPr>
            </w:pPr>
            <w:r w:rsidRPr="00CF7C3B">
              <w:rPr>
                <w:rFonts w:cs="Calibri"/>
                <w:color w:val="000000"/>
              </w:rPr>
              <w:t>BR-CAFT-1.21</w:t>
            </w:r>
          </w:p>
        </w:tc>
        <w:tc>
          <w:tcPr>
            <w:tcW w:w="8260" w:type="dxa"/>
            <w:tcBorders>
              <w:top w:val="nil"/>
              <w:left w:val="nil"/>
              <w:bottom w:val="single" w:sz="4" w:space="0" w:color="auto"/>
              <w:right w:val="single" w:sz="4" w:space="0" w:color="auto"/>
            </w:tcBorders>
            <w:shd w:val="clear" w:color="auto" w:fill="auto"/>
            <w:vAlign w:val="bottom"/>
            <w:hideMark/>
          </w:tcPr>
          <w:p w14:paraId="787CC884"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search previous payment files </w:t>
            </w:r>
          </w:p>
        </w:tc>
      </w:tr>
      <w:tr w:rsidR="00D61C17" w:rsidRPr="00CF7C3B" w14:paraId="25C4EC19"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2F69B2E" w14:textId="77777777" w:rsidR="00D61C17" w:rsidRPr="00CF7C3B" w:rsidRDefault="00D61C17" w:rsidP="004D2AFC">
            <w:pPr>
              <w:spacing w:after="0" w:line="240" w:lineRule="auto"/>
              <w:rPr>
                <w:rFonts w:cs="Calibri"/>
                <w:color w:val="000000"/>
              </w:rPr>
            </w:pPr>
            <w:r w:rsidRPr="00CF7C3B">
              <w:rPr>
                <w:rFonts w:cs="Calibri"/>
                <w:color w:val="000000"/>
              </w:rPr>
              <w:t>BR-CAFT-1.22</w:t>
            </w:r>
          </w:p>
        </w:tc>
        <w:tc>
          <w:tcPr>
            <w:tcW w:w="8260" w:type="dxa"/>
            <w:tcBorders>
              <w:top w:val="nil"/>
              <w:left w:val="nil"/>
              <w:bottom w:val="single" w:sz="4" w:space="0" w:color="auto"/>
              <w:right w:val="single" w:sz="4" w:space="0" w:color="auto"/>
            </w:tcBorders>
            <w:shd w:val="clear" w:color="auto" w:fill="auto"/>
            <w:vAlign w:val="bottom"/>
            <w:hideMark/>
          </w:tcPr>
          <w:p w14:paraId="09ABFAE5"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search previous collection files </w:t>
            </w:r>
          </w:p>
        </w:tc>
      </w:tr>
      <w:tr w:rsidR="00D61C17" w:rsidRPr="00CF7C3B" w14:paraId="7CED9EEE"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EA24ACF" w14:textId="77777777" w:rsidR="00D61C17" w:rsidRPr="00CF7C3B" w:rsidRDefault="00D61C17" w:rsidP="004D2AFC">
            <w:pPr>
              <w:spacing w:after="0" w:line="240" w:lineRule="auto"/>
              <w:rPr>
                <w:rFonts w:cs="Calibri"/>
                <w:color w:val="000000"/>
              </w:rPr>
            </w:pPr>
            <w:r w:rsidRPr="00CF7C3B">
              <w:rPr>
                <w:rFonts w:cs="Calibri"/>
                <w:color w:val="000000"/>
              </w:rPr>
              <w:t>BR-CAFT-1.23</w:t>
            </w:r>
          </w:p>
        </w:tc>
        <w:tc>
          <w:tcPr>
            <w:tcW w:w="8260" w:type="dxa"/>
            <w:tcBorders>
              <w:top w:val="nil"/>
              <w:left w:val="nil"/>
              <w:bottom w:val="single" w:sz="4" w:space="0" w:color="auto"/>
              <w:right w:val="single" w:sz="4" w:space="0" w:color="auto"/>
            </w:tcBorders>
            <w:shd w:val="clear" w:color="auto" w:fill="auto"/>
            <w:vAlign w:val="bottom"/>
            <w:hideMark/>
          </w:tcPr>
          <w:p w14:paraId="031CA4DF" w14:textId="541F58CC"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w:t>
            </w:r>
            <w:r w:rsidR="00397B8A" w:rsidRPr="00CF7C3B">
              <w:rPr>
                <w:rFonts w:ascii="Arial" w:hAnsi="Arial" w:cs="Arial"/>
                <w:color w:val="000000"/>
              </w:rPr>
              <w:t>to</w:t>
            </w:r>
            <w:r w:rsidRPr="00CF7C3B">
              <w:rPr>
                <w:rFonts w:ascii="Arial" w:hAnsi="Arial" w:cs="Arial"/>
                <w:color w:val="000000"/>
              </w:rPr>
              <w:t xml:space="preserve"> Modify </w:t>
            </w:r>
            <w:r w:rsidR="00397B8A" w:rsidRPr="00CF7C3B">
              <w:rPr>
                <w:rFonts w:ascii="Arial" w:hAnsi="Arial" w:cs="Arial"/>
                <w:color w:val="000000"/>
              </w:rPr>
              <w:t>existing</w:t>
            </w:r>
            <w:r w:rsidRPr="00CF7C3B">
              <w:rPr>
                <w:rFonts w:ascii="Arial" w:hAnsi="Arial" w:cs="Arial"/>
                <w:color w:val="000000"/>
              </w:rPr>
              <w:t xml:space="preserve"> templates to </w:t>
            </w:r>
            <w:r w:rsidR="00397B8A" w:rsidRPr="00CF7C3B">
              <w:rPr>
                <w:rFonts w:ascii="Arial" w:hAnsi="Arial" w:cs="Arial"/>
                <w:color w:val="000000"/>
              </w:rPr>
              <w:t>initiate</w:t>
            </w:r>
            <w:r w:rsidRPr="00CF7C3B">
              <w:rPr>
                <w:rFonts w:ascii="Arial" w:hAnsi="Arial" w:cs="Arial"/>
                <w:color w:val="000000"/>
              </w:rPr>
              <w:t xml:space="preserve"> a new transaction</w:t>
            </w:r>
          </w:p>
        </w:tc>
      </w:tr>
      <w:tr w:rsidR="00D61C17" w:rsidRPr="00CF7C3B" w14:paraId="19EF136B"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2F6F8D7" w14:textId="77777777" w:rsidR="00D61C17" w:rsidRPr="00CF7C3B" w:rsidRDefault="00D61C17" w:rsidP="004D2AFC">
            <w:pPr>
              <w:spacing w:after="0" w:line="240" w:lineRule="auto"/>
              <w:rPr>
                <w:rFonts w:cs="Calibri"/>
                <w:color w:val="000000"/>
              </w:rPr>
            </w:pPr>
            <w:r w:rsidRPr="00CF7C3B">
              <w:rPr>
                <w:rFonts w:cs="Calibri"/>
                <w:color w:val="000000"/>
              </w:rPr>
              <w:t>BR-CAFT-1.24</w:t>
            </w:r>
          </w:p>
        </w:tc>
        <w:tc>
          <w:tcPr>
            <w:tcW w:w="8260" w:type="dxa"/>
            <w:tcBorders>
              <w:top w:val="nil"/>
              <w:left w:val="nil"/>
              <w:bottom w:val="single" w:sz="4" w:space="0" w:color="auto"/>
              <w:right w:val="single" w:sz="4" w:space="0" w:color="auto"/>
            </w:tcBorders>
            <w:shd w:val="clear" w:color="auto" w:fill="auto"/>
            <w:vAlign w:val="center"/>
            <w:hideMark/>
          </w:tcPr>
          <w:p w14:paraId="17B51B90"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Must be able to save a payment file as a template for re-use in the future</w:t>
            </w:r>
          </w:p>
        </w:tc>
      </w:tr>
      <w:tr w:rsidR="00D61C17" w:rsidRPr="00CF7C3B" w14:paraId="4DBA646C"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3C8BAE1" w14:textId="77777777" w:rsidR="00D61C17" w:rsidRPr="00CF7C3B" w:rsidRDefault="00D61C17" w:rsidP="004D2AFC">
            <w:pPr>
              <w:spacing w:after="0" w:line="240" w:lineRule="auto"/>
              <w:rPr>
                <w:rFonts w:cs="Calibri"/>
                <w:color w:val="000000"/>
              </w:rPr>
            </w:pPr>
            <w:r w:rsidRPr="00CF7C3B">
              <w:rPr>
                <w:rFonts w:cs="Calibri"/>
                <w:color w:val="000000"/>
              </w:rPr>
              <w:t>BR-CAFT-1.25</w:t>
            </w:r>
          </w:p>
        </w:tc>
        <w:tc>
          <w:tcPr>
            <w:tcW w:w="8260" w:type="dxa"/>
            <w:tcBorders>
              <w:top w:val="nil"/>
              <w:left w:val="nil"/>
              <w:bottom w:val="single" w:sz="4" w:space="0" w:color="auto"/>
              <w:right w:val="single" w:sz="4" w:space="0" w:color="auto"/>
            </w:tcBorders>
            <w:shd w:val="clear" w:color="auto" w:fill="auto"/>
            <w:vAlign w:val="center"/>
            <w:hideMark/>
          </w:tcPr>
          <w:p w14:paraId="46B5F665"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Must be able to save collection transactions as a template for future use</w:t>
            </w:r>
          </w:p>
        </w:tc>
      </w:tr>
      <w:tr w:rsidR="00D61C17" w:rsidRPr="00CF7C3B" w14:paraId="22FC9B07" w14:textId="77777777" w:rsidTr="004D2AFC">
        <w:trPr>
          <w:trHeight w:val="5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2AB5403" w14:textId="77777777" w:rsidR="00D61C17" w:rsidRPr="00CF7C3B" w:rsidRDefault="00D61C17" w:rsidP="004D2AFC">
            <w:pPr>
              <w:spacing w:after="0" w:line="240" w:lineRule="auto"/>
              <w:rPr>
                <w:rFonts w:cs="Calibri"/>
                <w:color w:val="000000"/>
              </w:rPr>
            </w:pPr>
            <w:r w:rsidRPr="00CF7C3B">
              <w:rPr>
                <w:rFonts w:cs="Calibri"/>
                <w:color w:val="000000"/>
              </w:rPr>
              <w:t>BR-CAFT-1.26</w:t>
            </w:r>
          </w:p>
        </w:tc>
        <w:tc>
          <w:tcPr>
            <w:tcW w:w="8260" w:type="dxa"/>
            <w:tcBorders>
              <w:top w:val="nil"/>
              <w:left w:val="nil"/>
              <w:bottom w:val="single" w:sz="4" w:space="0" w:color="auto"/>
              <w:right w:val="single" w:sz="4" w:space="0" w:color="auto"/>
            </w:tcBorders>
            <w:shd w:val="clear" w:color="auto" w:fill="auto"/>
            <w:vAlign w:val="center"/>
            <w:hideMark/>
          </w:tcPr>
          <w:p w14:paraId="01C2A33A"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The ability to display the list of all ACH payment transactions that are made using ACH. </w:t>
            </w:r>
          </w:p>
        </w:tc>
      </w:tr>
      <w:tr w:rsidR="00D61C17" w:rsidRPr="00CF7C3B" w14:paraId="437B7FC1"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FD4136F" w14:textId="77777777" w:rsidR="00D61C17" w:rsidRPr="00CF7C3B" w:rsidRDefault="00D61C17" w:rsidP="004D2AFC">
            <w:pPr>
              <w:spacing w:after="0" w:line="240" w:lineRule="auto"/>
              <w:rPr>
                <w:rFonts w:cs="Calibri"/>
                <w:color w:val="000000"/>
              </w:rPr>
            </w:pPr>
            <w:r w:rsidRPr="00CF7C3B">
              <w:rPr>
                <w:rFonts w:cs="Calibri"/>
                <w:color w:val="000000"/>
              </w:rPr>
              <w:t>BR-CAFT-1.27</w:t>
            </w:r>
          </w:p>
        </w:tc>
        <w:tc>
          <w:tcPr>
            <w:tcW w:w="8260" w:type="dxa"/>
            <w:tcBorders>
              <w:top w:val="nil"/>
              <w:left w:val="nil"/>
              <w:bottom w:val="single" w:sz="4" w:space="0" w:color="auto"/>
              <w:right w:val="single" w:sz="4" w:space="0" w:color="auto"/>
            </w:tcBorders>
            <w:shd w:val="clear" w:color="auto" w:fill="auto"/>
            <w:vAlign w:val="center"/>
            <w:hideMark/>
          </w:tcPr>
          <w:p w14:paraId="15FA6EDB"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User should be able to view and take action on the transactions awaiting approval.</w:t>
            </w:r>
          </w:p>
        </w:tc>
      </w:tr>
      <w:tr w:rsidR="00D61C17" w:rsidRPr="00CF7C3B" w14:paraId="43E8678D"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3E0F1CA" w14:textId="77777777" w:rsidR="00D61C17" w:rsidRPr="00CF7C3B" w:rsidRDefault="00D61C17" w:rsidP="004D2AFC">
            <w:pPr>
              <w:spacing w:after="0" w:line="240" w:lineRule="auto"/>
              <w:rPr>
                <w:rFonts w:cs="Calibri"/>
                <w:color w:val="000000"/>
              </w:rPr>
            </w:pPr>
            <w:r w:rsidRPr="00CF7C3B">
              <w:rPr>
                <w:rFonts w:cs="Calibri"/>
                <w:color w:val="000000"/>
              </w:rPr>
              <w:t>BR-CAFT-1.28</w:t>
            </w:r>
          </w:p>
        </w:tc>
        <w:tc>
          <w:tcPr>
            <w:tcW w:w="8260" w:type="dxa"/>
            <w:tcBorders>
              <w:top w:val="nil"/>
              <w:left w:val="nil"/>
              <w:bottom w:val="single" w:sz="4" w:space="0" w:color="auto"/>
              <w:right w:val="single" w:sz="4" w:space="0" w:color="auto"/>
            </w:tcBorders>
            <w:shd w:val="clear" w:color="auto" w:fill="auto"/>
            <w:vAlign w:val="center"/>
            <w:hideMark/>
          </w:tcPr>
          <w:p w14:paraId="17A8DB0E"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approve ACH transactions.   </w:t>
            </w:r>
          </w:p>
        </w:tc>
      </w:tr>
      <w:tr w:rsidR="00D61C17" w:rsidRPr="00CF7C3B" w14:paraId="78A1A5DA"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5D9604B" w14:textId="77777777" w:rsidR="00D61C17" w:rsidRPr="00CF7C3B" w:rsidRDefault="00D61C17" w:rsidP="004D2AFC">
            <w:pPr>
              <w:spacing w:after="0" w:line="240" w:lineRule="auto"/>
              <w:rPr>
                <w:rFonts w:cs="Calibri"/>
                <w:color w:val="000000"/>
              </w:rPr>
            </w:pPr>
            <w:r w:rsidRPr="00CF7C3B">
              <w:rPr>
                <w:rFonts w:cs="Calibri"/>
                <w:color w:val="000000"/>
              </w:rPr>
              <w:t>BR-CAFT-1.29</w:t>
            </w:r>
          </w:p>
        </w:tc>
        <w:tc>
          <w:tcPr>
            <w:tcW w:w="8260" w:type="dxa"/>
            <w:tcBorders>
              <w:top w:val="nil"/>
              <w:left w:val="nil"/>
              <w:bottom w:val="single" w:sz="4" w:space="0" w:color="auto"/>
              <w:right w:val="single" w:sz="4" w:space="0" w:color="auto"/>
            </w:tcBorders>
            <w:shd w:val="clear" w:color="auto" w:fill="auto"/>
            <w:vAlign w:val="bottom"/>
            <w:hideMark/>
          </w:tcPr>
          <w:p w14:paraId="3F4FEF71"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create a new template from saved sets of EFT payment and collection templates. </w:t>
            </w:r>
          </w:p>
        </w:tc>
      </w:tr>
      <w:tr w:rsidR="00D61C17" w:rsidRPr="00CF7C3B" w14:paraId="56B3F1F7" w14:textId="77777777" w:rsidTr="004D2AFC">
        <w:trPr>
          <w:trHeight w:val="5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C649A4C" w14:textId="77777777" w:rsidR="00D61C17" w:rsidRPr="00CF7C3B" w:rsidRDefault="00D61C17" w:rsidP="004D2AFC">
            <w:pPr>
              <w:spacing w:after="0" w:line="240" w:lineRule="auto"/>
              <w:rPr>
                <w:rFonts w:cs="Calibri"/>
                <w:color w:val="000000"/>
              </w:rPr>
            </w:pPr>
            <w:r w:rsidRPr="00CF7C3B">
              <w:rPr>
                <w:rFonts w:cs="Calibri"/>
                <w:color w:val="000000"/>
              </w:rPr>
              <w:lastRenderedPageBreak/>
              <w:t>BR-CAFT-1.30</w:t>
            </w:r>
          </w:p>
        </w:tc>
        <w:tc>
          <w:tcPr>
            <w:tcW w:w="8260" w:type="dxa"/>
            <w:tcBorders>
              <w:top w:val="nil"/>
              <w:left w:val="nil"/>
              <w:bottom w:val="single" w:sz="4" w:space="0" w:color="auto"/>
              <w:right w:val="single" w:sz="4" w:space="0" w:color="auto"/>
            </w:tcBorders>
            <w:shd w:val="clear" w:color="auto" w:fill="auto"/>
            <w:vAlign w:val="center"/>
            <w:hideMark/>
          </w:tcPr>
          <w:p w14:paraId="6A804A6C"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The ability to display the list of all EFT payment and EFT collection transactions that are made using EFT.</w:t>
            </w:r>
          </w:p>
        </w:tc>
      </w:tr>
      <w:tr w:rsidR="00D61C17" w:rsidRPr="00CF7C3B" w14:paraId="6B6D7DA0" w14:textId="77777777" w:rsidTr="004D2AFC">
        <w:trPr>
          <w:trHeight w:val="5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0567DAD" w14:textId="77777777" w:rsidR="00D61C17" w:rsidRPr="00CF7C3B" w:rsidRDefault="00D61C17" w:rsidP="004D2AFC">
            <w:pPr>
              <w:spacing w:after="0" w:line="240" w:lineRule="auto"/>
              <w:rPr>
                <w:rFonts w:cs="Calibri"/>
                <w:color w:val="000000"/>
              </w:rPr>
            </w:pPr>
            <w:r w:rsidRPr="00CF7C3B">
              <w:rPr>
                <w:rFonts w:cs="Calibri"/>
                <w:color w:val="000000"/>
              </w:rPr>
              <w:t>BR-CAFT-1.31</w:t>
            </w:r>
          </w:p>
        </w:tc>
        <w:tc>
          <w:tcPr>
            <w:tcW w:w="8260" w:type="dxa"/>
            <w:tcBorders>
              <w:top w:val="nil"/>
              <w:left w:val="nil"/>
              <w:bottom w:val="single" w:sz="4" w:space="0" w:color="auto"/>
              <w:right w:val="single" w:sz="4" w:space="0" w:color="auto"/>
            </w:tcBorders>
            <w:shd w:val="clear" w:color="auto" w:fill="auto"/>
            <w:vAlign w:val="center"/>
            <w:hideMark/>
          </w:tcPr>
          <w:p w14:paraId="212033BC"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approve EFT transactions. User should be able to view and take action on the transactions awaiting approval. User should be able to approve or decline transaction </w:t>
            </w:r>
          </w:p>
        </w:tc>
      </w:tr>
      <w:tr w:rsidR="00D61C17" w:rsidRPr="00CF7C3B" w14:paraId="52BB5B2E"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2794428" w14:textId="77777777" w:rsidR="00D61C17" w:rsidRPr="00CF7C3B" w:rsidRDefault="00D61C17" w:rsidP="004D2AFC">
            <w:pPr>
              <w:spacing w:after="0" w:line="240" w:lineRule="auto"/>
              <w:rPr>
                <w:rFonts w:cs="Calibri"/>
                <w:color w:val="000000"/>
              </w:rPr>
            </w:pPr>
            <w:r w:rsidRPr="00CF7C3B">
              <w:rPr>
                <w:rFonts w:cs="Calibri"/>
                <w:color w:val="000000"/>
              </w:rPr>
              <w:t>BR-CAFT-1.32</w:t>
            </w:r>
          </w:p>
        </w:tc>
        <w:tc>
          <w:tcPr>
            <w:tcW w:w="8260" w:type="dxa"/>
            <w:tcBorders>
              <w:top w:val="nil"/>
              <w:left w:val="nil"/>
              <w:bottom w:val="single" w:sz="4" w:space="0" w:color="auto"/>
              <w:right w:val="single" w:sz="4" w:space="0" w:color="auto"/>
            </w:tcBorders>
            <w:shd w:val="clear" w:color="auto" w:fill="auto"/>
            <w:vAlign w:val="center"/>
            <w:hideMark/>
          </w:tcPr>
          <w:p w14:paraId="6138950F"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User should be able to decline transaction (Unclear)</w:t>
            </w:r>
          </w:p>
        </w:tc>
      </w:tr>
      <w:tr w:rsidR="00D61C17" w:rsidRPr="00CF7C3B" w14:paraId="643AB80F"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8A5E1C7" w14:textId="77777777" w:rsidR="00D61C17" w:rsidRPr="00CF7C3B" w:rsidRDefault="00D61C17" w:rsidP="004D2AFC">
            <w:pPr>
              <w:spacing w:after="0" w:line="240" w:lineRule="auto"/>
              <w:rPr>
                <w:rFonts w:cs="Calibri"/>
                <w:color w:val="000000"/>
              </w:rPr>
            </w:pPr>
            <w:r w:rsidRPr="00CF7C3B">
              <w:rPr>
                <w:rFonts w:cs="Calibri"/>
                <w:color w:val="000000"/>
              </w:rPr>
              <w:t>BR-CAFT-1.33</w:t>
            </w:r>
          </w:p>
        </w:tc>
        <w:tc>
          <w:tcPr>
            <w:tcW w:w="8260" w:type="dxa"/>
            <w:tcBorders>
              <w:top w:val="nil"/>
              <w:left w:val="nil"/>
              <w:bottom w:val="single" w:sz="4" w:space="0" w:color="auto"/>
              <w:right w:val="single" w:sz="4" w:space="0" w:color="auto"/>
            </w:tcBorders>
            <w:shd w:val="clear" w:color="auto" w:fill="auto"/>
            <w:vAlign w:val="bottom"/>
            <w:hideMark/>
          </w:tcPr>
          <w:p w14:paraId="0ED388FB"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view the list of pending file uploads that need the approval to complete the process.  </w:t>
            </w:r>
          </w:p>
        </w:tc>
      </w:tr>
      <w:tr w:rsidR="00D61C17" w:rsidRPr="00CF7C3B" w14:paraId="307F5D48"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BB3FE1A" w14:textId="77777777" w:rsidR="00D61C17" w:rsidRPr="00CF7C3B" w:rsidRDefault="00D61C17" w:rsidP="004D2AFC">
            <w:pPr>
              <w:spacing w:after="0" w:line="240" w:lineRule="auto"/>
              <w:rPr>
                <w:rFonts w:cs="Calibri"/>
                <w:color w:val="000000"/>
              </w:rPr>
            </w:pPr>
            <w:r w:rsidRPr="00CF7C3B">
              <w:rPr>
                <w:rFonts w:cs="Calibri"/>
                <w:color w:val="000000"/>
              </w:rPr>
              <w:t>BR-CAFT-1.34</w:t>
            </w:r>
          </w:p>
        </w:tc>
        <w:tc>
          <w:tcPr>
            <w:tcW w:w="8260" w:type="dxa"/>
            <w:tcBorders>
              <w:top w:val="nil"/>
              <w:left w:val="nil"/>
              <w:bottom w:val="single" w:sz="4" w:space="0" w:color="auto"/>
              <w:right w:val="single" w:sz="4" w:space="0" w:color="auto"/>
            </w:tcBorders>
            <w:shd w:val="clear" w:color="auto" w:fill="auto"/>
            <w:vAlign w:val="bottom"/>
            <w:hideMark/>
          </w:tcPr>
          <w:p w14:paraId="0327FF72"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User should be able to approve or reject files as required</w:t>
            </w:r>
          </w:p>
        </w:tc>
      </w:tr>
      <w:tr w:rsidR="00D61C17" w:rsidRPr="00CF7C3B" w14:paraId="7231D7CF"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12A54B9" w14:textId="77777777" w:rsidR="00D61C17" w:rsidRPr="00CF7C3B" w:rsidRDefault="00D61C17" w:rsidP="004D2AFC">
            <w:pPr>
              <w:spacing w:after="0" w:line="240" w:lineRule="auto"/>
              <w:rPr>
                <w:rFonts w:cs="Calibri"/>
                <w:color w:val="000000"/>
              </w:rPr>
            </w:pPr>
            <w:r w:rsidRPr="00CF7C3B">
              <w:rPr>
                <w:rFonts w:cs="Calibri"/>
                <w:color w:val="000000"/>
              </w:rPr>
              <w:t>BR-CAFT-1.35</w:t>
            </w:r>
          </w:p>
        </w:tc>
        <w:tc>
          <w:tcPr>
            <w:tcW w:w="8260" w:type="dxa"/>
            <w:tcBorders>
              <w:top w:val="nil"/>
              <w:left w:val="nil"/>
              <w:bottom w:val="single" w:sz="4" w:space="0" w:color="auto"/>
              <w:right w:val="single" w:sz="4" w:space="0" w:color="auto"/>
            </w:tcBorders>
            <w:shd w:val="clear" w:color="auto" w:fill="auto"/>
            <w:vAlign w:val="bottom"/>
            <w:hideMark/>
          </w:tcPr>
          <w:p w14:paraId="70010536" w14:textId="38313B88" w:rsidR="00D61C17" w:rsidRPr="00CF7C3B" w:rsidRDefault="00D61C17" w:rsidP="00397B8A">
            <w:pPr>
              <w:spacing w:after="0" w:line="240" w:lineRule="auto"/>
              <w:rPr>
                <w:rFonts w:ascii="Arial" w:hAnsi="Arial" w:cs="Arial"/>
              </w:rPr>
            </w:pPr>
            <w:r w:rsidRPr="00CF7C3B">
              <w:rPr>
                <w:rFonts w:ascii="Arial" w:hAnsi="Arial" w:cs="Arial"/>
              </w:rPr>
              <w:t>Must be able to enter data directly into system (</w:t>
            </w:r>
            <w:r w:rsidR="00397B8A">
              <w:rPr>
                <w:rFonts w:ascii="Arial" w:hAnsi="Arial" w:cs="Arial"/>
              </w:rPr>
              <w:t>Infinity</w:t>
            </w:r>
            <w:r w:rsidRPr="00CF7C3B">
              <w:rPr>
                <w:rFonts w:ascii="Arial" w:hAnsi="Arial" w:cs="Arial"/>
              </w:rPr>
              <w:t>) which will create transaction files in CPA Standard 005 format</w:t>
            </w:r>
          </w:p>
        </w:tc>
      </w:tr>
      <w:tr w:rsidR="00D61C17" w:rsidRPr="00CF7C3B" w14:paraId="5F78999E"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D310F51" w14:textId="77777777" w:rsidR="00D61C17" w:rsidRPr="00CF7C3B" w:rsidRDefault="00D61C17" w:rsidP="004D2AFC">
            <w:pPr>
              <w:spacing w:after="0" w:line="240" w:lineRule="auto"/>
              <w:rPr>
                <w:rFonts w:cs="Calibri"/>
                <w:color w:val="000000"/>
              </w:rPr>
            </w:pPr>
            <w:r w:rsidRPr="00CF7C3B">
              <w:rPr>
                <w:rFonts w:cs="Calibri"/>
                <w:color w:val="000000"/>
              </w:rPr>
              <w:t>BR-CAFT-1.36</w:t>
            </w:r>
          </w:p>
        </w:tc>
        <w:tc>
          <w:tcPr>
            <w:tcW w:w="8260" w:type="dxa"/>
            <w:tcBorders>
              <w:top w:val="nil"/>
              <w:left w:val="nil"/>
              <w:bottom w:val="single" w:sz="4" w:space="0" w:color="auto"/>
              <w:right w:val="single" w:sz="4" w:space="0" w:color="auto"/>
            </w:tcBorders>
            <w:shd w:val="clear" w:color="auto" w:fill="auto"/>
            <w:vAlign w:val="bottom"/>
            <w:hideMark/>
          </w:tcPr>
          <w:p w14:paraId="5E257EA6" w14:textId="77777777" w:rsidR="00D61C17" w:rsidRPr="00CF7C3B" w:rsidRDefault="00D61C17" w:rsidP="004D2AFC">
            <w:pPr>
              <w:spacing w:after="0" w:line="240" w:lineRule="auto"/>
              <w:rPr>
                <w:rFonts w:ascii="Arial" w:hAnsi="Arial" w:cs="Arial"/>
              </w:rPr>
            </w:pPr>
            <w:r w:rsidRPr="00CF7C3B">
              <w:rPr>
                <w:rFonts w:ascii="Arial" w:hAnsi="Arial" w:cs="Arial"/>
              </w:rPr>
              <w:t>Must be able to make mass changes on an existing temple (example the recurring date changes on a template)</w:t>
            </w:r>
          </w:p>
        </w:tc>
      </w:tr>
      <w:tr w:rsidR="00D61C17" w:rsidRPr="00CF7C3B" w14:paraId="137E2944"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0AA3125" w14:textId="77777777" w:rsidR="00D61C17" w:rsidRPr="00CF7C3B" w:rsidRDefault="00D61C17" w:rsidP="004D2AFC">
            <w:pPr>
              <w:spacing w:after="0" w:line="240" w:lineRule="auto"/>
              <w:rPr>
                <w:rFonts w:cs="Calibri"/>
                <w:color w:val="000000"/>
              </w:rPr>
            </w:pPr>
            <w:r w:rsidRPr="00CF7C3B">
              <w:rPr>
                <w:rFonts w:cs="Calibri"/>
                <w:color w:val="000000"/>
              </w:rPr>
              <w:t>BR-CAFT-1.37</w:t>
            </w:r>
          </w:p>
        </w:tc>
        <w:tc>
          <w:tcPr>
            <w:tcW w:w="8260" w:type="dxa"/>
            <w:tcBorders>
              <w:top w:val="nil"/>
              <w:left w:val="nil"/>
              <w:bottom w:val="single" w:sz="4" w:space="0" w:color="auto"/>
              <w:right w:val="single" w:sz="4" w:space="0" w:color="auto"/>
            </w:tcBorders>
            <w:shd w:val="clear" w:color="auto" w:fill="auto"/>
            <w:vAlign w:val="bottom"/>
            <w:hideMark/>
          </w:tcPr>
          <w:p w14:paraId="0C2C1DC1" w14:textId="77777777" w:rsidR="00D61C17" w:rsidRPr="00CF7C3B" w:rsidRDefault="00D61C17" w:rsidP="004D2AFC">
            <w:pPr>
              <w:spacing w:after="0" w:line="240" w:lineRule="auto"/>
              <w:rPr>
                <w:rFonts w:ascii="Arial" w:hAnsi="Arial" w:cs="Arial"/>
              </w:rPr>
            </w:pPr>
            <w:r w:rsidRPr="00CF7C3B">
              <w:rPr>
                <w:rFonts w:ascii="Arial" w:hAnsi="Arial" w:cs="Arial"/>
              </w:rPr>
              <w:t>Must be directly upload transaction files in CPA Standard 005 file created from another system into CAFT system</w:t>
            </w:r>
          </w:p>
        </w:tc>
      </w:tr>
      <w:tr w:rsidR="00D61C17" w:rsidRPr="00CF7C3B" w14:paraId="6D7DD05F"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A01D95C" w14:textId="77777777" w:rsidR="00D61C17" w:rsidRPr="00CF7C3B" w:rsidRDefault="00D61C17" w:rsidP="004D2AFC">
            <w:pPr>
              <w:spacing w:after="0" w:line="240" w:lineRule="auto"/>
              <w:rPr>
                <w:rFonts w:cs="Calibri"/>
                <w:color w:val="000000"/>
              </w:rPr>
            </w:pPr>
            <w:r w:rsidRPr="00CF7C3B">
              <w:rPr>
                <w:rFonts w:cs="Calibri"/>
                <w:color w:val="000000"/>
              </w:rPr>
              <w:t>BR-CAFT-1.38</w:t>
            </w:r>
          </w:p>
        </w:tc>
        <w:tc>
          <w:tcPr>
            <w:tcW w:w="8260" w:type="dxa"/>
            <w:tcBorders>
              <w:top w:val="nil"/>
              <w:left w:val="nil"/>
              <w:bottom w:val="single" w:sz="4" w:space="0" w:color="auto"/>
              <w:right w:val="single" w:sz="4" w:space="0" w:color="auto"/>
            </w:tcBorders>
            <w:shd w:val="clear" w:color="auto" w:fill="auto"/>
            <w:vAlign w:val="bottom"/>
            <w:hideMark/>
          </w:tcPr>
          <w:p w14:paraId="63FC9F72" w14:textId="77777777" w:rsidR="00D61C17" w:rsidRPr="00CF7C3B" w:rsidRDefault="00D61C17" w:rsidP="004D2AFC">
            <w:pPr>
              <w:spacing w:after="0" w:line="240" w:lineRule="auto"/>
              <w:rPr>
                <w:rFonts w:ascii="Arial" w:hAnsi="Arial" w:cs="Arial"/>
              </w:rPr>
            </w:pPr>
            <w:r w:rsidRPr="00CF7C3B">
              <w:rPr>
                <w:rFonts w:ascii="Arial" w:hAnsi="Arial" w:cs="Arial"/>
              </w:rPr>
              <w:t>Must be able to review the contents of an uploaded  CPA Standard 005 file</w:t>
            </w:r>
          </w:p>
        </w:tc>
      </w:tr>
      <w:tr w:rsidR="00D61C17" w:rsidRPr="00CF7C3B" w14:paraId="524D7062"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EAFC54D" w14:textId="77777777" w:rsidR="00D61C17" w:rsidRPr="00CF7C3B" w:rsidRDefault="00D61C17" w:rsidP="004D2AFC">
            <w:pPr>
              <w:spacing w:after="0" w:line="240" w:lineRule="auto"/>
              <w:rPr>
                <w:rFonts w:cs="Calibri"/>
                <w:color w:val="000000"/>
              </w:rPr>
            </w:pPr>
            <w:r w:rsidRPr="00CF7C3B">
              <w:rPr>
                <w:rFonts w:cs="Calibri"/>
                <w:color w:val="000000"/>
              </w:rPr>
              <w:t>BR-CAFT-1.39</w:t>
            </w:r>
          </w:p>
        </w:tc>
        <w:tc>
          <w:tcPr>
            <w:tcW w:w="8260" w:type="dxa"/>
            <w:tcBorders>
              <w:top w:val="nil"/>
              <w:left w:val="nil"/>
              <w:bottom w:val="single" w:sz="4" w:space="0" w:color="auto"/>
              <w:right w:val="single" w:sz="4" w:space="0" w:color="auto"/>
            </w:tcBorders>
            <w:shd w:val="clear" w:color="auto" w:fill="auto"/>
            <w:vAlign w:val="bottom"/>
            <w:hideMark/>
          </w:tcPr>
          <w:p w14:paraId="0830C6F6" w14:textId="50A812E0" w:rsidR="00D61C17" w:rsidRPr="00CF7C3B" w:rsidRDefault="00D61C17" w:rsidP="004D2AFC">
            <w:pPr>
              <w:spacing w:after="0" w:line="240" w:lineRule="auto"/>
              <w:rPr>
                <w:rFonts w:ascii="Arial" w:hAnsi="Arial" w:cs="Arial"/>
              </w:rPr>
            </w:pPr>
            <w:r w:rsidRPr="00CF7C3B">
              <w:rPr>
                <w:rFonts w:ascii="Arial" w:hAnsi="Arial" w:cs="Arial"/>
              </w:rPr>
              <w:t xml:space="preserve">Users must be able to preview the </w:t>
            </w:r>
            <w:r w:rsidR="00397B8A" w:rsidRPr="00CF7C3B">
              <w:rPr>
                <w:rFonts w:ascii="Arial" w:hAnsi="Arial" w:cs="Arial"/>
              </w:rPr>
              <w:t>total</w:t>
            </w:r>
            <w:r w:rsidRPr="00CF7C3B">
              <w:rPr>
                <w:rFonts w:ascii="Arial" w:hAnsi="Arial" w:cs="Arial"/>
              </w:rPr>
              <w:t xml:space="preserve"> value of credits in an uploaded file to confirms correctness</w:t>
            </w:r>
          </w:p>
        </w:tc>
      </w:tr>
      <w:tr w:rsidR="00D61C17" w:rsidRPr="00CF7C3B" w14:paraId="2C48FEB0"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FDD2F19" w14:textId="77777777" w:rsidR="00D61C17" w:rsidRPr="00CF7C3B" w:rsidRDefault="00D61C17" w:rsidP="004D2AFC">
            <w:pPr>
              <w:spacing w:after="0" w:line="240" w:lineRule="auto"/>
              <w:rPr>
                <w:rFonts w:cs="Calibri"/>
                <w:color w:val="000000"/>
              </w:rPr>
            </w:pPr>
            <w:r w:rsidRPr="00CF7C3B">
              <w:rPr>
                <w:rFonts w:cs="Calibri"/>
                <w:color w:val="000000"/>
              </w:rPr>
              <w:t>BR-CAFT-1.40</w:t>
            </w:r>
          </w:p>
        </w:tc>
        <w:tc>
          <w:tcPr>
            <w:tcW w:w="8260" w:type="dxa"/>
            <w:tcBorders>
              <w:top w:val="nil"/>
              <w:left w:val="nil"/>
              <w:bottom w:val="single" w:sz="4" w:space="0" w:color="auto"/>
              <w:right w:val="single" w:sz="4" w:space="0" w:color="auto"/>
            </w:tcBorders>
            <w:shd w:val="clear" w:color="auto" w:fill="auto"/>
            <w:vAlign w:val="bottom"/>
            <w:hideMark/>
          </w:tcPr>
          <w:p w14:paraId="6364C791" w14:textId="6A88DD27" w:rsidR="00D61C17" w:rsidRPr="00CF7C3B" w:rsidRDefault="00D61C17" w:rsidP="004D2AFC">
            <w:pPr>
              <w:spacing w:after="0" w:line="240" w:lineRule="auto"/>
              <w:rPr>
                <w:rFonts w:ascii="Arial" w:hAnsi="Arial" w:cs="Arial"/>
              </w:rPr>
            </w:pPr>
            <w:r w:rsidRPr="00CF7C3B">
              <w:rPr>
                <w:rFonts w:ascii="Arial" w:hAnsi="Arial" w:cs="Arial"/>
              </w:rPr>
              <w:t xml:space="preserve">Users must be able to preview the </w:t>
            </w:r>
            <w:r w:rsidR="00397B8A" w:rsidRPr="00CF7C3B">
              <w:rPr>
                <w:rFonts w:ascii="Arial" w:hAnsi="Arial" w:cs="Arial"/>
              </w:rPr>
              <w:t>total</w:t>
            </w:r>
            <w:r w:rsidRPr="00CF7C3B">
              <w:rPr>
                <w:rFonts w:ascii="Arial" w:hAnsi="Arial" w:cs="Arial"/>
              </w:rPr>
              <w:t xml:space="preserve"> value of debits in an uploaded file to confirm correctness</w:t>
            </w:r>
          </w:p>
        </w:tc>
      </w:tr>
      <w:tr w:rsidR="00D61C17" w:rsidRPr="00CF7C3B" w14:paraId="68070D87"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75F66D4" w14:textId="77777777" w:rsidR="00D61C17" w:rsidRPr="00CF7C3B" w:rsidRDefault="00D61C17" w:rsidP="004D2AFC">
            <w:pPr>
              <w:spacing w:after="0" w:line="240" w:lineRule="auto"/>
              <w:rPr>
                <w:rFonts w:cs="Calibri"/>
                <w:color w:val="000000"/>
              </w:rPr>
            </w:pPr>
            <w:r w:rsidRPr="00CF7C3B">
              <w:rPr>
                <w:rFonts w:cs="Calibri"/>
                <w:color w:val="000000"/>
              </w:rPr>
              <w:t>BR-CAFT-1.41</w:t>
            </w:r>
          </w:p>
        </w:tc>
        <w:tc>
          <w:tcPr>
            <w:tcW w:w="8260" w:type="dxa"/>
            <w:tcBorders>
              <w:top w:val="nil"/>
              <w:left w:val="nil"/>
              <w:bottom w:val="single" w:sz="4" w:space="0" w:color="auto"/>
              <w:right w:val="single" w:sz="4" w:space="0" w:color="auto"/>
            </w:tcBorders>
            <w:shd w:val="clear" w:color="auto" w:fill="auto"/>
            <w:vAlign w:val="bottom"/>
            <w:hideMark/>
          </w:tcPr>
          <w:p w14:paraId="71F89207" w14:textId="10003F03" w:rsidR="00D61C17" w:rsidRPr="00CF7C3B" w:rsidRDefault="00397B8A" w:rsidP="004D2AFC">
            <w:pPr>
              <w:spacing w:after="0" w:line="240" w:lineRule="auto"/>
              <w:rPr>
                <w:rFonts w:ascii="Arial" w:hAnsi="Arial" w:cs="Arial"/>
              </w:rPr>
            </w:pPr>
            <w:r>
              <w:rPr>
                <w:rFonts w:ascii="Arial" w:hAnsi="Arial" w:cs="Arial"/>
              </w:rPr>
              <w:t>To confirm</w:t>
            </w:r>
            <w:r w:rsidR="00D61C17" w:rsidRPr="00CF7C3B">
              <w:rPr>
                <w:rFonts w:ascii="Arial" w:hAnsi="Arial" w:cs="Arial"/>
              </w:rPr>
              <w:t xml:space="preserve"> </w:t>
            </w:r>
            <w:r w:rsidRPr="00CF7C3B">
              <w:rPr>
                <w:rFonts w:ascii="Arial" w:hAnsi="Arial" w:cs="Arial"/>
              </w:rPr>
              <w:t>correctness</w:t>
            </w:r>
            <w:r w:rsidR="00D61C17" w:rsidRPr="00CF7C3B">
              <w:rPr>
                <w:rFonts w:ascii="Arial" w:hAnsi="Arial" w:cs="Arial"/>
              </w:rPr>
              <w:t xml:space="preserve"> must be able to review </w:t>
            </w:r>
            <w:r w:rsidRPr="00CF7C3B">
              <w:rPr>
                <w:rFonts w:ascii="Arial" w:hAnsi="Arial" w:cs="Arial"/>
              </w:rPr>
              <w:t>the</w:t>
            </w:r>
            <w:r w:rsidR="00D61C17" w:rsidRPr="00CF7C3B">
              <w:rPr>
                <w:rFonts w:ascii="Arial" w:hAnsi="Arial" w:cs="Arial"/>
              </w:rPr>
              <w:t xml:space="preserve"> </w:t>
            </w:r>
            <w:r w:rsidRPr="00CF7C3B">
              <w:rPr>
                <w:rFonts w:ascii="Arial" w:hAnsi="Arial" w:cs="Arial"/>
              </w:rPr>
              <w:t>total</w:t>
            </w:r>
            <w:r w:rsidR="00D61C17" w:rsidRPr="00CF7C3B">
              <w:rPr>
                <w:rFonts w:ascii="Arial" w:hAnsi="Arial" w:cs="Arial"/>
              </w:rPr>
              <w:t xml:space="preserve"> number of transaction items in a files </w:t>
            </w:r>
          </w:p>
        </w:tc>
      </w:tr>
      <w:tr w:rsidR="00D61C17" w:rsidRPr="00CF7C3B" w14:paraId="05D85C8B"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19EDEF7" w14:textId="77777777" w:rsidR="00D61C17" w:rsidRPr="00CF7C3B" w:rsidRDefault="00D61C17" w:rsidP="004D2AFC">
            <w:pPr>
              <w:spacing w:after="0" w:line="240" w:lineRule="auto"/>
              <w:rPr>
                <w:rFonts w:cs="Calibri"/>
                <w:color w:val="000000"/>
              </w:rPr>
            </w:pPr>
            <w:r w:rsidRPr="00CF7C3B">
              <w:rPr>
                <w:rFonts w:cs="Calibri"/>
                <w:color w:val="000000"/>
              </w:rPr>
              <w:t>BR-CAFT-1.42</w:t>
            </w:r>
          </w:p>
        </w:tc>
        <w:tc>
          <w:tcPr>
            <w:tcW w:w="8260" w:type="dxa"/>
            <w:tcBorders>
              <w:top w:val="nil"/>
              <w:left w:val="nil"/>
              <w:bottom w:val="single" w:sz="4" w:space="0" w:color="auto"/>
              <w:right w:val="single" w:sz="4" w:space="0" w:color="auto"/>
            </w:tcBorders>
            <w:shd w:val="clear" w:color="auto" w:fill="auto"/>
            <w:vAlign w:val="bottom"/>
            <w:hideMark/>
          </w:tcPr>
          <w:p w14:paraId="76DC8B49" w14:textId="77777777" w:rsidR="00D61C17" w:rsidRPr="00CF7C3B" w:rsidRDefault="00D61C17" w:rsidP="004D2AFC">
            <w:pPr>
              <w:spacing w:after="0" w:line="240" w:lineRule="auto"/>
              <w:rPr>
                <w:rFonts w:ascii="Arial" w:hAnsi="Arial" w:cs="Arial"/>
              </w:rPr>
            </w:pPr>
            <w:r w:rsidRPr="00CF7C3B">
              <w:rPr>
                <w:rFonts w:ascii="Arial" w:hAnsi="Arial" w:cs="Arial"/>
              </w:rPr>
              <w:t>Must be able to confirm and accept or decline an uploaded CPA Standard 005 files</w:t>
            </w:r>
          </w:p>
        </w:tc>
      </w:tr>
    </w:tbl>
    <w:p w14:paraId="5862FF0F" w14:textId="0E67154E" w:rsidR="0045679F" w:rsidRDefault="0045679F" w:rsidP="0045679F"/>
    <w:p w14:paraId="23A8F993" w14:textId="13F4DB2F" w:rsidR="006C5ED6" w:rsidRDefault="006C5ED6" w:rsidP="0045679F"/>
    <w:p w14:paraId="33896873" w14:textId="75FD431E" w:rsidR="006C5ED6" w:rsidRDefault="006C5ED6" w:rsidP="0045679F"/>
    <w:p w14:paraId="1004BC07" w14:textId="4612FF00" w:rsidR="006C5ED6" w:rsidRDefault="006C5ED6" w:rsidP="0045679F"/>
    <w:p w14:paraId="61CD871A" w14:textId="7F0C2E80" w:rsidR="006C5ED6" w:rsidRDefault="006C5ED6" w:rsidP="0045679F"/>
    <w:p w14:paraId="1160F36E" w14:textId="2F40DBAA" w:rsidR="006C5ED6" w:rsidRDefault="006C5ED6" w:rsidP="0045679F"/>
    <w:p w14:paraId="6637E584" w14:textId="43CC16F1" w:rsidR="006C5ED6" w:rsidRDefault="006C5ED6" w:rsidP="0045679F"/>
    <w:p w14:paraId="0798FC23" w14:textId="4AA22011" w:rsidR="006C5ED6" w:rsidRDefault="006C5ED6" w:rsidP="0045679F"/>
    <w:p w14:paraId="48B51051" w14:textId="33C51F7F" w:rsidR="006C5ED6" w:rsidRDefault="006C5ED6" w:rsidP="0045679F"/>
    <w:p w14:paraId="2C560D9A" w14:textId="06AAFCE4" w:rsidR="006C5ED6" w:rsidRDefault="006C5ED6" w:rsidP="0045679F"/>
    <w:p w14:paraId="68B45C24" w14:textId="77777777" w:rsidR="006C5ED6" w:rsidRDefault="006C5ED6" w:rsidP="0045679F"/>
    <w:p w14:paraId="68DFD5FD" w14:textId="21BBA329" w:rsidR="00D61C17" w:rsidRPr="00561AEF" w:rsidRDefault="00D61C17" w:rsidP="00561AEF">
      <w:pPr>
        <w:pStyle w:val="Heading2"/>
        <w:keepNext/>
        <w:keepLines/>
        <w:spacing w:before="240" w:after="120" w:line="276" w:lineRule="auto"/>
      </w:pPr>
      <w:bookmarkStart w:id="22" w:name="_Toc43989424"/>
      <w:r w:rsidRPr="00561AEF">
        <w:lastRenderedPageBreak/>
        <w:t xml:space="preserve">Appendix – </w:t>
      </w:r>
      <w:r w:rsidR="00561AEF" w:rsidRPr="00561AEF">
        <w:t>Processing and Settlement</w:t>
      </w:r>
      <w:r w:rsidRPr="00561AEF">
        <w:t xml:space="preserve"> Screen Captures</w:t>
      </w:r>
      <w:bookmarkEnd w:id="22"/>
    </w:p>
    <w:p w14:paraId="6E212832" w14:textId="3794CD0E" w:rsidR="00D61C17" w:rsidRPr="00561AEF" w:rsidRDefault="00D61C17" w:rsidP="00561AEF">
      <w:pPr>
        <w:pStyle w:val="ListParagraph"/>
        <w:numPr>
          <w:ilvl w:val="0"/>
          <w:numId w:val="31"/>
        </w:numPr>
        <w:rPr>
          <w:b/>
        </w:rPr>
      </w:pPr>
      <w:r w:rsidRPr="00561AEF">
        <w:rPr>
          <w:b/>
        </w:rPr>
        <w:t>Direct Entry Of New Payor/Payee</w:t>
      </w:r>
    </w:p>
    <w:p w14:paraId="090FE57A" w14:textId="77777777" w:rsidR="00D61C17" w:rsidRDefault="00D61C17" w:rsidP="00D61C17">
      <w:r>
        <w:rPr>
          <w:noProof/>
        </w:rPr>
        <w:drawing>
          <wp:inline distT="0" distB="0" distL="0" distR="0" wp14:anchorId="5A7E96B0" wp14:editId="4567CBC8">
            <wp:extent cx="5990995" cy="3631721"/>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0597" cy="3637541"/>
                    </a:xfrm>
                    <a:prstGeom prst="rect">
                      <a:avLst/>
                    </a:prstGeom>
                  </pic:spPr>
                </pic:pic>
              </a:graphicData>
            </a:graphic>
          </wp:inline>
        </w:drawing>
      </w:r>
      <w:r>
        <w:t xml:space="preserve"> </w:t>
      </w:r>
    </w:p>
    <w:p w14:paraId="41E32E98" w14:textId="77777777" w:rsidR="00D61C17" w:rsidRDefault="00D61C17" w:rsidP="00D61C17"/>
    <w:p w14:paraId="437F5CAD" w14:textId="5523ABEC" w:rsidR="00D61C17" w:rsidRPr="00561AEF" w:rsidRDefault="00D61C17" w:rsidP="00561AEF">
      <w:pPr>
        <w:pStyle w:val="ListParagraph"/>
        <w:numPr>
          <w:ilvl w:val="0"/>
          <w:numId w:val="31"/>
        </w:numPr>
        <w:rPr>
          <w:b/>
        </w:rPr>
      </w:pPr>
      <w:r w:rsidRPr="00561AEF">
        <w:rPr>
          <w:b/>
        </w:rPr>
        <w:t xml:space="preserve"> Search Existing Payor/Payee</w:t>
      </w:r>
    </w:p>
    <w:p w14:paraId="0813426D" w14:textId="77777777" w:rsidR="00D61C17" w:rsidRDefault="00D61C17" w:rsidP="00D61C17">
      <w:r>
        <w:rPr>
          <w:noProof/>
        </w:rPr>
        <w:drawing>
          <wp:inline distT="0" distB="0" distL="0" distR="0" wp14:anchorId="3A019C6F" wp14:editId="6ADB33ED">
            <wp:extent cx="6035285" cy="3053751"/>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5946" cy="3064205"/>
                    </a:xfrm>
                    <a:prstGeom prst="rect">
                      <a:avLst/>
                    </a:prstGeom>
                  </pic:spPr>
                </pic:pic>
              </a:graphicData>
            </a:graphic>
          </wp:inline>
        </w:drawing>
      </w:r>
    </w:p>
    <w:p w14:paraId="65E80073" w14:textId="7B3F3F69" w:rsidR="00D61C17" w:rsidRPr="00561AEF" w:rsidRDefault="00D61C17" w:rsidP="00561AEF">
      <w:pPr>
        <w:pStyle w:val="ListParagraph"/>
        <w:numPr>
          <w:ilvl w:val="0"/>
          <w:numId w:val="31"/>
        </w:numPr>
        <w:rPr>
          <w:b/>
        </w:rPr>
      </w:pPr>
      <w:r w:rsidRPr="00561AEF">
        <w:rPr>
          <w:b/>
        </w:rPr>
        <w:lastRenderedPageBreak/>
        <w:t>Returned Record Search – Update for New Transaction</w:t>
      </w:r>
    </w:p>
    <w:p w14:paraId="1066261B" w14:textId="77777777" w:rsidR="00D61C17" w:rsidRDefault="00D61C17" w:rsidP="00D61C17">
      <w:r>
        <w:rPr>
          <w:noProof/>
        </w:rPr>
        <w:drawing>
          <wp:inline distT="0" distB="0" distL="0" distR="0" wp14:anchorId="7663F09F" wp14:editId="731308C2">
            <wp:extent cx="6974606" cy="1854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61049" cy="1877666"/>
                    </a:xfrm>
                    <a:prstGeom prst="rect">
                      <a:avLst/>
                    </a:prstGeom>
                  </pic:spPr>
                </pic:pic>
              </a:graphicData>
            </a:graphic>
          </wp:inline>
        </w:drawing>
      </w:r>
    </w:p>
    <w:p w14:paraId="69C4988D" w14:textId="0D078C33" w:rsidR="002955A6" w:rsidRDefault="002955A6" w:rsidP="00D61C17"/>
    <w:p w14:paraId="0F562BE1" w14:textId="225D2E3E" w:rsidR="00D61C17" w:rsidRPr="00561AEF" w:rsidRDefault="00D61C17" w:rsidP="00561AEF">
      <w:pPr>
        <w:pStyle w:val="ListParagraph"/>
        <w:numPr>
          <w:ilvl w:val="0"/>
          <w:numId w:val="31"/>
        </w:numPr>
        <w:rPr>
          <w:b/>
        </w:rPr>
      </w:pPr>
      <w:r w:rsidRPr="00561AEF">
        <w:rPr>
          <w:b/>
        </w:rPr>
        <w:t xml:space="preserve"> Example Record</w:t>
      </w:r>
    </w:p>
    <w:p w14:paraId="77DE044B" w14:textId="77777777" w:rsidR="00D61C17" w:rsidRDefault="00D61C17" w:rsidP="00D61C17">
      <w:r>
        <w:rPr>
          <w:noProof/>
        </w:rPr>
        <w:drawing>
          <wp:inline distT="0" distB="0" distL="0" distR="0" wp14:anchorId="3C43E433" wp14:editId="76D40CA6">
            <wp:extent cx="6702083" cy="345558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48035" cy="3479275"/>
                    </a:xfrm>
                    <a:prstGeom prst="rect">
                      <a:avLst/>
                    </a:prstGeom>
                  </pic:spPr>
                </pic:pic>
              </a:graphicData>
            </a:graphic>
          </wp:inline>
        </w:drawing>
      </w:r>
    </w:p>
    <w:p w14:paraId="1B579BDF" w14:textId="77777777" w:rsidR="00D61C17" w:rsidRDefault="00D61C17" w:rsidP="00D61C17">
      <w:pPr>
        <w:rPr>
          <w:b/>
        </w:rPr>
      </w:pPr>
    </w:p>
    <w:p w14:paraId="0B037FC6" w14:textId="77777777" w:rsidR="00D61C17" w:rsidRDefault="00D61C17" w:rsidP="00D61C17">
      <w:pPr>
        <w:rPr>
          <w:b/>
        </w:rPr>
      </w:pPr>
    </w:p>
    <w:p w14:paraId="20498687" w14:textId="77777777" w:rsidR="00D61C17" w:rsidRDefault="00D61C17" w:rsidP="00D61C17">
      <w:pPr>
        <w:rPr>
          <w:b/>
        </w:rPr>
      </w:pPr>
    </w:p>
    <w:p w14:paraId="3FBABA57" w14:textId="77777777" w:rsidR="00D61C17" w:rsidRDefault="00D61C17" w:rsidP="00D61C17">
      <w:pPr>
        <w:rPr>
          <w:b/>
        </w:rPr>
      </w:pPr>
    </w:p>
    <w:p w14:paraId="798B7883" w14:textId="77777777" w:rsidR="00D61C17" w:rsidRDefault="00D61C17" w:rsidP="00D61C17">
      <w:pPr>
        <w:rPr>
          <w:b/>
        </w:rPr>
      </w:pPr>
    </w:p>
    <w:p w14:paraId="769B42C8" w14:textId="77777777" w:rsidR="00D61C17" w:rsidRDefault="00D61C17" w:rsidP="00D61C17">
      <w:pPr>
        <w:rPr>
          <w:b/>
        </w:rPr>
      </w:pPr>
    </w:p>
    <w:p w14:paraId="1E3CD96A" w14:textId="3A958525" w:rsidR="002955A6" w:rsidRDefault="002955A6" w:rsidP="00D61C17">
      <w:pPr>
        <w:rPr>
          <w:b/>
        </w:rPr>
      </w:pPr>
    </w:p>
    <w:p w14:paraId="0BAE2348" w14:textId="6959816D" w:rsidR="00D61C17" w:rsidRPr="00561AEF" w:rsidRDefault="00D61C17" w:rsidP="00561AEF">
      <w:pPr>
        <w:pStyle w:val="ListParagraph"/>
        <w:numPr>
          <w:ilvl w:val="0"/>
          <w:numId w:val="31"/>
        </w:numPr>
        <w:rPr>
          <w:b/>
        </w:rPr>
      </w:pPr>
      <w:r w:rsidRPr="00561AEF">
        <w:rPr>
          <w:b/>
        </w:rPr>
        <w:t xml:space="preserve"> Payor/Payee  - Multiple Changes (Best Used fro Payroll) </w:t>
      </w:r>
    </w:p>
    <w:p w14:paraId="328C426C" w14:textId="77777777" w:rsidR="00D61C17" w:rsidRPr="004F44A2" w:rsidRDefault="00D61C17" w:rsidP="00D61C17">
      <w:pPr>
        <w:rPr>
          <w:b/>
        </w:rPr>
      </w:pPr>
      <w:r>
        <w:rPr>
          <w:noProof/>
        </w:rPr>
        <w:drawing>
          <wp:inline distT="0" distB="0" distL="0" distR="0" wp14:anchorId="693FE641" wp14:editId="53713F87">
            <wp:extent cx="6684308" cy="4339087"/>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6410" cy="4346943"/>
                    </a:xfrm>
                    <a:prstGeom prst="rect">
                      <a:avLst/>
                    </a:prstGeom>
                  </pic:spPr>
                </pic:pic>
              </a:graphicData>
            </a:graphic>
          </wp:inline>
        </w:drawing>
      </w:r>
    </w:p>
    <w:p w14:paraId="49DCE4BA" w14:textId="77777777" w:rsidR="00AF58AF" w:rsidRDefault="00AF58AF" w:rsidP="0045679F"/>
    <w:p w14:paraId="3A3F95F4" w14:textId="77777777" w:rsidR="00AF58AF" w:rsidRDefault="00AF58AF" w:rsidP="0045679F"/>
    <w:p w14:paraId="34687813" w14:textId="77777777" w:rsidR="00AF58AF" w:rsidRDefault="00AF58AF" w:rsidP="0045679F"/>
    <w:p w14:paraId="26D340DA" w14:textId="77777777" w:rsidR="00AF58AF" w:rsidRDefault="00AF58AF" w:rsidP="0045679F"/>
    <w:p w14:paraId="116BBDC5" w14:textId="77777777" w:rsidR="00AF58AF" w:rsidRDefault="00AF58AF" w:rsidP="0045679F"/>
    <w:p w14:paraId="6D5BE87C" w14:textId="77777777" w:rsidR="00AF58AF" w:rsidRDefault="00AF58AF" w:rsidP="0045679F"/>
    <w:p w14:paraId="79F2C68B" w14:textId="77777777" w:rsidR="00AF58AF" w:rsidRDefault="00AF58AF" w:rsidP="0045679F"/>
    <w:p w14:paraId="71B7B91B" w14:textId="77777777" w:rsidR="00AF58AF" w:rsidRDefault="00AF58AF" w:rsidP="0045679F"/>
    <w:p w14:paraId="30452F54" w14:textId="77777777" w:rsidR="00AF58AF" w:rsidRDefault="00AF58AF" w:rsidP="0045679F"/>
    <w:p w14:paraId="6935805B" w14:textId="77777777" w:rsidR="00AF58AF" w:rsidRDefault="00AF58AF" w:rsidP="0045679F"/>
    <w:p w14:paraId="448A10E7" w14:textId="77777777" w:rsidR="00AF58AF" w:rsidRDefault="00AF58AF" w:rsidP="0045679F"/>
    <w:p w14:paraId="7FB752B1" w14:textId="77777777" w:rsidR="00AF58AF" w:rsidRDefault="00AF58AF" w:rsidP="0045679F"/>
    <w:p w14:paraId="36EC5C45" w14:textId="77777777" w:rsidR="00AF58AF" w:rsidRDefault="00AF58AF" w:rsidP="0045679F"/>
    <w:p w14:paraId="73CFC5F3" w14:textId="501BC0A2" w:rsidR="00064BED" w:rsidRDefault="00E67D66" w:rsidP="00675CFD">
      <w:pPr>
        <w:pStyle w:val="Heading1"/>
        <w:keepNext/>
        <w:keepLines/>
        <w:spacing w:before="240" w:after="120" w:line="276" w:lineRule="auto"/>
      </w:pPr>
      <w:bookmarkStart w:id="23" w:name="_Toc43989425"/>
      <w:r w:rsidRPr="00643F32">
        <w:t xml:space="preserve">Use Case </w:t>
      </w:r>
      <w:r w:rsidR="007D0368">
        <w:t>CAFT</w:t>
      </w:r>
      <w:r>
        <w:t xml:space="preserve">-UC003 </w:t>
      </w:r>
      <w:r w:rsidR="001A739B">
        <w:t>–</w:t>
      </w:r>
      <w:r w:rsidRPr="00643F32">
        <w:t xml:space="preserve"> </w:t>
      </w:r>
      <w:r w:rsidR="007D0368">
        <w:t>Upload External File</w:t>
      </w:r>
      <w:bookmarkEnd w:id="23"/>
      <w:r w:rsidR="007D0368">
        <w:t xml:space="preserve"> </w:t>
      </w:r>
    </w:p>
    <w:p w14:paraId="53B9F376" w14:textId="77777777" w:rsidR="00675CFD" w:rsidRPr="00675CFD" w:rsidRDefault="00675CFD" w:rsidP="00675CFD"/>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6D2479" w:rsidRPr="00DE1574" w14:paraId="26D1A09A" w14:textId="77777777" w:rsidTr="00812744">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1A3B749" w14:textId="77777777" w:rsidR="006D2479" w:rsidRPr="00DE1574" w:rsidRDefault="006D2479" w:rsidP="00812744">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BB26F1" w14:textId="322DB068" w:rsidR="006D2479" w:rsidRPr="00FF4D36" w:rsidRDefault="007D0368" w:rsidP="00812744">
            <w:pPr>
              <w:pStyle w:val="ListParagraph"/>
              <w:tabs>
                <w:tab w:val="left" w:pos="2545"/>
              </w:tabs>
              <w:spacing w:before="60" w:after="60"/>
              <w:ind w:left="405"/>
              <w:rPr>
                <w:rFonts w:cstheme="minorHAnsi"/>
              </w:rPr>
            </w:pPr>
            <w:r>
              <w:rPr>
                <w:rFonts w:cstheme="minorHAnsi"/>
              </w:rPr>
              <w:t xml:space="preserve">CAFT UC 003 – Upload External File </w:t>
            </w:r>
            <w:r w:rsidR="006D2479">
              <w:rPr>
                <w:rFonts w:cstheme="minorHAnsi"/>
              </w:rPr>
              <w:tab/>
            </w:r>
          </w:p>
        </w:tc>
      </w:tr>
      <w:tr w:rsidR="006D2479" w:rsidRPr="00DE1574" w14:paraId="245068F4"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30B09FF" w14:textId="77777777" w:rsidR="006D2479" w:rsidRPr="00DE1574" w:rsidRDefault="006D2479" w:rsidP="00812744">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8B6938" w14:textId="39556330" w:rsidR="006D2479" w:rsidRPr="0037146B" w:rsidRDefault="006D2479" w:rsidP="00812744">
            <w:pPr>
              <w:spacing w:before="60" w:after="60"/>
              <w:rPr>
                <w:rFonts w:cstheme="minorHAnsi"/>
              </w:rPr>
            </w:pPr>
            <w:r>
              <w:rPr>
                <w:rFonts w:cstheme="minorHAnsi"/>
              </w:rPr>
              <w:t xml:space="preserve">Initiate </w:t>
            </w:r>
            <w:r w:rsidR="007D0368">
              <w:rPr>
                <w:rFonts w:cstheme="minorHAnsi"/>
              </w:rPr>
              <w:t>Transaction File</w:t>
            </w:r>
            <w:r>
              <w:rPr>
                <w:rFonts w:cstheme="minorHAnsi"/>
              </w:rPr>
              <w:t xml:space="preserve"> via external file upload</w:t>
            </w:r>
          </w:p>
        </w:tc>
      </w:tr>
      <w:tr w:rsidR="006D2479" w:rsidRPr="00DE1574" w14:paraId="24526B50"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BD729CA" w14:textId="77777777" w:rsidR="006D2479" w:rsidRPr="00DE1574" w:rsidRDefault="006D2479" w:rsidP="00812744">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6AF95B" w14:textId="77777777" w:rsidR="006D2479" w:rsidRPr="0037146B" w:rsidRDefault="006D2479" w:rsidP="00812744">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ED0321" w14:textId="77777777" w:rsidR="006D2479" w:rsidRPr="0037146B" w:rsidRDefault="006D2479" w:rsidP="00812744">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9DF87C" w14:textId="77777777" w:rsidR="006D2479" w:rsidRPr="0037146B" w:rsidRDefault="006D2479" w:rsidP="00812744">
            <w:pPr>
              <w:spacing w:before="60" w:after="60"/>
              <w:rPr>
                <w:rFonts w:cstheme="minorHAnsi"/>
              </w:rPr>
            </w:pPr>
            <w:r>
              <w:rPr>
                <w:rFonts w:cstheme="minorHAnsi"/>
              </w:rPr>
              <w:t>Neil Cory</w:t>
            </w:r>
          </w:p>
        </w:tc>
      </w:tr>
      <w:tr w:rsidR="006D2479" w:rsidRPr="00DE1574" w14:paraId="115C02C7"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8EBB3BC" w14:textId="77777777" w:rsidR="006D2479" w:rsidRPr="00DE1574" w:rsidRDefault="006D2479" w:rsidP="00812744">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5ADFD7" w14:textId="77777777" w:rsidR="006D2479" w:rsidRPr="0037146B" w:rsidRDefault="006D2479" w:rsidP="00812744">
            <w:pPr>
              <w:spacing w:before="60" w:after="60"/>
              <w:rPr>
                <w:rFonts w:cstheme="minorHAnsi"/>
              </w:rPr>
            </w:pPr>
            <w:r>
              <w:rPr>
                <w:rFonts w:cstheme="minorHAnsi"/>
              </w:rPr>
              <w:t>June 17,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A2791" w14:textId="77777777" w:rsidR="006D2479" w:rsidRPr="0037146B" w:rsidRDefault="006D2479" w:rsidP="00812744">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DCA96A" w14:textId="77777777" w:rsidR="006D2479" w:rsidRPr="0037146B" w:rsidRDefault="006D2479" w:rsidP="00812744">
            <w:pPr>
              <w:spacing w:before="60" w:after="60"/>
              <w:rPr>
                <w:rFonts w:cstheme="minorHAnsi"/>
              </w:rPr>
            </w:pPr>
            <w:r>
              <w:rPr>
                <w:rFonts w:cstheme="minorHAnsi"/>
              </w:rPr>
              <w:t>June 17, 2020</w:t>
            </w:r>
          </w:p>
        </w:tc>
      </w:tr>
      <w:tr w:rsidR="006D2479" w:rsidRPr="00DE1574" w14:paraId="7D3F18CE" w14:textId="77777777" w:rsidTr="00812744">
        <w:trPr>
          <w:trHeight w:val="13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1E359C6" w14:textId="77777777" w:rsidR="006D2479" w:rsidRPr="00DE1574" w:rsidRDefault="006D2479" w:rsidP="00812744">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F7AD5C" w14:textId="7510EEC1" w:rsidR="006D2479" w:rsidRDefault="006D2479" w:rsidP="00812744">
            <w:pPr>
              <w:spacing w:before="60" w:after="60"/>
              <w:rPr>
                <w:rFonts w:cstheme="minorHAnsi"/>
              </w:rPr>
            </w:pPr>
            <w:r>
              <w:rPr>
                <w:rFonts w:cstheme="minorHAnsi"/>
              </w:rPr>
              <w:t xml:space="preserve">An approved CWB CAFT user </w:t>
            </w:r>
            <w:r w:rsidR="00397B8A">
              <w:rPr>
                <w:rFonts w:cstheme="minorHAnsi"/>
              </w:rPr>
              <w:t>initiates</w:t>
            </w:r>
            <w:r>
              <w:rPr>
                <w:rFonts w:cstheme="minorHAnsi"/>
              </w:rPr>
              <w:t xml:space="preserve"> a payment by uploading a payment file from a third party application (an accounting package).</w:t>
            </w:r>
          </w:p>
          <w:p w14:paraId="0DC2979D" w14:textId="77777777" w:rsidR="006D2479" w:rsidRPr="0037146B" w:rsidRDefault="006D2479" w:rsidP="00812744">
            <w:pPr>
              <w:spacing w:before="60" w:after="60"/>
              <w:rPr>
                <w:rFonts w:cstheme="minorHAnsi"/>
              </w:rPr>
            </w:pPr>
          </w:p>
        </w:tc>
      </w:tr>
      <w:tr w:rsidR="006D2479" w:rsidRPr="00DE1574" w14:paraId="015387E7"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A78E91" w14:textId="77777777" w:rsidR="006D2479" w:rsidRPr="00DE1574" w:rsidRDefault="006D2479" w:rsidP="00812744">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155B11" w14:textId="5F4565E0" w:rsidR="006D2479" w:rsidRPr="00602639" w:rsidRDefault="00F72BB6" w:rsidP="00F72BB6">
            <w:pPr>
              <w:pStyle w:val="ListParagraph"/>
              <w:spacing w:before="60" w:after="60"/>
              <w:ind w:left="0"/>
              <w:rPr>
                <w:rFonts w:cstheme="minorHAnsi"/>
              </w:rPr>
            </w:pPr>
            <w:r>
              <w:rPr>
                <w:rFonts w:cstheme="minorHAnsi"/>
              </w:rPr>
              <w:t xml:space="preserve">CAFT </w:t>
            </w:r>
            <w:r w:rsidR="006D2479">
              <w:rPr>
                <w:rFonts w:cstheme="minorHAnsi"/>
              </w:rPr>
              <w:t>Or</w:t>
            </w:r>
            <w:r>
              <w:rPr>
                <w:rFonts w:cstheme="minorHAnsi"/>
              </w:rPr>
              <w:t xml:space="preserve">iginator, Infinity CAFT Module, </w:t>
            </w:r>
            <w:r w:rsidR="006D2479">
              <w:rPr>
                <w:rFonts w:cstheme="minorHAnsi"/>
              </w:rPr>
              <w:t>Third Party Software</w:t>
            </w:r>
          </w:p>
        </w:tc>
      </w:tr>
      <w:tr w:rsidR="006D2479" w:rsidRPr="00DE1574" w14:paraId="496E0992"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C914B88" w14:textId="77777777" w:rsidR="006D2479" w:rsidRPr="00AD71AE" w:rsidRDefault="006D2479" w:rsidP="00812744">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951320" w14:textId="77777777" w:rsidR="006D2479" w:rsidRPr="00D215D9" w:rsidRDefault="006D2479" w:rsidP="00D215D9">
            <w:pPr>
              <w:pStyle w:val="ListParagraph"/>
              <w:numPr>
                <w:ilvl w:val="0"/>
                <w:numId w:val="41"/>
              </w:numPr>
              <w:spacing w:before="60" w:after="60"/>
              <w:rPr>
                <w:rFonts w:cstheme="minorHAnsi"/>
              </w:rPr>
            </w:pPr>
            <w:r w:rsidRPr="00D215D9">
              <w:rPr>
                <w:rFonts w:cstheme="minorHAnsi"/>
              </w:rPr>
              <w:t>Customer is logged into Infinity</w:t>
            </w:r>
          </w:p>
          <w:p w14:paraId="2D0BB5C0" w14:textId="77777777" w:rsidR="006D2479" w:rsidRPr="00D215D9" w:rsidRDefault="006D2479" w:rsidP="00D215D9">
            <w:pPr>
              <w:pStyle w:val="ListParagraph"/>
              <w:numPr>
                <w:ilvl w:val="0"/>
                <w:numId w:val="41"/>
              </w:numPr>
              <w:spacing w:before="60" w:after="60"/>
              <w:rPr>
                <w:rFonts w:cstheme="minorHAnsi"/>
              </w:rPr>
            </w:pPr>
            <w:r w:rsidRPr="00D215D9">
              <w:rPr>
                <w:rFonts w:cstheme="minorHAnsi"/>
              </w:rPr>
              <w:t>The Customer has created a payment file in CPA Standard 5 format</w:t>
            </w:r>
          </w:p>
          <w:p w14:paraId="35485BCB" w14:textId="77777777" w:rsidR="006D2479" w:rsidRDefault="006D2479" w:rsidP="00812744">
            <w:pPr>
              <w:spacing w:before="60" w:after="60"/>
              <w:rPr>
                <w:rFonts w:cstheme="minorHAnsi"/>
              </w:rPr>
            </w:pPr>
            <w:r>
              <w:rPr>
                <w:rFonts w:cstheme="minorHAnsi"/>
              </w:rPr>
              <w:t xml:space="preserve"> </w:t>
            </w:r>
          </w:p>
          <w:p w14:paraId="33F65ACE" w14:textId="77777777" w:rsidR="006D2479" w:rsidRDefault="006D2479" w:rsidP="00812744">
            <w:pPr>
              <w:spacing w:before="60" w:after="60"/>
              <w:rPr>
                <w:rFonts w:cstheme="minorHAnsi"/>
              </w:rPr>
            </w:pPr>
          </w:p>
          <w:p w14:paraId="0D06656F" w14:textId="77777777" w:rsidR="006D2479" w:rsidRPr="00AD71AE" w:rsidRDefault="006D2479" w:rsidP="00812744">
            <w:pPr>
              <w:spacing w:before="60" w:after="60"/>
              <w:rPr>
                <w:rFonts w:cstheme="minorHAnsi"/>
              </w:rPr>
            </w:pPr>
          </w:p>
        </w:tc>
      </w:tr>
      <w:tr w:rsidR="006D2479" w:rsidRPr="00DE1574" w14:paraId="6BA21D1B"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72135D" w14:textId="77777777" w:rsidR="006D2479" w:rsidRPr="00DE1574" w:rsidRDefault="006D2479" w:rsidP="00812744">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28FF3D" w14:textId="048CD807" w:rsidR="00F72BB6" w:rsidRPr="00C74181" w:rsidRDefault="00F72BB6" w:rsidP="00F72BB6">
            <w:pPr>
              <w:pStyle w:val="ListParagraph"/>
              <w:numPr>
                <w:ilvl w:val="0"/>
                <w:numId w:val="42"/>
              </w:numPr>
              <w:spacing w:before="60" w:after="60"/>
              <w:rPr>
                <w:rFonts w:cstheme="minorHAnsi"/>
              </w:rPr>
            </w:pPr>
            <w:r>
              <w:rPr>
                <w:rFonts w:cstheme="minorHAnsi"/>
              </w:rPr>
              <w:t>File is successfully uploaded to CAFT Service Provider</w:t>
            </w:r>
          </w:p>
          <w:p w14:paraId="3C5D8AC9" w14:textId="21AE6BB6" w:rsidR="00F72BB6" w:rsidRPr="00E74043" w:rsidRDefault="00F72BB6" w:rsidP="00812744">
            <w:pPr>
              <w:spacing w:before="60" w:after="60"/>
              <w:rPr>
                <w:rFonts w:cstheme="minorHAnsi"/>
              </w:rPr>
            </w:pPr>
          </w:p>
        </w:tc>
      </w:tr>
      <w:tr w:rsidR="006D2479" w:rsidRPr="00DE1574" w14:paraId="7F0EDFBA"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54377B7" w14:textId="77777777" w:rsidR="006D2479" w:rsidRPr="00EE7DBB" w:rsidRDefault="006D2479" w:rsidP="00812744">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547854" w14:textId="3E505808" w:rsidR="006D2479" w:rsidRDefault="006D2479" w:rsidP="00561AEF">
            <w:pPr>
              <w:pStyle w:val="ListParagraph"/>
              <w:numPr>
                <w:ilvl w:val="0"/>
                <w:numId w:val="29"/>
              </w:numPr>
              <w:spacing w:before="60" w:after="60"/>
              <w:rPr>
                <w:rFonts w:cstheme="minorHAnsi"/>
              </w:rPr>
            </w:pPr>
            <w:r>
              <w:rPr>
                <w:rFonts w:cstheme="minorHAnsi"/>
              </w:rPr>
              <w:t xml:space="preserve">Through file upload module, customer </w:t>
            </w:r>
            <w:r w:rsidR="00397B8A">
              <w:rPr>
                <w:rFonts w:cstheme="minorHAnsi"/>
              </w:rPr>
              <w:t>browse</w:t>
            </w:r>
            <w:r>
              <w:rPr>
                <w:rFonts w:cstheme="minorHAnsi"/>
              </w:rPr>
              <w:t xml:space="preserve"> to and selects file for upload</w:t>
            </w:r>
          </w:p>
          <w:p w14:paraId="6B9907FA" w14:textId="20F72647" w:rsidR="006D2479" w:rsidRDefault="006D2479" w:rsidP="00561AEF">
            <w:pPr>
              <w:pStyle w:val="ListParagraph"/>
              <w:numPr>
                <w:ilvl w:val="0"/>
                <w:numId w:val="29"/>
              </w:numPr>
              <w:spacing w:before="60" w:after="60"/>
              <w:rPr>
                <w:rFonts w:cstheme="minorHAnsi"/>
              </w:rPr>
            </w:pPr>
            <w:r>
              <w:rPr>
                <w:rFonts w:cstheme="minorHAnsi"/>
              </w:rPr>
              <w:t xml:space="preserve">File is uploaded for and record content </w:t>
            </w:r>
            <w:r w:rsidR="00616BE7">
              <w:rPr>
                <w:rFonts w:cstheme="minorHAnsi"/>
              </w:rPr>
              <w:t xml:space="preserve">is </w:t>
            </w:r>
            <w:r>
              <w:rPr>
                <w:rFonts w:cstheme="minorHAnsi"/>
              </w:rPr>
              <w:t xml:space="preserve">displayed (number of </w:t>
            </w:r>
            <w:r w:rsidR="00397B8A">
              <w:rPr>
                <w:rFonts w:cstheme="minorHAnsi"/>
              </w:rPr>
              <w:t>transaction</w:t>
            </w:r>
            <w:r>
              <w:rPr>
                <w:rFonts w:cstheme="minorHAnsi"/>
              </w:rPr>
              <w:t xml:space="preserve"> items and values) </w:t>
            </w:r>
          </w:p>
          <w:p w14:paraId="68D3FD60" w14:textId="77777777" w:rsidR="006D2479" w:rsidRDefault="006D2479" w:rsidP="00561AEF">
            <w:pPr>
              <w:pStyle w:val="ListParagraph"/>
              <w:numPr>
                <w:ilvl w:val="0"/>
                <w:numId w:val="29"/>
              </w:numPr>
              <w:spacing w:before="60" w:after="60"/>
              <w:rPr>
                <w:rFonts w:cstheme="minorHAnsi"/>
              </w:rPr>
            </w:pPr>
            <w:r>
              <w:rPr>
                <w:rFonts w:cstheme="minorHAnsi"/>
              </w:rPr>
              <w:t>User reviews the upload details of the file and Accepts the file upload</w:t>
            </w:r>
          </w:p>
          <w:p w14:paraId="27AC39F2" w14:textId="77777777" w:rsidR="006D2479" w:rsidRPr="00F1064C" w:rsidRDefault="006D2479" w:rsidP="00561AEF">
            <w:pPr>
              <w:pStyle w:val="ListParagraph"/>
              <w:numPr>
                <w:ilvl w:val="0"/>
                <w:numId w:val="29"/>
              </w:numPr>
              <w:spacing w:before="60" w:after="60"/>
              <w:rPr>
                <w:rFonts w:cstheme="minorHAnsi"/>
              </w:rPr>
            </w:pPr>
            <w:r>
              <w:rPr>
                <w:rFonts w:cstheme="minorHAnsi"/>
              </w:rPr>
              <w:t>User gets on screen conformation that files had been uploaded.</w:t>
            </w:r>
          </w:p>
          <w:p w14:paraId="1537CC3D" w14:textId="77777777" w:rsidR="006D2479" w:rsidRPr="000E070C" w:rsidRDefault="006D2479" w:rsidP="00812744">
            <w:pPr>
              <w:spacing w:before="60" w:after="60"/>
              <w:ind w:left="360"/>
              <w:rPr>
                <w:rFonts w:cstheme="minorHAnsi"/>
              </w:rPr>
            </w:pPr>
            <w:r>
              <w:rPr>
                <w:rFonts w:cstheme="minorHAnsi"/>
              </w:rPr>
              <w:t>End Basic Flow</w:t>
            </w:r>
          </w:p>
          <w:p w14:paraId="18A2F30A" w14:textId="77777777" w:rsidR="006D2479" w:rsidRPr="000E070C" w:rsidRDefault="006D2479" w:rsidP="00812744">
            <w:pPr>
              <w:spacing w:before="60" w:after="60"/>
              <w:rPr>
                <w:rFonts w:cstheme="minorHAnsi"/>
              </w:rPr>
            </w:pPr>
          </w:p>
          <w:p w14:paraId="3E5286EC" w14:textId="77777777" w:rsidR="006D2479" w:rsidRPr="00FF4D36" w:rsidRDefault="006D2479" w:rsidP="00812744">
            <w:pPr>
              <w:spacing w:before="60" w:after="60"/>
              <w:rPr>
                <w:rFonts w:cstheme="minorHAnsi"/>
              </w:rPr>
            </w:pPr>
          </w:p>
        </w:tc>
      </w:tr>
      <w:tr w:rsidR="006D2479" w:rsidRPr="00DE1574" w14:paraId="086359A7"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A9D429" w14:textId="77777777" w:rsidR="006D2479" w:rsidRPr="00DE1574" w:rsidRDefault="006D2479" w:rsidP="00812744">
            <w:pPr>
              <w:spacing w:before="60" w:after="60"/>
              <w:jc w:val="right"/>
              <w:rPr>
                <w:rFonts w:cstheme="minorHAnsi"/>
                <w:b/>
              </w:rPr>
            </w:pPr>
            <w:r>
              <w:rPr>
                <w:rFonts w:cstheme="minorHAnsi"/>
                <w:b/>
              </w:rPr>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3D10D2" w14:textId="77777777" w:rsidR="006D2479" w:rsidRDefault="006D2479" w:rsidP="00812744">
            <w:pPr>
              <w:spacing w:before="60" w:after="60"/>
              <w:ind w:left="720"/>
              <w:rPr>
                <w:rFonts w:cstheme="minorHAnsi"/>
              </w:rPr>
            </w:pPr>
            <w:r>
              <w:rPr>
                <w:rFonts w:cstheme="minorHAnsi"/>
              </w:rPr>
              <w:t>3.a The user reviews the file upload details and declines upload</w:t>
            </w:r>
          </w:p>
          <w:p w14:paraId="0FBB1FBC" w14:textId="6F9A5123" w:rsidR="006D2479" w:rsidRDefault="006D2479" w:rsidP="00812744">
            <w:pPr>
              <w:spacing w:before="60" w:after="60"/>
              <w:ind w:left="720"/>
              <w:rPr>
                <w:rFonts w:cstheme="minorHAnsi"/>
              </w:rPr>
            </w:pPr>
            <w:r>
              <w:rPr>
                <w:rFonts w:cstheme="minorHAnsi"/>
              </w:rPr>
              <w:t xml:space="preserve">4.b The User gets notification that Dual </w:t>
            </w:r>
            <w:r w:rsidR="00397B8A">
              <w:rPr>
                <w:rFonts w:cstheme="minorHAnsi"/>
              </w:rPr>
              <w:t>Authorization</w:t>
            </w:r>
            <w:r>
              <w:rPr>
                <w:rFonts w:cstheme="minorHAnsi"/>
              </w:rPr>
              <w:t xml:space="preserve"> of file upload is required</w:t>
            </w:r>
          </w:p>
          <w:p w14:paraId="18BD21CD" w14:textId="07D6E249" w:rsidR="006D2479" w:rsidRDefault="00616BE7" w:rsidP="00812744">
            <w:pPr>
              <w:spacing w:before="60" w:after="60"/>
              <w:ind w:left="720"/>
              <w:rPr>
                <w:rFonts w:cstheme="minorHAnsi"/>
              </w:rPr>
            </w:pPr>
            <w:r>
              <w:rPr>
                <w:rFonts w:cstheme="minorHAnsi"/>
              </w:rPr>
              <w:lastRenderedPageBreak/>
              <w:t>4.c  Authorizing User gets an alert</w:t>
            </w:r>
            <w:r w:rsidR="006D2479">
              <w:rPr>
                <w:rFonts w:cstheme="minorHAnsi"/>
              </w:rPr>
              <w:t xml:space="preserve"> that a file has been uploaded and requires secondary authorization</w:t>
            </w:r>
          </w:p>
          <w:p w14:paraId="2AC67949" w14:textId="12A21E4D" w:rsidR="006D2479" w:rsidRDefault="00616BE7" w:rsidP="00812744">
            <w:pPr>
              <w:spacing w:before="60" w:after="60"/>
              <w:ind w:left="720"/>
              <w:rPr>
                <w:rFonts w:cstheme="minorHAnsi"/>
              </w:rPr>
            </w:pPr>
            <w:r>
              <w:rPr>
                <w:rFonts w:cstheme="minorHAnsi"/>
              </w:rPr>
              <w:t>4.d</w:t>
            </w:r>
            <w:r w:rsidR="006D2479">
              <w:rPr>
                <w:rFonts w:cstheme="minorHAnsi"/>
              </w:rPr>
              <w:t>. Authorizing User logs into Infinity</w:t>
            </w:r>
          </w:p>
          <w:p w14:paraId="1B27A7C2" w14:textId="5BD00732" w:rsidR="006D2479" w:rsidRDefault="00616BE7" w:rsidP="00812744">
            <w:pPr>
              <w:spacing w:before="60" w:after="60"/>
              <w:ind w:left="720"/>
              <w:rPr>
                <w:rFonts w:cstheme="minorHAnsi"/>
              </w:rPr>
            </w:pPr>
            <w:r>
              <w:rPr>
                <w:rFonts w:cstheme="minorHAnsi"/>
              </w:rPr>
              <w:t>4.e</w:t>
            </w:r>
            <w:r w:rsidR="006D2479">
              <w:rPr>
                <w:rFonts w:cstheme="minorHAnsi"/>
              </w:rPr>
              <w:t>. Authorized user select file in list of files requiring authorization</w:t>
            </w:r>
          </w:p>
          <w:p w14:paraId="5B5B86D4" w14:textId="3748C3A6" w:rsidR="006D2479" w:rsidRDefault="00616BE7" w:rsidP="00812744">
            <w:pPr>
              <w:spacing w:before="60" w:after="60"/>
              <w:ind w:left="720"/>
              <w:rPr>
                <w:rFonts w:cstheme="minorHAnsi"/>
              </w:rPr>
            </w:pPr>
            <w:r>
              <w:rPr>
                <w:rFonts w:cstheme="minorHAnsi"/>
              </w:rPr>
              <w:t>4.f</w:t>
            </w:r>
            <w:r w:rsidR="006D2479">
              <w:rPr>
                <w:rFonts w:cstheme="minorHAnsi"/>
              </w:rPr>
              <w:t xml:space="preserve"> Authorizing user reviews the file details</w:t>
            </w:r>
          </w:p>
          <w:p w14:paraId="61506C8C" w14:textId="0B914FCF" w:rsidR="006D2479" w:rsidRDefault="00616BE7" w:rsidP="00812744">
            <w:pPr>
              <w:spacing w:before="60" w:after="60"/>
              <w:ind w:left="720"/>
              <w:rPr>
                <w:rFonts w:cstheme="minorHAnsi"/>
              </w:rPr>
            </w:pPr>
            <w:r>
              <w:rPr>
                <w:rFonts w:cstheme="minorHAnsi"/>
              </w:rPr>
              <w:t>4.g</w:t>
            </w:r>
            <w:r w:rsidR="006D2479">
              <w:rPr>
                <w:rFonts w:cstheme="minorHAnsi"/>
              </w:rPr>
              <w:t xml:space="preserve"> The file is Authorized or declined.</w:t>
            </w:r>
          </w:p>
          <w:p w14:paraId="7F15643F" w14:textId="53E50BFE" w:rsidR="00616BE7" w:rsidRDefault="00616BE7" w:rsidP="00812744">
            <w:pPr>
              <w:spacing w:before="60" w:after="60"/>
              <w:ind w:left="720"/>
              <w:rPr>
                <w:rFonts w:cstheme="minorHAnsi"/>
              </w:rPr>
            </w:pPr>
            <w:r>
              <w:rPr>
                <w:rFonts w:cstheme="minorHAnsi"/>
              </w:rPr>
              <w:t>4.h The Originating user gets notification that the file has been approved and uploaded.</w:t>
            </w:r>
          </w:p>
          <w:p w14:paraId="65612886" w14:textId="77777777" w:rsidR="006D2479" w:rsidRPr="00AF2B25" w:rsidRDefault="006D2479" w:rsidP="00812744">
            <w:pPr>
              <w:spacing w:before="60" w:after="60"/>
              <w:ind w:left="720"/>
              <w:rPr>
                <w:rFonts w:cstheme="minorHAnsi"/>
              </w:rPr>
            </w:pPr>
            <w:r>
              <w:rPr>
                <w:rFonts w:cstheme="minorHAnsi"/>
              </w:rPr>
              <w:t xml:space="preserve">End Alternate Flow </w:t>
            </w:r>
          </w:p>
          <w:p w14:paraId="5B5C8B92" w14:textId="77777777" w:rsidR="006D2479" w:rsidRPr="005E4683" w:rsidRDefault="006D2479" w:rsidP="00812744">
            <w:pPr>
              <w:pStyle w:val="ListParagraph"/>
              <w:spacing w:before="60" w:after="60"/>
              <w:ind w:left="360"/>
              <w:rPr>
                <w:rFonts w:cstheme="minorHAnsi"/>
                <w:b/>
                <w:szCs w:val="20"/>
              </w:rPr>
            </w:pPr>
          </w:p>
        </w:tc>
      </w:tr>
      <w:tr w:rsidR="006D2479" w:rsidRPr="00DE1574" w14:paraId="3C2CFAF8"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730793" w14:textId="77777777" w:rsidR="006D2479" w:rsidRPr="00DE1574" w:rsidRDefault="006D2479" w:rsidP="00812744">
            <w:pPr>
              <w:spacing w:before="60" w:after="60"/>
              <w:jc w:val="right"/>
              <w:rPr>
                <w:rFonts w:cstheme="minorHAnsi"/>
                <w:b/>
              </w:rPr>
            </w:pPr>
            <w:r w:rsidRPr="00DE1574">
              <w:rPr>
                <w:rFonts w:cstheme="minorHAnsi"/>
                <w:b/>
              </w:rPr>
              <w:lastRenderedPageBreak/>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F67D2C" w14:textId="77777777" w:rsidR="006D2479" w:rsidRPr="0037146B" w:rsidRDefault="006D2479" w:rsidP="00812744">
            <w:pPr>
              <w:spacing w:before="60" w:after="60"/>
              <w:rPr>
                <w:rFonts w:cstheme="minorHAnsi"/>
              </w:rPr>
            </w:pPr>
          </w:p>
        </w:tc>
      </w:tr>
      <w:tr w:rsidR="006D2479" w:rsidRPr="00DE1574" w14:paraId="54CDC0B5"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4A4CAD8" w14:textId="77777777" w:rsidR="006D2479" w:rsidRPr="00DE1574" w:rsidRDefault="006D2479" w:rsidP="00812744">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0696A2" w14:textId="77777777" w:rsidR="006D2479" w:rsidRPr="0037146B" w:rsidRDefault="006D2479" w:rsidP="00812744">
            <w:pPr>
              <w:spacing w:before="60" w:after="60"/>
              <w:rPr>
                <w:rFonts w:cstheme="minorHAnsi"/>
              </w:rPr>
            </w:pPr>
            <w:r>
              <w:rPr>
                <w:rFonts w:cstheme="minorHAnsi"/>
              </w:rPr>
              <w:t>High Priority</w:t>
            </w:r>
          </w:p>
        </w:tc>
      </w:tr>
      <w:tr w:rsidR="006D2479" w:rsidRPr="00DE1574" w14:paraId="1364D931" w14:textId="77777777" w:rsidTr="00812744">
        <w:trPr>
          <w:trHeight w:val="86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466C341" w14:textId="77777777" w:rsidR="006D2479" w:rsidRPr="00DE1574" w:rsidRDefault="006D2479" w:rsidP="00812744">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5D9D36" w14:textId="77777777" w:rsidR="006D2479" w:rsidRPr="00647313" w:rsidRDefault="006D2479" w:rsidP="00812744">
            <w:pPr>
              <w:spacing w:before="60" w:after="60"/>
              <w:rPr>
                <w:rFonts w:cstheme="minorHAnsi"/>
                <w:szCs w:val="20"/>
              </w:rPr>
            </w:pPr>
            <w:r>
              <w:rPr>
                <w:rFonts w:cstheme="minorHAnsi"/>
                <w:szCs w:val="20"/>
              </w:rPr>
              <w:t>Variable.</w:t>
            </w:r>
          </w:p>
        </w:tc>
      </w:tr>
      <w:tr w:rsidR="006D2479" w:rsidRPr="00DE1574" w14:paraId="58EFC053"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EECE599" w14:textId="2FF9DF90" w:rsidR="006D2479" w:rsidRPr="00C02E25" w:rsidRDefault="006D2479" w:rsidP="006D2479">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30EC49" w14:textId="77777777" w:rsidR="006D2479" w:rsidRDefault="006D2479" w:rsidP="00812744">
            <w:pPr>
              <w:pStyle w:val="NormalWeb"/>
              <w:spacing w:after="0"/>
              <w:rPr>
                <w:rFonts w:asciiTheme="minorHAnsi" w:hAnsiTheme="minorHAnsi" w:cstheme="minorHAnsi"/>
                <w:b/>
                <w:sz w:val="20"/>
                <w:szCs w:val="20"/>
              </w:rPr>
            </w:pPr>
          </w:p>
          <w:p w14:paraId="4CE56DDB" w14:textId="2E5E69AB" w:rsidR="006D2479" w:rsidRDefault="002462C0" w:rsidP="002462C0">
            <w:pPr>
              <w:pStyle w:val="NormalWeb"/>
              <w:numPr>
                <w:ilvl w:val="0"/>
                <w:numId w:val="37"/>
              </w:numPr>
              <w:spacing w:after="0"/>
              <w:rPr>
                <w:rFonts w:asciiTheme="minorHAnsi" w:hAnsiTheme="minorHAnsi" w:cstheme="minorHAnsi"/>
                <w:sz w:val="20"/>
                <w:szCs w:val="20"/>
              </w:rPr>
            </w:pPr>
            <w:r w:rsidRPr="002462C0">
              <w:rPr>
                <w:rFonts w:asciiTheme="minorHAnsi" w:hAnsiTheme="minorHAnsi" w:cstheme="minorHAnsi"/>
                <w:sz w:val="20"/>
                <w:szCs w:val="20"/>
              </w:rPr>
              <w:t>User needs to have the correct permissions set in the Originator Profile</w:t>
            </w:r>
          </w:p>
          <w:p w14:paraId="77089118" w14:textId="1D70D759" w:rsidR="002462C0" w:rsidRDefault="002462C0" w:rsidP="002462C0">
            <w:pPr>
              <w:pStyle w:val="NormalWeb"/>
              <w:numPr>
                <w:ilvl w:val="0"/>
                <w:numId w:val="37"/>
              </w:numPr>
              <w:spacing w:after="0"/>
              <w:rPr>
                <w:rFonts w:asciiTheme="minorHAnsi" w:hAnsiTheme="minorHAnsi" w:cstheme="minorHAnsi"/>
                <w:sz w:val="20"/>
                <w:szCs w:val="20"/>
              </w:rPr>
            </w:pPr>
            <w:r>
              <w:rPr>
                <w:rFonts w:asciiTheme="minorHAnsi" w:hAnsiTheme="minorHAnsi" w:cstheme="minorHAnsi"/>
                <w:sz w:val="20"/>
                <w:szCs w:val="20"/>
              </w:rPr>
              <w:t>Dual Authorization is set in the Originator Profile</w:t>
            </w:r>
          </w:p>
          <w:p w14:paraId="0D023ED0" w14:textId="6FE97A68" w:rsidR="00F72BB6" w:rsidRPr="002462C0" w:rsidRDefault="00F72BB6" w:rsidP="002462C0">
            <w:pPr>
              <w:pStyle w:val="NormalWeb"/>
              <w:numPr>
                <w:ilvl w:val="0"/>
                <w:numId w:val="37"/>
              </w:numPr>
              <w:spacing w:after="0"/>
              <w:rPr>
                <w:rFonts w:asciiTheme="minorHAnsi" w:hAnsiTheme="minorHAnsi" w:cstheme="minorHAnsi"/>
                <w:sz w:val="20"/>
                <w:szCs w:val="20"/>
              </w:rPr>
            </w:pPr>
            <w:r>
              <w:rPr>
                <w:rFonts w:asciiTheme="minorHAnsi" w:hAnsiTheme="minorHAnsi" w:cstheme="minorHAnsi"/>
                <w:sz w:val="20"/>
                <w:szCs w:val="20"/>
              </w:rPr>
              <w:t>External File is a CPA STD 005 file</w:t>
            </w:r>
          </w:p>
          <w:p w14:paraId="18B45363" w14:textId="77777777" w:rsidR="006D2479" w:rsidRPr="00C02E25" w:rsidRDefault="006D2479" w:rsidP="00812744">
            <w:pPr>
              <w:pStyle w:val="NormalWeb"/>
              <w:spacing w:after="0"/>
              <w:rPr>
                <w:rFonts w:asciiTheme="minorHAnsi" w:hAnsiTheme="minorHAnsi" w:cstheme="minorHAnsi"/>
                <w:b/>
                <w:sz w:val="20"/>
                <w:szCs w:val="20"/>
              </w:rPr>
            </w:pPr>
          </w:p>
        </w:tc>
      </w:tr>
      <w:tr w:rsidR="006D2479" w:rsidRPr="00DE1574" w14:paraId="26907D4D"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D337A6" w14:textId="77777777" w:rsidR="006D2479" w:rsidRPr="00DE1574" w:rsidRDefault="006D2479" w:rsidP="00812744">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0A7DFF" w14:textId="77777777" w:rsidR="006D2479" w:rsidRPr="0037146B" w:rsidRDefault="006D2479" w:rsidP="00812744">
            <w:pPr>
              <w:rPr>
                <w:rFonts w:cstheme="minorHAnsi"/>
                <w:szCs w:val="20"/>
              </w:rPr>
            </w:pPr>
            <w:r>
              <w:rPr>
                <w:rFonts w:cstheme="minorHAnsi"/>
                <w:szCs w:val="20"/>
              </w:rPr>
              <w:t xml:space="preserve">CAFT service provide is agnostic. </w:t>
            </w:r>
          </w:p>
        </w:tc>
      </w:tr>
      <w:tr w:rsidR="006D2479" w:rsidRPr="00DE1574" w14:paraId="75A8E552"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023A866" w14:textId="77777777" w:rsidR="006D2479" w:rsidRPr="00DE1574" w:rsidRDefault="006D2479" w:rsidP="00812744">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001816" w14:textId="77777777" w:rsidR="006D2479" w:rsidRPr="0037146B" w:rsidRDefault="006D2479" w:rsidP="00812744">
            <w:pPr>
              <w:rPr>
                <w:rFonts w:cstheme="minorHAnsi"/>
              </w:rPr>
            </w:pPr>
          </w:p>
        </w:tc>
      </w:tr>
    </w:tbl>
    <w:p w14:paraId="04EA03F3" w14:textId="3F77AAE4" w:rsidR="00E67D66" w:rsidRPr="00694FBC" w:rsidRDefault="00E67D66" w:rsidP="00E67D66"/>
    <w:p w14:paraId="20A640BE" w14:textId="77777777" w:rsidR="00E67D66" w:rsidRDefault="00E67D66" w:rsidP="00E67D66"/>
    <w:p w14:paraId="250E8D18" w14:textId="77777777" w:rsidR="00924E20" w:rsidRDefault="00924E20" w:rsidP="00E67D66"/>
    <w:p w14:paraId="3A47A3EA" w14:textId="77777777" w:rsidR="00924E20" w:rsidRDefault="00924E20" w:rsidP="00E67D66"/>
    <w:p w14:paraId="69682BCF" w14:textId="77777777" w:rsidR="00924E20" w:rsidRDefault="00924E20" w:rsidP="00E67D66"/>
    <w:p w14:paraId="5C65A24D" w14:textId="77777777" w:rsidR="00A77238" w:rsidRDefault="00A77238" w:rsidP="00E67D66"/>
    <w:p w14:paraId="421058B6" w14:textId="77777777" w:rsidR="00A77238" w:rsidRPr="00643F32" w:rsidRDefault="00A77238" w:rsidP="00E67D66"/>
    <w:p w14:paraId="274FB069" w14:textId="7847AA76" w:rsidR="00E67D66" w:rsidRDefault="00E67D66" w:rsidP="00E67D66"/>
    <w:p w14:paraId="70635784" w14:textId="77777777" w:rsidR="006C5ED6" w:rsidRDefault="006C5ED6" w:rsidP="00E67D66"/>
    <w:p w14:paraId="372F78CC" w14:textId="77777777" w:rsidR="00E67D66" w:rsidRDefault="00E67D66" w:rsidP="00E67D66">
      <w:pPr>
        <w:pStyle w:val="Heading2"/>
        <w:keepNext/>
        <w:keepLines/>
        <w:spacing w:before="240" w:after="120" w:line="276" w:lineRule="auto"/>
      </w:pPr>
      <w:bookmarkStart w:id="24" w:name="_Toc43989426"/>
      <w:r>
        <w:lastRenderedPageBreak/>
        <w:t>Business Requirements</w:t>
      </w:r>
      <w:bookmarkEnd w:id="24"/>
      <w:r>
        <w:t xml:space="preserve"> </w:t>
      </w:r>
    </w:p>
    <w:p w14:paraId="3955A878" w14:textId="77777777" w:rsidR="000D6E5C" w:rsidRDefault="000D6E5C" w:rsidP="001A6CE1">
      <w:pPr>
        <w:pStyle w:val="Bullets"/>
        <w:numPr>
          <w:ilvl w:val="0"/>
          <w:numId w:val="0"/>
        </w:numPr>
        <w:ind w:left="357"/>
      </w:pPr>
    </w:p>
    <w:tbl>
      <w:tblPr>
        <w:tblW w:w="10260" w:type="dxa"/>
        <w:tblLook w:val="04A0" w:firstRow="1" w:lastRow="0" w:firstColumn="1" w:lastColumn="0" w:noHBand="0" w:noVBand="1"/>
      </w:tblPr>
      <w:tblGrid>
        <w:gridCol w:w="2000"/>
        <w:gridCol w:w="8260"/>
      </w:tblGrid>
      <w:tr w:rsidR="007D0368" w:rsidRPr="007D0368" w14:paraId="768C07C5" w14:textId="77777777" w:rsidTr="007D0368">
        <w:trPr>
          <w:trHeight w:val="315"/>
        </w:trPr>
        <w:tc>
          <w:tcPr>
            <w:tcW w:w="20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AEFC20E" w14:textId="00052C62" w:rsidR="007D0368" w:rsidRPr="007D0368" w:rsidRDefault="007D0368" w:rsidP="007D0368">
            <w:pPr>
              <w:spacing w:after="0" w:line="240" w:lineRule="auto"/>
              <w:rPr>
                <w:rFonts w:ascii="Arial" w:eastAsia="Times New Roman" w:hAnsi="Arial" w:cs="Arial"/>
                <w:b/>
                <w:bCs/>
                <w:color w:val="000000"/>
                <w:sz w:val="24"/>
                <w:szCs w:val="24"/>
              </w:rPr>
            </w:pPr>
            <w:r w:rsidRPr="007D0368">
              <w:rPr>
                <w:rFonts w:ascii="Arial" w:eastAsia="Times New Roman" w:hAnsi="Arial" w:cs="Arial"/>
                <w:b/>
                <w:bCs/>
                <w:color w:val="000000"/>
                <w:sz w:val="24"/>
                <w:szCs w:val="24"/>
              </w:rPr>
              <w:t>Requirement ID</w:t>
            </w:r>
          </w:p>
        </w:tc>
        <w:tc>
          <w:tcPr>
            <w:tcW w:w="8260" w:type="dxa"/>
            <w:tcBorders>
              <w:top w:val="single" w:sz="4" w:space="0" w:color="auto"/>
              <w:left w:val="nil"/>
              <w:bottom w:val="single" w:sz="4" w:space="0" w:color="auto"/>
              <w:right w:val="single" w:sz="4" w:space="0" w:color="auto"/>
            </w:tcBorders>
            <w:shd w:val="clear" w:color="000000" w:fill="BFBFBF"/>
            <w:vAlign w:val="center"/>
            <w:hideMark/>
          </w:tcPr>
          <w:p w14:paraId="2AF43B19" w14:textId="77777777" w:rsidR="007D0368" w:rsidRPr="007D0368" w:rsidRDefault="007D0368" w:rsidP="007D0368">
            <w:pPr>
              <w:spacing w:after="0" w:line="240" w:lineRule="auto"/>
              <w:rPr>
                <w:rFonts w:ascii="Arial" w:eastAsia="Times New Roman" w:hAnsi="Arial" w:cs="Arial"/>
                <w:b/>
                <w:bCs/>
                <w:color w:val="000000"/>
                <w:sz w:val="24"/>
                <w:szCs w:val="24"/>
              </w:rPr>
            </w:pPr>
            <w:r w:rsidRPr="007D0368">
              <w:rPr>
                <w:rFonts w:ascii="Arial" w:eastAsia="Times New Roman" w:hAnsi="Arial" w:cs="Arial"/>
                <w:b/>
                <w:bCs/>
                <w:color w:val="000000"/>
                <w:sz w:val="24"/>
                <w:szCs w:val="24"/>
              </w:rPr>
              <w:t xml:space="preserve">Description </w:t>
            </w:r>
          </w:p>
        </w:tc>
      </w:tr>
      <w:tr w:rsidR="007D0368" w:rsidRPr="007D0368" w14:paraId="1E0522E2" w14:textId="77777777" w:rsidTr="007D0368">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512FAA9"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BR-CAFT-1.43</w:t>
            </w:r>
          </w:p>
        </w:tc>
        <w:tc>
          <w:tcPr>
            <w:tcW w:w="8260" w:type="dxa"/>
            <w:tcBorders>
              <w:top w:val="nil"/>
              <w:left w:val="nil"/>
              <w:bottom w:val="single" w:sz="4" w:space="0" w:color="auto"/>
              <w:right w:val="single" w:sz="4" w:space="0" w:color="auto"/>
            </w:tcBorders>
            <w:shd w:val="clear" w:color="auto" w:fill="auto"/>
            <w:vAlign w:val="bottom"/>
            <w:hideMark/>
          </w:tcPr>
          <w:p w14:paraId="74272D63"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Must be directly upload transaction files in CPA Standard 005 file created from another system into CAFT system</w:t>
            </w:r>
          </w:p>
        </w:tc>
      </w:tr>
      <w:tr w:rsidR="007D0368" w:rsidRPr="007D0368" w14:paraId="2EF4C814" w14:textId="77777777" w:rsidTr="007D0368">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617EB94"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BR-CAFT-1.44</w:t>
            </w:r>
          </w:p>
        </w:tc>
        <w:tc>
          <w:tcPr>
            <w:tcW w:w="8260" w:type="dxa"/>
            <w:tcBorders>
              <w:top w:val="nil"/>
              <w:left w:val="nil"/>
              <w:bottom w:val="single" w:sz="4" w:space="0" w:color="auto"/>
              <w:right w:val="single" w:sz="4" w:space="0" w:color="auto"/>
            </w:tcBorders>
            <w:shd w:val="clear" w:color="auto" w:fill="auto"/>
            <w:vAlign w:val="bottom"/>
            <w:hideMark/>
          </w:tcPr>
          <w:p w14:paraId="1EB55E71"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Users must be able to preview the upload file to preview the total value of credits in an uploaded file to confirms correctness</w:t>
            </w:r>
          </w:p>
        </w:tc>
      </w:tr>
      <w:tr w:rsidR="007D0368" w:rsidRPr="007D0368" w14:paraId="0519BD19" w14:textId="77777777" w:rsidTr="007D0368">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FAC757D"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BR-CAFT-1.45</w:t>
            </w:r>
          </w:p>
        </w:tc>
        <w:tc>
          <w:tcPr>
            <w:tcW w:w="8260" w:type="dxa"/>
            <w:tcBorders>
              <w:top w:val="nil"/>
              <w:left w:val="nil"/>
              <w:bottom w:val="single" w:sz="4" w:space="0" w:color="auto"/>
              <w:right w:val="single" w:sz="4" w:space="0" w:color="auto"/>
            </w:tcBorders>
            <w:shd w:val="clear" w:color="auto" w:fill="auto"/>
            <w:vAlign w:val="bottom"/>
            <w:hideMark/>
          </w:tcPr>
          <w:p w14:paraId="16242E87"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Users must be able to preview the total value of debits in an uploaded file to confirm correctness</w:t>
            </w:r>
          </w:p>
        </w:tc>
      </w:tr>
      <w:tr w:rsidR="007D0368" w:rsidRPr="007D0368" w14:paraId="079B1CB5" w14:textId="77777777" w:rsidTr="007D0368">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7782992"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BR-CAFT-1.46</w:t>
            </w:r>
          </w:p>
        </w:tc>
        <w:tc>
          <w:tcPr>
            <w:tcW w:w="8260" w:type="dxa"/>
            <w:tcBorders>
              <w:top w:val="nil"/>
              <w:left w:val="nil"/>
              <w:bottom w:val="single" w:sz="4" w:space="0" w:color="auto"/>
              <w:right w:val="single" w:sz="4" w:space="0" w:color="auto"/>
            </w:tcBorders>
            <w:shd w:val="clear" w:color="auto" w:fill="auto"/>
            <w:vAlign w:val="bottom"/>
            <w:hideMark/>
          </w:tcPr>
          <w:p w14:paraId="67DF966F" w14:textId="12D4AF74"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Users must be able to preview the upload file</w:t>
            </w:r>
            <w:r>
              <w:rPr>
                <w:rFonts w:ascii="Calibri" w:eastAsia="Times New Roman" w:hAnsi="Calibri" w:cs="Calibri"/>
                <w:color w:val="000000"/>
              </w:rPr>
              <w:t xml:space="preserve"> t</w:t>
            </w:r>
            <w:r w:rsidRPr="007D0368">
              <w:rPr>
                <w:rFonts w:ascii="Calibri" w:eastAsia="Times New Roman" w:hAnsi="Calibri" w:cs="Calibri"/>
                <w:color w:val="000000"/>
              </w:rPr>
              <w:t xml:space="preserve">o confirm correctness must be able to review that total number of transaction items in a files </w:t>
            </w:r>
          </w:p>
        </w:tc>
      </w:tr>
      <w:tr w:rsidR="007D0368" w:rsidRPr="007D0368" w14:paraId="28AF5BE6" w14:textId="77777777" w:rsidTr="007D0368">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4A9134F"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BR-CAFT-1.47</w:t>
            </w:r>
          </w:p>
        </w:tc>
        <w:tc>
          <w:tcPr>
            <w:tcW w:w="8260" w:type="dxa"/>
            <w:tcBorders>
              <w:top w:val="nil"/>
              <w:left w:val="nil"/>
              <w:bottom w:val="single" w:sz="4" w:space="0" w:color="auto"/>
              <w:right w:val="single" w:sz="4" w:space="0" w:color="auto"/>
            </w:tcBorders>
            <w:shd w:val="clear" w:color="auto" w:fill="auto"/>
            <w:vAlign w:val="bottom"/>
            <w:hideMark/>
          </w:tcPr>
          <w:p w14:paraId="4556A972" w14:textId="502263CA"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Must be able to confirm and accept an uploaded CPA Standard 005 files</w:t>
            </w:r>
          </w:p>
        </w:tc>
      </w:tr>
      <w:tr w:rsidR="007D0368" w:rsidRPr="007D0368" w14:paraId="69679D8D" w14:textId="77777777" w:rsidTr="007D0368">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A654617" w14:textId="77777777"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BR-CAFT-1.48</w:t>
            </w:r>
          </w:p>
        </w:tc>
        <w:tc>
          <w:tcPr>
            <w:tcW w:w="8260" w:type="dxa"/>
            <w:tcBorders>
              <w:top w:val="nil"/>
              <w:left w:val="nil"/>
              <w:bottom w:val="single" w:sz="4" w:space="0" w:color="auto"/>
              <w:right w:val="single" w:sz="4" w:space="0" w:color="auto"/>
            </w:tcBorders>
            <w:shd w:val="clear" w:color="auto" w:fill="auto"/>
            <w:vAlign w:val="bottom"/>
            <w:hideMark/>
          </w:tcPr>
          <w:p w14:paraId="4A3EE1C2" w14:textId="219BD31D" w:rsidR="007D0368" w:rsidRPr="007D0368" w:rsidRDefault="007D0368" w:rsidP="007D0368">
            <w:pPr>
              <w:spacing w:after="0" w:line="240" w:lineRule="auto"/>
              <w:rPr>
                <w:rFonts w:ascii="Calibri" w:eastAsia="Times New Roman" w:hAnsi="Calibri" w:cs="Calibri"/>
                <w:color w:val="000000"/>
              </w:rPr>
            </w:pPr>
            <w:r w:rsidRPr="007D0368">
              <w:rPr>
                <w:rFonts w:ascii="Calibri" w:eastAsia="Times New Roman" w:hAnsi="Calibri" w:cs="Calibri"/>
                <w:color w:val="000000"/>
              </w:rPr>
              <w:t>Must be able to confirm and decline an uploaded CPA Standard 005 files</w:t>
            </w:r>
          </w:p>
        </w:tc>
      </w:tr>
    </w:tbl>
    <w:p w14:paraId="1E6C28B6" w14:textId="77777777" w:rsidR="001A6CE1" w:rsidRDefault="001A6CE1" w:rsidP="001A6CE1"/>
    <w:p w14:paraId="36628CFC" w14:textId="6122DFFB" w:rsidR="001A6CE1" w:rsidRDefault="00561AEF" w:rsidP="007D0368">
      <w:pPr>
        <w:pStyle w:val="Heading2"/>
      </w:pPr>
      <w:bookmarkStart w:id="25" w:name="_Toc43989427"/>
      <w:r>
        <w:t>Appendix - CAFT Screen Captures – File Upload</w:t>
      </w:r>
      <w:bookmarkEnd w:id="25"/>
    </w:p>
    <w:p w14:paraId="7DC7623B" w14:textId="6923753E" w:rsidR="001A6CE1" w:rsidRDefault="00561AEF" w:rsidP="00561AEF">
      <w:pPr>
        <w:pStyle w:val="ListParagraph"/>
        <w:numPr>
          <w:ilvl w:val="0"/>
          <w:numId w:val="30"/>
        </w:numPr>
      </w:pPr>
      <w:r>
        <w:t>Upload Window</w:t>
      </w:r>
    </w:p>
    <w:p w14:paraId="1055ABA9" w14:textId="77EBF30C" w:rsidR="00561AEF" w:rsidRDefault="00561AEF" w:rsidP="00561AEF">
      <w:pPr>
        <w:pStyle w:val="ListParagraph"/>
      </w:pPr>
      <w:r>
        <w:rPr>
          <w:noProof/>
        </w:rPr>
        <w:drawing>
          <wp:inline distT="0" distB="0" distL="0" distR="0" wp14:anchorId="7129EBD4" wp14:editId="463B7D13">
            <wp:extent cx="6324327" cy="231188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1064" cy="2317998"/>
                    </a:xfrm>
                    <a:prstGeom prst="rect">
                      <a:avLst/>
                    </a:prstGeom>
                  </pic:spPr>
                </pic:pic>
              </a:graphicData>
            </a:graphic>
          </wp:inline>
        </w:drawing>
      </w:r>
    </w:p>
    <w:p w14:paraId="31D80BC5" w14:textId="0DCDFE3B" w:rsidR="00561AEF" w:rsidRDefault="00561AEF" w:rsidP="00561AEF">
      <w:pPr>
        <w:pStyle w:val="ListParagraph"/>
      </w:pPr>
    </w:p>
    <w:p w14:paraId="329ED269" w14:textId="789AA9F3" w:rsidR="00561AEF" w:rsidRDefault="00561AEF" w:rsidP="00561AEF">
      <w:pPr>
        <w:pStyle w:val="ListParagraph"/>
      </w:pPr>
    </w:p>
    <w:p w14:paraId="6076C331" w14:textId="3D498D3C" w:rsidR="00561AEF" w:rsidRDefault="00561AEF" w:rsidP="00561AEF">
      <w:pPr>
        <w:pStyle w:val="ListParagraph"/>
      </w:pPr>
    </w:p>
    <w:p w14:paraId="49BC05C5" w14:textId="020B42FA" w:rsidR="00561AEF" w:rsidRDefault="00561AEF" w:rsidP="00561AEF">
      <w:pPr>
        <w:pStyle w:val="ListParagraph"/>
      </w:pPr>
    </w:p>
    <w:p w14:paraId="0515152A" w14:textId="781DD62A" w:rsidR="00561AEF" w:rsidRDefault="00561AEF" w:rsidP="00561AEF">
      <w:pPr>
        <w:pStyle w:val="ListParagraph"/>
      </w:pPr>
    </w:p>
    <w:p w14:paraId="2BAE0DCF" w14:textId="7B74ACF6" w:rsidR="00561AEF" w:rsidRDefault="00561AEF" w:rsidP="00561AEF">
      <w:pPr>
        <w:pStyle w:val="ListParagraph"/>
      </w:pPr>
    </w:p>
    <w:p w14:paraId="461C633C" w14:textId="462D1574" w:rsidR="00561AEF" w:rsidRDefault="00561AEF" w:rsidP="00561AEF">
      <w:pPr>
        <w:pStyle w:val="ListParagraph"/>
      </w:pPr>
    </w:p>
    <w:p w14:paraId="4A9CDEB4" w14:textId="7268215C" w:rsidR="00561AEF" w:rsidRDefault="00561AEF" w:rsidP="00561AEF">
      <w:pPr>
        <w:pStyle w:val="ListParagraph"/>
      </w:pPr>
    </w:p>
    <w:p w14:paraId="1FD4BA6A" w14:textId="77777777" w:rsidR="00561AEF" w:rsidRDefault="00561AEF" w:rsidP="00561AEF">
      <w:pPr>
        <w:pStyle w:val="ListParagraph"/>
      </w:pPr>
    </w:p>
    <w:p w14:paraId="133B1911" w14:textId="77777777" w:rsidR="00561AEF" w:rsidRDefault="00561AEF" w:rsidP="00561AEF">
      <w:pPr>
        <w:pStyle w:val="ListParagraph"/>
      </w:pPr>
    </w:p>
    <w:p w14:paraId="6826A3C5" w14:textId="4CB35DAC" w:rsidR="00561AEF" w:rsidRDefault="00561AEF" w:rsidP="00561AEF">
      <w:pPr>
        <w:pStyle w:val="ListParagraph"/>
        <w:numPr>
          <w:ilvl w:val="0"/>
          <w:numId w:val="30"/>
        </w:numPr>
      </w:pPr>
      <w:r>
        <w:lastRenderedPageBreak/>
        <w:t>Upload Result Window</w:t>
      </w:r>
    </w:p>
    <w:p w14:paraId="181D63A2" w14:textId="59E71608" w:rsidR="00561AEF" w:rsidRDefault="00561AEF" w:rsidP="00561AEF">
      <w:r>
        <w:rPr>
          <w:noProof/>
        </w:rPr>
        <w:drawing>
          <wp:inline distT="0" distB="0" distL="0" distR="0" wp14:anchorId="114525B9" wp14:editId="2363AD92">
            <wp:extent cx="6194439" cy="27518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9318" cy="2758436"/>
                    </a:xfrm>
                    <a:prstGeom prst="rect">
                      <a:avLst/>
                    </a:prstGeom>
                  </pic:spPr>
                </pic:pic>
              </a:graphicData>
            </a:graphic>
          </wp:inline>
        </w:drawing>
      </w:r>
    </w:p>
    <w:p w14:paraId="791B6FF2" w14:textId="77777777" w:rsidR="00561AEF" w:rsidRDefault="00561AEF" w:rsidP="00561AEF">
      <w:pPr>
        <w:pStyle w:val="ListParagraph"/>
      </w:pPr>
    </w:p>
    <w:p w14:paraId="65106499" w14:textId="77777777" w:rsidR="001A6CE1" w:rsidRDefault="001A6CE1" w:rsidP="001A6CE1"/>
    <w:p w14:paraId="40F02277" w14:textId="77777777" w:rsidR="001A6CE1" w:rsidRDefault="001A6CE1" w:rsidP="001A6CE1"/>
    <w:p w14:paraId="576703C0" w14:textId="52F00F2C" w:rsidR="00E84EA9" w:rsidRDefault="00E84EA9">
      <w:r>
        <w:br w:type="page"/>
      </w:r>
    </w:p>
    <w:p w14:paraId="5E82E63F" w14:textId="77777777" w:rsidR="001A6CE1" w:rsidRPr="001A6CE1" w:rsidRDefault="001A6CE1" w:rsidP="001A6CE1"/>
    <w:p w14:paraId="2607B265" w14:textId="15EAFB55" w:rsidR="00BF303B" w:rsidRPr="00643F32" w:rsidRDefault="00BF303B" w:rsidP="00BF303B">
      <w:pPr>
        <w:pStyle w:val="Heading1"/>
        <w:keepNext/>
        <w:keepLines/>
        <w:spacing w:before="240" w:after="120" w:line="276" w:lineRule="auto"/>
      </w:pPr>
      <w:bookmarkStart w:id="26" w:name="_Toc43989428"/>
      <w:r w:rsidRPr="00643F32">
        <w:t xml:space="preserve">Use Case </w:t>
      </w:r>
      <w:r w:rsidR="00561AEF">
        <w:t>CAFT</w:t>
      </w:r>
      <w:r w:rsidR="00064BED">
        <w:t>-UC004</w:t>
      </w:r>
      <w:r>
        <w:t xml:space="preserve"> –</w:t>
      </w:r>
      <w:r w:rsidR="00064BED">
        <w:t xml:space="preserve"> </w:t>
      </w:r>
      <w:r w:rsidR="00561AEF">
        <w:t>Late File Manual Release</w:t>
      </w:r>
      <w:bookmarkEnd w:id="26"/>
    </w:p>
    <w:p w14:paraId="71F23A8D" w14:textId="019A1B32" w:rsidR="00064BED" w:rsidRDefault="00064BED" w:rsidP="00064BED"/>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605079" w:rsidRPr="00DE1574" w14:paraId="5A82461D" w14:textId="77777777" w:rsidTr="00812744">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8AD9417" w14:textId="77777777" w:rsidR="00605079" w:rsidRPr="00DE1574" w:rsidRDefault="00605079" w:rsidP="00812744">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16FA05" w14:textId="77777777" w:rsidR="00605079" w:rsidRPr="00680FE2" w:rsidRDefault="00605079" w:rsidP="00680FE2">
            <w:pPr>
              <w:tabs>
                <w:tab w:val="left" w:pos="2545"/>
              </w:tabs>
              <w:spacing w:before="60" w:after="60"/>
              <w:rPr>
                <w:rFonts w:cstheme="minorHAnsi"/>
              </w:rPr>
            </w:pPr>
            <w:r w:rsidRPr="00680FE2">
              <w:rPr>
                <w:rFonts w:cstheme="minorHAnsi"/>
              </w:rPr>
              <w:t>UC004 – Late File Manual Release</w:t>
            </w:r>
            <w:r w:rsidRPr="00680FE2">
              <w:rPr>
                <w:rFonts w:cstheme="minorHAnsi"/>
              </w:rPr>
              <w:tab/>
            </w:r>
          </w:p>
        </w:tc>
      </w:tr>
      <w:tr w:rsidR="00605079" w:rsidRPr="00DE1574" w14:paraId="25F3A04C"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2C8BE7F" w14:textId="77777777" w:rsidR="00605079" w:rsidRPr="00DE1574" w:rsidRDefault="00605079" w:rsidP="00812744">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40E08E" w14:textId="77777777" w:rsidR="00605079" w:rsidRPr="0037146B" w:rsidRDefault="00605079" w:rsidP="00812744">
            <w:pPr>
              <w:spacing w:before="60" w:after="60"/>
              <w:rPr>
                <w:rFonts w:cstheme="minorHAnsi"/>
              </w:rPr>
            </w:pPr>
            <w:r>
              <w:rPr>
                <w:rFonts w:cstheme="minorHAnsi"/>
              </w:rPr>
              <w:t>CAFT Late File Manual Release</w:t>
            </w:r>
          </w:p>
        </w:tc>
      </w:tr>
      <w:tr w:rsidR="00605079" w:rsidRPr="00DE1574" w14:paraId="032157BE"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E594F11" w14:textId="77777777" w:rsidR="00605079" w:rsidRPr="00DE1574" w:rsidRDefault="00605079" w:rsidP="00812744">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3AEF48" w14:textId="77777777" w:rsidR="00605079" w:rsidRPr="0037146B" w:rsidRDefault="00605079" w:rsidP="00812744">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FA6829" w14:textId="77777777" w:rsidR="00605079" w:rsidRPr="0037146B" w:rsidRDefault="00605079" w:rsidP="00812744">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7ABFEA" w14:textId="77777777" w:rsidR="00605079" w:rsidRPr="0037146B" w:rsidRDefault="00605079" w:rsidP="00812744">
            <w:pPr>
              <w:spacing w:before="60" w:after="60"/>
              <w:rPr>
                <w:rFonts w:cstheme="minorHAnsi"/>
              </w:rPr>
            </w:pPr>
            <w:r>
              <w:rPr>
                <w:rFonts w:cstheme="minorHAnsi"/>
              </w:rPr>
              <w:t>Neil Cory</w:t>
            </w:r>
          </w:p>
        </w:tc>
      </w:tr>
      <w:tr w:rsidR="00605079" w:rsidRPr="00DE1574" w14:paraId="4E05DF22"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12FBE6F" w14:textId="77777777" w:rsidR="00605079" w:rsidRPr="00DE1574" w:rsidRDefault="00605079" w:rsidP="00812744">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A97AD3" w14:textId="77777777" w:rsidR="00605079" w:rsidRPr="0037146B" w:rsidRDefault="00605079" w:rsidP="00812744">
            <w:pPr>
              <w:spacing w:before="60" w:after="60"/>
              <w:rPr>
                <w:rFonts w:cstheme="minorHAnsi"/>
              </w:rPr>
            </w:pPr>
            <w:r>
              <w:rPr>
                <w:rFonts w:cstheme="minorHAnsi"/>
              </w:rPr>
              <w:t>June 17,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D9BA9B" w14:textId="77777777" w:rsidR="00605079" w:rsidRPr="0037146B" w:rsidRDefault="00605079" w:rsidP="00812744">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D8B0DE" w14:textId="77777777" w:rsidR="00605079" w:rsidRPr="0037146B" w:rsidRDefault="00605079" w:rsidP="00812744">
            <w:pPr>
              <w:spacing w:before="60" w:after="60"/>
              <w:rPr>
                <w:rFonts w:cstheme="minorHAnsi"/>
              </w:rPr>
            </w:pPr>
            <w:r>
              <w:rPr>
                <w:rFonts w:cstheme="minorHAnsi"/>
              </w:rPr>
              <w:t>June 17, 2020</w:t>
            </w:r>
          </w:p>
        </w:tc>
      </w:tr>
      <w:tr w:rsidR="00605079" w:rsidRPr="00DE1574" w14:paraId="6A97B8FA" w14:textId="77777777" w:rsidTr="00812744">
        <w:trPr>
          <w:trHeight w:val="13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24DF4D1" w14:textId="77777777" w:rsidR="00605079" w:rsidRPr="00DE1574" w:rsidRDefault="00605079" w:rsidP="00812744">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B5E220" w14:textId="7FE714AE" w:rsidR="00605079" w:rsidRDefault="00605079" w:rsidP="00812744">
            <w:pPr>
              <w:spacing w:before="60" w:after="60"/>
              <w:rPr>
                <w:rFonts w:cstheme="minorHAnsi"/>
              </w:rPr>
            </w:pPr>
            <w:r>
              <w:rPr>
                <w:rFonts w:cstheme="minorHAnsi"/>
              </w:rPr>
              <w:t>An Originator has submitted a file within after predetermined date before the file due date.  The file by business rule us late. A CWB Authorizer reviews the file(s) to authorize.</w:t>
            </w:r>
          </w:p>
          <w:p w14:paraId="43B0A431" w14:textId="77777777" w:rsidR="00605079" w:rsidRPr="0037146B" w:rsidRDefault="00605079" w:rsidP="00812744">
            <w:pPr>
              <w:spacing w:before="60" w:after="60"/>
              <w:rPr>
                <w:rFonts w:cstheme="minorHAnsi"/>
              </w:rPr>
            </w:pPr>
          </w:p>
        </w:tc>
      </w:tr>
      <w:tr w:rsidR="00605079" w:rsidRPr="00DE1574" w14:paraId="66574589"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9A02C1B" w14:textId="77777777" w:rsidR="00605079" w:rsidRPr="00DE1574" w:rsidRDefault="00605079" w:rsidP="00812744">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8E71D" w14:textId="79DB8CCC" w:rsidR="00605079" w:rsidRPr="00680FE2" w:rsidRDefault="00605079" w:rsidP="00680FE2">
            <w:pPr>
              <w:spacing w:before="60" w:after="60"/>
              <w:rPr>
                <w:rFonts w:cstheme="minorHAnsi"/>
              </w:rPr>
            </w:pPr>
            <w:r w:rsidRPr="00680FE2">
              <w:rPr>
                <w:rFonts w:cstheme="minorHAnsi"/>
              </w:rPr>
              <w:t xml:space="preserve">CWB CAFT Authorizing User(s), Originators, </w:t>
            </w:r>
            <w:r w:rsidR="00397B8A" w:rsidRPr="00680FE2">
              <w:rPr>
                <w:rFonts w:cstheme="minorHAnsi"/>
              </w:rPr>
              <w:t>Infinity</w:t>
            </w:r>
            <w:r w:rsidRPr="00680FE2">
              <w:rPr>
                <w:rFonts w:cstheme="minorHAnsi"/>
              </w:rPr>
              <w:t xml:space="preserve"> CAFT Module, Spotlight 360  </w:t>
            </w:r>
          </w:p>
        </w:tc>
      </w:tr>
      <w:tr w:rsidR="00605079" w:rsidRPr="00DE1574" w14:paraId="5DD4783F" w14:textId="77777777" w:rsidTr="00812744">
        <w:trPr>
          <w:trHeight w:val="2278"/>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13784E" w14:textId="77777777" w:rsidR="00605079" w:rsidRPr="00AD71AE" w:rsidRDefault="00605079" w:rsidP="00812744">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FB1284" w14:textId="37BE4613" w:rsidR="00605079" w:rsidRDefault="00605079" w:rsidP="00812744">
            <w:pPr>
              <w:spacing w:before="60" w:after="60"/>
              <w:rPr>
                <w:rFonts w:cstheme="minorHAnsi"/>
              </w:rPr>
            </w:pPr>
            <w:r>
              <w:rPr>
                <w:rFonts w:cstheme="minorHAnsi"/>
              </w:rPr>
              <w:t>Customer has released a payment file after the required deadline to submit</w:t>
            </w:r>
            <w:r w:rsidR="00E84EA9">
              <w:rPr>
                <w:rFonts w:cstheme="minorHAnsi"/>
              </w:rPr>
              <w:t xml:space="preserve"> (business rule)</w:t>
            </w:r>
            <w:r>
              <w:rPr>
                <w:rFonts w:cstheme="minorHAnsi"/>
              </w:rPr>
              <w:t>.</w:t>
            </w:r>
          </w:p>
          <w:p w14:paraId="1993070B" w14:textId="410DEF30" w:rsidR="00E84EA9" w:rsidRDefault="00E84EA9" w:rsidP="00812744">
            <w:pPr>
              <w:spacing w:before="60" w:after="60"/>
              <w:rPr>
                <w:rFonts w:cstheme="minorHAnsi"/>
              </w:rPr>
            </w:pPr>
            <w:r>
              <w:rPr>
                <w:rFonts w:cstheme="minorHAnsi"/>
              </w:rPr>
              <w:t>Receives an alert of a late file</w:t>
            </w:r>
          </w:p>
          <w:p w14:paraId="7A54280E" w14:textId="7E37CBB4" w:rsidR="00605079" w:rsidRDefault="00605079" w:rsidP="00812744">
            <w:pPr>
              <w:spacing w:before="60" w:after="60"/>
              <w:rPr>
                <w:rFonts w:cstheme="minorHAnsi"/>
              </w:rPr>
            </w:pPr>
            <w:r>
              <w:rPr>
                <w:rFonts w:cstheme="minorHAnsi"/>
              </w:rPr>
              <w:t xml:space="preserve">Authorizing User is logged into CAFT Authorize Module of </w:t>
            </w:r>
            <w:r w:rsidR="00E84EA9">
              <w:rPr>
                <w:rFonts w:cstheme="minorHAnsi"/>
              </w:rPr>
              <w:t>Infinity</w:t>
            </w:r>
          </w:p>
          <w:p w14:paraId="0991941B" w14:textId="77777777" w:rsidR="00605079" w:rsidRDefault="00605079" w:rsidP="00812744">
            <w:pPr>
              <w:spacing w:before="60" w:after="60"/>
              <w:rPr>
                <w:rFonts w:cstheme="minorHAnsi"/>
              </w:rPr>
            </w:pPr>
          </w:p>
          <w:p w14:paraId="30EB7C64" w14:textId="77777777" w:rsidR="00605079" w:rsidRDefault="00605079" w:rsidP="00812744">
            <w:pPr>
              <w:spacing w:before="60" w:after="60"/>
              <w:rPr>
                <w:rFonts w:cstheme="minorHAnsi"/>
              </w:rPr>
            </w:pPr>
          </w:p>
          <w:p w14:paraId="550FE517" w14:textId="77777777" w:rsidR="00605079" w:rsidRPr="00AD71AE" w:rsidRDefault="00605079" w:rsidP="00812744">
            <w:pPr>
              <w:spacing w:before="60" w:after="60"/>
              <w:rPr>
                <w:rFonts w:cstheme="minorHAnsi"/>
              </w:rPr>
            </w:pPr>
          </w:p>
        </w:tc>
      </w:tr>
      <w:tr w:rsidR="00605079" w:rsidRPr="00DE1574" w14:paraId="72F61C29"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B16015F" w14:textId="77777777" w:rsidR="00605079" w:rsidRPr="00DE1574" w:rsidRDefault="00605079" w:rsidP="00812744">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3F7659" w14:textId="77777777" w:rsidR="00605079" w:rsidRPr="00BC2FDF" w:rsidRDefault="00605079" w:rsidP="00605079">
            <w:pPr>
              <w:pStyle w:val="ListParagraph"/>
              <w:numPr>
                <w:ilvl w:val="0"/>
                <w:numId w:val="33"/>
              </w:numPr>
              <w:spacing w:before="60" w:after="60"/>
              <w:rPr>
                <w:rFonts w:cstheme="minorHAnsi"/>
              </w:rPr>
            </w:pPr>
            <w:r w:rsidRPr="00BC2FDF">
              <w:rPr>
                <w:rFonts w:cstheme="minorHAnsi"/>
              </w:rPr>
              <w:t>The late file is authorized and manually released to the CAFT Service Provider.</w:t>
            </w:r>
          </w:p>
          <w:p w14:paraId="5BAC1031" w14:textId="62172D2B" w:rsidR="00605079" w:rsidRPr="00BC2FDF" w:rsidRDefault="00605079" w:rsidP="00605079">
            <w:pPr>
              <w:pStyle w:val="ListParagraph"/>
              <w:numPr>
                <w:ilvl w:val="0"/>
                <w:numId w:val="33"/>
              </w:numPr>
              <w:spacing w:before="60" w:after="60"/>
              <w:rPr>
                <w:rFonts w:cstheme="minorHAnsi"/>
              </w:rPr>
            </w:pPr>
            <w:r w:rsidRPr="00BC2FDF">
              <w:rPr>
                <w:rFonts w:cstheme="minorHAnsi"/>
              </w:rPr>
              <w:t xml:space="preserve">The late file is rejected and not </w:t>
            </w:r>
            <w:r w:rsidR="00397B8A" w:rsidRPr="00BC2FDF">
              <w:rPr>
                <w:rFonts w:cstheme="minorHAnsi"/>
              </w:rPr>
              <w:t>released</w:t>
            </w:r>
            <w:r w:rsidRPr="00BC2FDF">
              <w:rPr>
                <w:rFonts w:cstheme="minorHAnsi"/>
              </w:rPr>
              <w:t>.</w:t>
            </w:r>
          </w:p>
        </w:tc>
      </w:tr>
      <w:tr w:rsidR="00605079" w:rsidRPr="00DE1574" w14:paraId="6B5D6263"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A35477" w14:textId="77777777" w:rsidR="00605079" w:rsidRPr="00EE7DBB" w:rsidRDefault="00605079" w:rsidP="00812744">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EC57F0" w14:textId="6DF7A542" w:rsidR="00605079" w:rsidRDefault="00E84EA9" w:rsidP="00810CDE">
            <w:pPr>
              <w:pStyle w:val="ListParagraph"/>
              <w:numPr>
                <w:ilvl w:val="0"/>
                <w:numId w:val="38"/>
              </w:numPr>
              <w:spacing w:before="60" w:after="60"/>
              <w:rPr>
                <w:rFonts w:cstheme="minorHAnsi"/>
              </w:rPr>
            </w:pPr>
            <w:r>
              <w:rPr>
                <w:rFonts w:cstheme="minorHAnsi"/>
              </w:rPr>
              <w:t xml:space="preserve">The Authorizing User reviews the late file by each Originator ID. </w:t>
            </w:r>
          </w:p>
          <w:p w14:paraId="5FF64B95" w14:textId="3618D07D" w:rsidR="00605079" w:rsidRDefault="00E84EA9" w:rsidP="00810CDE">
            <w:pPr>
              <w:pStyle w:val="ListParagraph"/>
              <w:numPr>
                <w:ilvl w:val="0"/>
                <w:numId w:val="38"/>
              </w:numPr>
              <w:spacing w:before="60" w:after="60"/>
              <w:rPr>
                <w:rFonts w:cstheme="minorHAnsi"/>
              </w:rPr>
            </w:pPr>
            <w:r>
              <w:rPr>
                <w:rFonts w:cstheme="minorHAnsi"/>
              </w:rPr>
              <w:t xml:space="preserve">Authorizing  </w:t>
            </w:r>
            <w:r w:rsidR="00605079">
              <w:rPr>
                <w:rFonts w:cstheme="minorHAnsi"/>
              </w:rPr>
              <w:t>User selects late payment file for the Originator ID</w:t>
            </w:r>
          </w:p>
          <w:p w14:paraId="06BE7237" w14:textId="01883CA1" w:rsidR="00605079" w:rsidRDefault="00E84EA9" w:rsidP="00810CDE">
            <w:pPr>
              <w:pStyle w:val="ListParagraph"/>
              <w:numPr>
                <w:ilvl w:val="0"/>
                <w:numId w:val="38"/>
              </w:numPr>
              <w:spacing w:before="60" w:after="60"/>
              <w:rPr>
                <w:rFonts w:cstheme="minorHAnsi"/>
              </w:rPr>
            </w:pPr>
            <w:r>
              <w:rPr>
                <w:rFonts w:cstheme="minorHAnsi"/>
              </w:rPr>
              <w:t xml:space="preserve">Authorizing </w:t>
            </w:r>
            <w:r w:rsidR="00605079">
              <w:rPr>
                <w:rFonts w:cstheme="minorHAnsi"/>
              </w:rPr>
              <w:t>will review the contents of each file (the total number of credits and total number of debits)</w:t>
            </w:r>
          </w:p>
          <w:p w14:paraId="53306EB6" w14:textId="42BD2F7C" w:rsidR="00605079" w:rsidRDefault="00E84EA9" w:rsidP="00810CDE">
            <w:pPr>
              <w:pStyle w:val="ListParagraph"/>
              <w:numPr>
                <w:ilvl w:val="0"/>
                <w:numId w:val="38"/>
              </w:numPr>
              <w:spacing w:before="60" w:after="60"/>
              <w:rPr>
                <w:rFonts w:cstheme="minorHAnsi"/>
              </w:rPr>
            </w:pPr>
            <w:r>
              <w:rPr>
                <w:rFonts w:cstheme="minorHAnsi"/>
              </w:rPr>
              <w:t xml:space="preserve">Authorizing user </w:t>
            </w:r>
            <w:r w:rsidR="00605079">
              <w:rPr>
                <w:rFonts w:cstheme="minorHAnsi"/>
              </w:rPr>
              <w:t>authorizes late file (there maybe more than one late file, return to step 2)</w:t>
            </w:r>
          </w:p>
          <w:p w14:paraId="041427F1" w14:textId="1DAF47B7" w:rsidR="00605079" w:rsidRDefault="00E84EA9" w:rsidP="00810CDE">
            <w:pPr>
              <w:pStyle w:val="ListParagraph"/>
              <w:numPr>
                <w:ilvl w:val="0"/>
                <w:numId w:val="38"/>
              </w:numPr>
              <w:spacing w:before="60" w:after="60"/>
              <w:rPr>
                <w:rFonts w:cstheme="minorHAnsi"/>
              </w:rPr>
            </w:pPr>
            <w:r>
              <w:rPr>
                <w:rFonts w:cstheme="minorHAnsi"/>
              </w:rPr>
              <w:t xml:space="preserve">Authorizing User </w:t>
            </w:r>
            <w:r w:rsidR="00605079">
              <w:rPr>
                <w:rFonts w:cstheme="minorHAnsi"/>
              </w:rPr>
              <w:t>reviews list of authorized late files</w:t>
            </w:r>
          </w:p>
          <w:p w14:paraId="144D0AA4" w14:textId="4DDD9249" w:rsidR="00605079" w:rsidRDefault="00FA1691" w:rsidP="00810CDE">
            <w:pPr>
              <w:pStyle w:val="ListParagraph"/>
              <w:numPr>
                <w:ilvl w:val="0"/>
                <w:numId w:val="38"/>
              </w:numPr>
              <w:spacing w:before="60" w:after="60"/>
              <w:rPr>
                <w:rFonts w:cstheme="minorHAnsi"/>
              </w:rPr>
            </w:pPr>
            <w:r>
              <w:rPr>
                <w:rFonts w:cstheme="minorHAnsi"/>
              </w:rPr>
              <w:t xml:space="preserve">Authorizing User </w:t>
            </w:r>
            <w:r w:rsidR="00605079">
              <w:rPr>
                <w:rFonts w:cstheme="minorHAnsi"/>
              </w:rPr>
              <w:t>confirms the release of CAFT Transactions for the originator.</w:t>
            </w:r>
          </w:p>
          <w:p w14:paraId="6A9DF0FE" w14:textId="741292FF" w:rsidR="00605079" w:rsidRDefault="00605079" w:rsidP="00810CDE">
            <w:pPr>
              <w:pStyle w:val="ListParagraph"/>
              <w:numPr>
                <w:ilvl w:val="0"/>
                <w:numId w:val="38"/>
              </w:numPr>
              <w:spacing w:before="60" w:after="60"/>
              <w:rPr>
                <w:rFonts w:cstheme="minorHAnsi"/>
              </w:rPr>
            </w:pPr>
            <w:r>
              <w:rPr>
                <w:rFonts w:cstheme="minorHAnsi"/>
              </w:rPr>
              <w:t>Originator receives and alert that the late file has been released</w:t>
            </w:r>
          </w:p>
          <w:p w14:paraId="079E2738" w14:textId="52C2D5CE" w:rsidR="00E24930" w:rsidRPr="00BC2FDF" w:rsidRDefault="00E24930" w:rsidP="00810CDE">
            <w:pPr>
              <w:pStyle w:val="ListParagraph"/>
              <w:numPr>
                <w:ilvl w:val="0"/>
                <w:numId w:val="38"/>
              </w:numPr>
              <w:spacing w:before="60" w:after="60"/>
              <w:rPr>
                <w:rFonts w:cstheme="minorHAnsi"/>
              </w:rPr>
            </w:pPr>
            <w:r>
              <w:rPr>
                <w:rFonts w:cstheme="minorHAnsi"/>
              </w:rPr>
              <w:lastRenderedPageBreak/>
              <w:t>Branch receives notification that a late file has been released by the customer. Reviews customer history (KYC) to determine if hold on customer account is needed.</w:t>
            </w:r>
          </w:p>
          <w:p w14:paraId="4833420D" w14:textId="77E357A9" w:rsidR="00605079" w:rsidRDefault="00605079" w:rsidP="00812744">
            <w:pPr>
              <w:spacing w:before="60" w:after="60"/>
              <w:ind w:left="360"/>
              <w:rPr>
                <w:rFonts w:cstheme="minorHAnsi"/>
              </w:rPr>
            </w:pPr>
            <w:r>
              <w:rPr>
                <w:rFonts w:cstheme="minorHAnsi"/>
              </w:rPr>
              <w:t>End Basic Flow</w:t>
            </w:r>
          </w:p>
          <w:p w14:paraId="7179B746" w14:textId="7CC53A35" w:rsidR="00605079" w:rsidRPr="000E070C" w:rsidRDefault="00605079" w:rsidP="00812744">
            <w:pPr>
              <w:spacing w:before="60" w:after="60"/>
              <w:rPr>
                <w:rFonts w:cstheme="minorHAnsi"/>
              </w:rPr>
            </w:pPr>
          </w:p>
          <w:p w14:paraId="6578EE5D" w14:textId="77777777" w:rsidR="00605079" w:rsidRPr="00FF4D36" w:rsidRDefault="00605079" w:rsidP="00812744">
            <w:pPr>
              <w:spacing w:before="60" w:after="60"/>
              <w:rPr>
                <w:rFonts w:cstheme="minorHAnsi"/>
              </w:rPr>
            </w:pPr>
          </w:p>
        </w:tc>
      </w:tr>
      <w:tr w:rsidR="00605079" w:rsidRPr="00DE1574" w14:paraId="7D3C2D22"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9472C9" w14:textId="77777777" w:rsidR="00605079" w:rsidRPr="00DE1574" w:rsidRDefault="00605079" w:rsidP="00812744">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048EEA" w14:textId="77777777" w:rsidR="00605079" w:rsidRPr="00810CDE" w:rsidRDefault="00605079" w:rsidP="00812744">
            <w:pPr>
              <w:pStyle w:val="ListParagraph"/>
              <w:spacing w:before="60" w:after="60"/>
              <w:ind w:left="360"/>
              <w:rPr>
                <w:rFonts w:cstheme="minorHAnsi"/>
                <w:szCs w:val="20"/>
              </w:rPr>
            </w:pPr>
          </w:p>
          <w:p w14:paraId="33EB97A0" w14:textId="7D0C53E0" w:rsidR="00605079" w:rsidRPr="00810CDE" w:rsidRDefault="00605079" w:rsidP="00812744">
            <w:pPr>
              <w:pStyle w:val="ListParagraph"/>
              <w:spacing w:before="60" w:after="60"/>
              <w:ind w:left="360"/>
              <w:rPr>
                <w:rFonts w:cstheme="minorHAnsi"/>
                <w:szCs w:val="20"/>
              </w:rPr>
            </w:pPr>
            <w:r w:rsidRPr="00810CDE">
              <w:rPr>
                <w:rFonts w:cstheme="minorHAnsi"/>
                <w:szCs w:val="20"/>
              </w:rPr>
              <w:t xml:space="preserve">4.a </w:t>
            </w:r>
            <w:r w:rsidR="00810CDE" w:rsidRPr="00810CDE">
              <w:rPr>
                <w:rFonts w:cstheme="minorHAnsi"/>
                <w:szCs w:val="20"/>
              </w:rPr>
              <w:t>Authorizing</w:t>
            </w:r>
            <w:r w:rsidRPr="00810CDE">
              <w:rPr>
                <w:rFonts w:cstheme="minorHAnsi"/>
                <w:szCs w:val="20"/>
              </w:rPr>
              <w:t xml:space="preserve"> user rejects the late file</w:t>
            </w:r>
          </w:p>
          <w:p w14:paraId="7024AF43" w14:textId="6566E48E" w:rsidR="00605079" w:rsidRPr="00810CDE" w:rsidRDefault="00605079" w:rsidP="00812744">
            <w:pPr>
              <w:pStyle w:val="ListParagraph"/>
              <w:spacing w:before="60" w:after="60"/>
              <w:ind w:left="360"/>
              <w:rPr>
                <w:rFonts w:cstheme="minorHAnsi"/>
                <w:szCs w:val="20"/>
              </w:rPr>
            </w:pPr>
            <w:r w:rsidRPr="00810CDE">
              <w:rPr>
                <w:rFonts w:cstheme="minorHAnsi"/>
                <w:szCs w:val="20"/>
              </w:rPr>
              <w:t xml:space="preserve">4.b </w:t>
            </w:r>
            <w:r w:rsidR="00810CDE" w:rsidRPr="00810CDE">
              <w:rPr>
                <w:rFonts w:cstheme="minorHAnsi"/>
                <w:szCs w:val="20"/>
              </w:rPr>
              <w:t>Authorizing</w:t>
            </w:r>
            <w:r w:rsidRPr="00810CDE">
              <w:rPr>
                <w:rFonts w:cstheme="minorHAnsi"/>
                <w:szCs w:val="20"/>
              </w:rPr>
              <w:t xml:space="preserve"> user un-authorizes a previously authorized late file</w:t>
            </w:r>
          </w:p>
          <w:p w14:paraId="4A648AE2" w14:textId="261A4284" w:rsidR="00605079" w:rsidRPr="00810CDE" w:rsidRDefault="00605079" w:rsidP="00812744">
            <w:pPr>
              <w:pStyle w:val="ListParagraph"/>
              <w:spacing w:before="60" w:after="60"/>
              <w:ind w:left="360"/>
              <w:rPr>
                <w:rFonts w:cstheme="minorHAnsi"/>
                <w:szCs w:val="20"/>
              </w:rPr>
            </w:pPr>
            <w:r w:rsidRPr="00810CDE">
              <w:rPr>
                <w:rFonts w:cstheme="minorHAnsi"/>
                <w:szCs w:val="20"/>
              </w:rPr>
              <w:t>6.a.  The Originator ID is configured for Dual Authoriza</w:t>
            </w:r>
            <w:r w:rsidR="00810CDE" w:rsidRPr="00810CDE">
              <w:rPr>
                <w:rFonts w:cstheme="minorHAnsi"/>
                <w:szCs w:val="20"/>
              </w:rPr>
              <w:t>tion for manual release. The</w:t>
            </w:r>
            <w:r w:rsidRPr="00810CDE">
              <w:rPr>
                <w:rFonts w:cstheme="minorHAnsi"/>
                <w:szCs w:val="20"/>
              </w:rPr>
              <w:t xml:space="preserve"> Authorizer receives a system prompt that secondary authorization is required.</w:t>
            </w:r>
          </w:p>
          <w:p w14:paraId="0E30EF86" w14:textId="4FD562DF" w:rsidR="00605079" w:rsidRPr="00810CDE" w:rsidRDefault="00810CDE" w:rsidP="00812744">
            <w:pPr>
              <w:pStyle w:val="ListParagraph"/>
              <w:spacing w:before="60" w:after="60"/>
              <w:ind w:left="360"/>
              <w:rPr>
                <w:rFonts w:cstheme="minorHAnsi"/>
                <w:szCs w:val="20"/>
              </w:rPr>
            </w:pPr>
            <w:r w:rsidRPr="00810CDE">
              <w:rPr>
                <w:rFonts w:cstheme="minorHAnsi"/>
                <w:szCs w:val="20"/>
              </w:rPr>
              <w:t>6.b. The Secondary A</w:t>
            </w:r>
            <w:r w:rsidR="00605079" w:rsidRPr="00810CDE">
              <w:rPr>
                <w:rFonts w:cstheme="minorHAnsi"/>
                <w:szCs w:val="20"/>
              </w:rPr>
              <w:t>uthorizing user receives and alert that a late CAFT file requires authorization.</w:t>
            </w:r>
          </w:p>
          <w:p w14:paraId="06619EFB" w14:textId="77777777" w:rsidR="00605079" w:rsidRPr="00810CDE" w:rsidRDefault="00605079" w:rsidP="00812744">
            <w:pPr>
              <w:pStyle w:val="ListParagraph"/>
              <w:spacing w:before="60" w:after="60"/>
              <w:ind w:left="360"/>
              <w:rPr>
                <w:rFonts w:cstheme="minorHAnsi"/>
                <w:szCs w:val="20"/>
              </w:rPr>
            </w:pPr>
            <w:r w:rsidRPr="00810CDE">
              <w:rPr>
                <w:rFonts w:cstheme="minorHAnsi"/>
                <w:szCs w:val="20"/>
              </w:rPr>
              <w:t xml:space="preserve">6.c.  The CWB secondary authorizer reviews a list of manually released files from the first authorizer and confirms or rejects the authorized files. </w:t>
            </w:r>
          </w:p>
          <w:p w14:paraId="6AE2FFB4" w14:textId="2FDA15E4" w:rsidR="00605079" w:rsidRPr="00810CDE" w:rsidRDefault="00605079" w:rsidP="00810CDE">
            <w:pPr>
              <w:pStyle w:val="ListParagraph"/>
              <w:spacing w:before="60" w:after="60"/>
              <w:ind w:left="360"/>
              <w:rPr>
                <w:rFonts w:cstheme="minorHAnsi"/>
                <w:b/>
                <w:szCs w:val="20"/>
              </w:rPr>
            </w:pPr>
            <w:r w:rsidRPr="00810CDE">
              <w:rPr>
                <w:rFonts w:cstheme="minorHAnsi"/>
                <w:szCs w:val="20"/>
              </w:rPr>
              <w:t>6.d. Originators that are configured for “Hold Late Files” require branch approval for release of late files will receive and on screen message that branch must approve.</w:t>
            </w:r>
            <w:r w:rsidR="00810CDE" w:rsidRPr="00810CDE">
              <w:rPr>
                <w:rFonts w:cstheme="minorHAnsi"/>
                <w:szCs w:val="20"/>
              </w:rPr>
              <w:t xml:space="preserve"> (Note: See Business Rules</w:t>
            </w:r>
            <w:r w:rsidR="00810CDE">
              <w:rPr>
                <w:rFonts w:cstheme="minorHAnsi"/>
                <w:b/>
                <w:szCs w:val="20"/>
              </w:rPr>
              <w:t>)</w:t>
            </w:r>
          </w:p>
          <w:p w14:paraId="21787DBA" w14:textId="004B0C69" w:rsidR="00605079" w:rsidRDefault="00605079" w:rsidP="00812744">
            <w:pPr>
              <w:pStyle w:val="ListParagraph"/>
              <w:spacing w:before="60" w:after="60"/>
              <w:ind w:left="360"/>
              <w:rPr>
                <w:rFonts w:cstheme="minorHAnsi"/>
                <w:szCs w:val="20"/>
              </w:rPr>
            </w:pPr>
            <w:r w:rsidRPr="00810CDE">
              <w:rPr>
                <w:rFonts w:cstheme="minorHAnsi"/>
                <w:szCs w:val="20"/>
              </w:rPr>
              <w:t>7.a The Originator receives and email that the late file has been rejected</w:t>
            </w:r>
          </w:p>
          <w:p w14:paraId="5A27D50F" w14:textId="77777777" w:rsidR="00F8524B" w:rsidRPr="00810CDE" w:rsidRDefault="00F8524B" w:rsidP="00812744">
            <w:pPr>
              <w:pStyle w:val="ListParagraph"/>
              <w:spacing w:before="60" w:after="60"/>
              <w:ind w:left="360"/>
              <w:rPr>
                <w:rFonts w:cstheme="minorHAnsi"/>
                <w:szCs w:val="20"/>
              </w:rPr>
            </w:pPr>
          </w:p>
          <w:p w14:paraId="267BFA40" w14:textId="77777777" w:rsidR="00605079" w:rsidRPr="005E4683" w:rsidRDefault="00605079" w:rsidP="00812744">
            <w:pPr>
              <w:pStyle w:val="ListParagraph"/>
              <w:spacing w:before="60" w:after="60"/>
              <w:ind w:left="360"/>
              <w:rPr>
                <w:rFonts w:cstheme="minorHAnsi"/>
                <w:b/>
                <w:szCs w:val="20"/>
              </w:rPr>
            </w:pPr>
          </w:p>
        </w:tc>
      </w:tr>
      <w:tr w:rsidR="00605079" w:rsidRPr="00DE1574" w14:paraId="76649782"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9C60EC" w14:textId="77777777" w:rsidR="00605079" w:rsidRPr="00DE1574" w:rsidRDefault="00605079" w:rsidP="00812744">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3F030A" w14:textId="77777777" w:rsidR="00605079" w:rsidRPr="0037146B" w:rsidRDefault="00605079" w:rsidP="00812744">
            <w:pPr>
              <w:spacing w:before="60" w:after="60"/>
              <w:rPr>
                <w:rFonts w:cstheme="minorHAnsi"/>
              </w:rPr>
            </w:pPr>
          </w:p>
        </w:tc>
      </w:tr>
      <w:tr w:rsidR="00605079" w:rsidRPr="00DE1574" w14:paraId="340F0F7A"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C154041" w14:textId="77777777" w:rsidR="00605079" w:rsidRPr="00DE1574" w:rsidRDefault="00605079" w:rsidP="00812744">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4EB1FD" w14:textId="77777777" w:rsidR="00605079" w:rsidRPr="0037146B" w:rsidRDefault="00605079" w:rsidP="00812744">
            <w:pPr>
              <w:spacing w:before="60" w:after="60"/>
              <w:rPr>
                <w:rFonts w:cstheme="minorHAnsi"/>
              </w:rPr>
            </w:pPr>
            <w:r>
              <w:rPr>
                <w:rFonts w:cstheme="minorHAnsi"/>
              </w:rPr>
              <w:t>High Priority</w:t>
            </w:r>
          </w:p>
        </w:tc>
      </w:tr>
      <w:tr w:rsidR="00605079" w:rsidRPr="00DE1574" w14:paraId="35BD3BE7" w14:textId="77777777" w:rsidTr="00812744">
        <w:trPr>
          <w:trHeight w:val="86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0D1899F" w14:textId="77777777" w:rsidR="00605079" w:rsidRPr="00DE1574" w:rsidRDefault="00605079" w:rsidP="00812744">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996B7C" w14:textId="77777777" w:rsidR="00605079" w:rsidRPr="00647313" w:rsidRDefault="00605079" w:rsidP="00812744">
            <w:pPr>
              <w:spacing w:before="60" w:after="60"/>
              <w:rPr>
                <w:rFonts w:cstheme="minorHAnsi"/>
                <w:szCs w:val="20"/>
              </w:rPr>
            </w:pPr>
            <w:r>
              <w:rPr>
                <w:rFonts w:cstheme="minorHAnsi"/>
                <w:szCs w:val="20"/>
              </w:rPr>
              <w:t>Variable.</w:t>
            </w:r>
          </w:p>
        </w:tc>
      </w:tr>
      <w:tr w:rsidR="00605079" w:rsidRPr="00DE1574" w14:paraId="1B4E807C"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7AFEE2D" w14:textId="77777777" w:rsidR="00605079" w:rsidRPr="00C02E25" w:rsidRDefault="00605079" w:rsidP="00812744">
            <w:pPr>
              <w:spacing w:before="60" w:after="60"/>
              <w:jc w:val="right"/>
              <w:rPr>
                <w:rFonts w:cstheme="minorHAnsi"/>
                <w:b/>
              </w:rPr>
            </w:pPr>
            <w:r w:rsidRPr="00C02E25">
              <w:rPr>
                <w:rFonts w:cstheme="minorHAnsi"/>
                <w:b/>
              </w:rPr>
              <w:t xml:space="preserve">Business </w:t>
            </w:r>
            <w:r>
              <w:rPr>
                <w:rFonts w:cstheme="minorHAnsi"/>
                <w:b/>
              </w:rPr>
              <w:t>Rules</w:t>
            </w:r>
            <w:r w:rsidRPr="00C02E25">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510558" w14:textId="1C35DBEC" w:rsidR="00605079" w:rsidRPr="00103B47" w:rsidRDefault="00605079" w:rsidP="00812744">
            <w:pPr>
              <w:pStyle w:val="NormalWeb"/>
              <w:spacing w:after="0"/>
              <w:rPr>
                <w:rFonts w:asciiTheme="minorHAnsi" w:hAnsiTheme="minorHAnsi" w:cstheme="minorHAnsi"/>
                <w:sz w:val="20"/>
                <w:szCs w:val="20"/>
              </w:rPr>
            </w:pPr>
            <w:r w:rsidRPr="00103B47">
              <w:rPr>
                <w:rFonts w:asciiTheme="minorHAnsi" w:hAnsiTheme="minorHAnsi" w:cstheme="minorHAnsi"/>
                <w:sz w:val="20"/>
                <w:szCs w:val="20"/>
              </w:rPr>
              <w:t>Late Files are considered those that are delivered less that (x</w:t>
            </w:r>
            <w:r w:rsidR="00E24930">
              <w:rPr>
                <w:rFonts w:asciiTheme="minorHAnsi" w:hAnsiTheme="minorHAnsi" w:cstheme="minorHAnsi"/>
                <w:sz w:val="20"/>
                <w:szCs w:val="20"/>
              </w:rPr>
              <w:t xml:space="preserve">) days* prior to the due date. </w:t>
            </w:r>
          </w:p>
          <w:p w14:paraId="563B0A9C" w14:textId="4FE2AD4A" w:rsidR="00605079" w:rsidRPr="00103B47" w:rsidRDefault="00605079" w:rsidP="00812744">
            <w:pPr>
              <w:pStyle w:val="NormalWeb"/>
              <w:spacing w:after="0"/>
              <w:rPr>
                <w:rFonts w:asciiTheme="minorHAnsi" w:hAnsiTheme="minorHAnsi" w:cstheme="minorHAnsi"/>
                <w:sz w:val="20"/>
                <w:szCs w:val="20"/>
              </w:rPr>
            </w:pPr>
          </w:p>
          <w:p w14:paraId="3212EE58" w14:textId="41D4D1B0" w:rsidR="00605079" w:rsidRPr="00C02E25" w:rsidRDefault="00605079" w:rsidP="00810CDE">
            <w:pPr>
              <w:pStyle w:val="NormalWeb"/>
              <w:spacing w:after="0"/>
              <w:rPr>
                <w:rFonts w:asciiTheme="minorHAnsi" w:hAnsiTheme="minorHAnsi" w:cstheme="minorHAnsi"/>
                <w:b/>
                <w:sz w:val="20"/>
                <w:szCs w:val="20"/>
              </w:rPr>
            </w:pPr>
            <w:r w:rsidRPr="00103B47">
              <w:rPr>
                <w:rFonts w:asciiTheme="minorHAnsi" w:hAnsiTheme="minorHAnsi" w:cstheme="minorHAnsi"/>
                <w:sz w:val="20"/>
                <w:szCs w:val="20"/>
              </w:rPr>
              <w:t xml:space="preserve">*note: </w:t>
            </w:r>
            <w:r w:rsidR="00810CDE" w:rsidRPr="00103B47">
              <w:rPr>
                <w:rFonts w:asciiTheme="minorHAnsi" w:hAnsiTheme="minorHAnsi" w:cstheme="minorHAnsi"/>
                <w:sz w:val="20"/>
                <w:szCs w:val="20"/>
              </w:rPr>
              <w:t>Until January 2020 the business rule was 3 days.</w:t>
            </w:r>
            <w:r w:rsidR="00103B47" w:rsidRPr="00103B47">
              <w:rPr>
                <w:rFonts w:asciiTheme="minorHAnsi" w:hAnsiTheme="minorHAnsi" w:cstheme="minorHAnsi"/>
                <w:sz w:val="20"/>
                <w:szCs w:val="20"/>
              </w:rPr>
              <w:t xml:space="preserve">  Current </w:t>
            </w:r>
            <w:r w:rsidR="00103B47">
              <w:rPr>
                <w:rFonts w:asciiTheme="minorHAnsi" w:hAnsiTheme="minorHAnsi" w:cstheme="minorHAnsi"/>
                <w:sz w:val="20"/>
                <w:szCs w:val="20"/>
              </w:rPr>
              <w:t>s</w:t>
            </w:r>
            <w:r w:rsidR="00103B47" w:rsidRPr="00103B47">
              <w:rPr>
                <w:rFonts w:asciiTheme="minorHAnsi" w:hAnsiTheme="minorHAnsi" w:cstheme="minorHAnsi"/>
                <w:sz w:val="20"/>
                <w:szCs w:val="20"/>
              </w:rPr>
              <w:t>tate one</w:t>
            </w:r>
            <w:r w:rsidR="00D365C7" w:rsidRPr="00103B47">
              <w:rPr>
                <w:rFonts w:asciiTheme="minorHAnsi" w:hAnsiTheme="minorHAnsi" w:cstheme="minorHAnsi"/>
                <w:sz w:val="20"/>
                <w:szCs w:val="20"/>
              </w:rPr>
              <w:t xml:space="preserve"> day with any late files being released automatically.</w:t>
            </w:r>
            <w:r w:rsidR="00D365C7">
              <w:rPr>
                <w:rFonts w:asciiTheme="minorHAnsi" w:hAnsiTheme="minorHAnsi" w:cstheme="minorHAnsi"/>
                <w:b/>
                <w:sz w:val="20"/>
                <w:szCs w:val="20"/>
              </w:rPr>
              <w:t xml:space="preserve"> </w:t>
            </w:r>
            <w:r w:rsidR="00810CDE">
              <w:rPr>
                <w:rFonts w:asciiTheme="minorHAnsi" w:hAnsiTheme="minorHAnsi" w:cstheme="minorHAnsi"/>
                <w:b/>
                <w:sz w:val="20"/>
                <w:szCs w:val="20"/>
              </w:rPr>
              <w:t xml:space="preserve">  </w:t>
            </w:r>
          </w:p>
        </w:tc>
      </w:tr>
      <w:tr w:rsidR="00605079" w:rsidRPr="00DE1574" w14:paraId="5BDB4477"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DA3D8B5" w14:textId="77777777" w:rsidR="00605079" w:rsidRPr="00DE1574" w:rsidRDefault="00605079" w:rsidP="00812744">
            <w:pPr>
              <w:spacing w:before="60" w:after="60"/>
              <w:jc w:val="right"/>
              <w:rPr>
                <w:rFonts w:cstheme="minorHAnsi"/>
                <w:b/>
              </w:rPr>
            </w:pPr>
            <w:r>
              <w:rPr>
                <w:rFonts w:cstheme="minorHAnsi"/>
                <w:b/>
              </w:rPr>
              <w:t>Functional Requirement</w:t>
            </w:r>
            <w:r w:rsidRPr="00DE1574">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BD726C" w14:textId="77777777" w:rsidR="00605079" w:rsidRPr="00EC2833" w:rsidRDefault="00605079" w:rsidP="00812744">
            <w:pPr>
              <w:spacing w:before="60" w:after="60"/>
              <w:rPr>
                <w:rFonts w:cstheme="minorHAnsi"/>
                <w:szCs w:val="20"/>
              </w:rPr>
            </w:pPr>
            <w:r>
              <w:rPr>
                <w:rFonts w:cs="Tahoma"/>
              </w:rPr>
              <w:t xml:space="preserve"> </w:t>
            </w:r>
          </w:p>
        </w:tc>
      </w:tr>
      <w:tr w:rsidR="00605079" w:rsidRPr="00DE1574" w14:paraId="500DED26"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5DE8205" w14:textId="77777777" w:rsidR="00605079" w:rsidRPr="00DE1574" w:rsidRDefault="00605079" w:rsidP="00812744">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2EBCCD" w14:textId="77777777" w:rsidR="00605079" w:rsidRPr="0037146B" w:rsidRDefault="00605079" w:rsidP="00812744">
            <w:pPr>
              <w:rPr>
                <w:rFonts w:cstheme="minorHAnsi"/>
                <w:szCs w:val="20"/>
              </w:rPr>
            </w:pPr>
            <w:r>
              <w:rPr>
                <w:rFonts w:cstheme="minorHAnsi"/>
                <w:szCs w:val="20"/>
              </w:rPr>
              <w:t xml:space="preserve">CAFT service provide is agnostic. </w:t>
            </w:r>
          </w:p>
        </w:tc>
      </w:tr>
      <w:tr w:rsidR="00605079" w:rsidRPr="00DE1574" w14:paraId="45171B4F" w14:textId="77777777" w:rsidTr="0081274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4F9B21" w14:textId="77777777" w:rsidR="00605079" w:rsidRPr="00DE1574" w:rsidRDefault="00605079" w:rsidP="00812744">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FF100A" w14:textId="2494A38D" w:rsidR="00605079" w:rsidRPr="0037146B" w:rsidRDefault="00605079" w:rsidP="00812744">
            <w:pPr>
              <w:rPr>
                <w:rFonts w:cstheme="minorHAnsi"/>
              </w:rPr>
            </w:pPr>
          </w:p>
        </w:tc>
      </w:tr>
    </w:tbl>
    <w:p w14:paraId="1A480450" w14:textId="6B35D112" w:rsidR="00BF303B" w:rsidRDefault="00BF303B" w:rsidP="00BF303B"/>
    <w:p w14:paraId="66257E50" w14:textId="77777777" w:rsidR="00BF303B" w:rsidRDefault="00BF303B" w:rsidP="00BF303B">
      <w:pPr>
        <w:pStyle w:val="Heading2"/>
        <w:keepNext/>
        <w:keepLines/>
        <w:spacing w:before="240" w:after="120" w:line="276" w:lineRule="auto"/>
      </w:pPr>
      <w:bookmarkStart w:id="27" w:name="_Toc43989429"/>
      <w:r>
        <w:lastRenderedPageBreak/>
        <w:t>Business Requirements</w:t>
      </w:r>
      <w:bookmarkEnd w:id="27"/>
      <w:r>
        <w:t xml:space="preserve"> </w:t>
      </w:r>
    </w:p>
    <w:tbl>
      <w:tblPr>
        <w:tblW w:w="10260" w:type="dxa"/>
        <w:tblLook w:val="04A0" w:firstRow="1" w:lastRow="0" w:firstColumn="1" w:lastColumn="0" w:noHBand="0" w:noVBand="1"/>
      </w:tblPr>
      <w:tblGrid>
        <w:gridCol w:w="2000"/>
        <w:gridCol w:w="8260"/>
      </w:tblGrid>
      <w:tr w:rsidR="00605079" w:rsidRPr="007707E7" w14:paraId="00BFF324" w14:textId="77777777" w:rsidTr="00812744">
        <w:trPr>
          <w:trHeight w:val="315"/>
        </w:trPr>
        <w:tc>
          <w:tcPr>
            <w:tcW w:w="20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E0F1CEA" w14:textId="77777777" w:rsidR="00605079" w:rsidRPr="007707E7" w:rsidRDefault="00605079" w:rsidP="00812744">
            <w:pPr>
              <w:spacing w:after="0" w:line="240" w:lineRule="auto"/>
              <w:rPr>
                <w:rFonts w:ascii="Arial" w:hAnsi="Arial" w:cs="Arial"/>
                <w:b/>
                <w:bCs/>
                <w:color w:val="000000"/>
                <w:sz w:val="24"/>
                <w:szCs w:val="24"/>
              </w:rPr>
            </w:pPr>
            <w:r w:rsidRPr="007707E7">
              <w:rPr>
                <w:rFonts w:ascii="Arial" w:hAnsi="Arial" w:cs="Arial"/>
                <w:b/>
                <w:bCs/>
                <w:color w:val="000000"/>
                <w:sz w:val="24"/>
                <w:szCs w:val="24"/>
              </w:rPr>
              <w:t>Requirement ID</w:t>
            </w:r>
          </w:p>
        </w:tc>
        <w:tc>
          <w:tcPr>
            <w:tcW w:w="8260" w:type="dxa"/>
            <w:tcBorders>
              <w:top w:val="single" w:sz="4" w:space="0" w:color="auto"/>
              <w:left w:val="nil"/>
              <w:bottom w:val="single" w:sz="4" w:space="0" w:color="auto"/>
              <w:right w:val="single" w:sz="4" w:space="0" w:color="auto"/>
            </w:tcBorders>
            <w:shd w:val="clear" w:color="000000" w:fill="BFBFBF"/>
            <w:vAlign w:val="center"/>
            <w:hideMark/>
          </w:tcPr>
          <w:p w14:paraId="04D52A2F" w14:textId="77777777" w:rsidR="00605079" w:rsidRPr="007707E7" w:rsidRDefault="00605079" w:rsidP="00812744">
            <w:pPr>
              <w:spacing w:after="0" w:line="240" w:lineRule="auto"/>
              <w:rPr>
                <w:rFonts w:ascii="Arial" w:hAnsi="Arial" w:cs="Arial"/>
                <w:b/>
                <w:bCs/>
                <w:color w:val="000000"/>
                <w:sz w:val="24"/>
                <w:szCs w:val="24"/>
              </w:rPr>
            </w:pPr>
            <w:r w:rsidRPr="007707E7">
              <w:rPr>
                <w:rFonts w:ascii="Arial" w:hAnsi="Arial" w:cs="Arial"/>
                <w:b/>
                <w:bCs/>
                <w:color w:val="000000"/>
                <w:sz w:val="24"/>
                <w:szCs w:val="24"/>
              </w:rPr>
              <w:t xml:space="preserve">Description </w:t>
            </w:r>
          </w:p>
        </w:tc>
      </w:tr>
      <w:tr w:rsidR="00605079" w:rsidRPr="007707E7" w14:paraId="1C365D87"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EDF6A0B" w14:textId="77777777" w:rsidR="00605079" w:rsidRPr="007707E7" w:rsidRDefault="00605079" w:rsidP="00812744">
            <w:pPr>
              <w:rPr>
                <w:rFonts w:cstheme="minorHAnsi"/>
                <w:sz w:val="20"/>
                <w:szCs w:val="20"/>
              </w:rPr>
            </w:pPr>
            <w:r w:rsidRPr="007707E7">
              <w:rPr>
                <w:rFonts w:cstheme="minorHAnsi"/>
                <w:sz w:val="20"/>
                <w:szCs w:val="20"/>
              </w:rPr>
              <w:t>BR-CAFT-1.49</w:t>
            </w:r>
          </w:p>
        </w:tc>
        <w:tc>
          <w:tcPr>
            <w:tcW w:w="8260" w:type="dxa"/>
            <w:tcBorders>
              <w:top w:val="nil"/>
              <w:left w:val="nil"/>
              <w:bottom w:val="single" w:sz="4" w:space="0" w:color="auto"/>
              <w:right w:val="single" w:sz="4" w:space="0" w:color="auto"/>
            </w:tcBorders>
            <w:shd w:val="clear" w:color="auto" w:fill="auto"/>
            <w:vAlign w:val="bottom"/>
            <w:hideMark/>
          </w:tcPr>
          <w:p w14:paraId="3BF40A27" w14:textId="77777777" w:rsidR="00605079" w:rsidRPr="007707E7" w:rsidRDefault="00605079" w:rsidP="00812744">
            <w:pPr>
              <w:rPr>
                <w:rFonts w:cstheme="minorHAnsi"/>
                <w:sz w:val="20"/>
                <w:szCs w:val="20"/>
              </w:rPr>
            </w:pPr>
            <w:r w:rsidRPr="007707E7">
              <w:rPr>
                <w:rFonts w:cstheme="minorHAnsi"/>
                <w:sz w:val="20"/>
                <w:szCs w:val="20"/>
              </w:rPr>
              <w:t>CWB must be alerted when an Originator submits a CAFT file within X days of the file due date</w:t>
            </w:r>
          </w:p>
        </w:tc>
      </w:tr>
      <w:tr w:rsidR="00605079" w:rsidRPr="007707E7" w14:paraId="4D603964"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CAEB1F9" w14:textId="77777777" w:rsidR="00605079" w:rsidRPr="007707E7" w:rsidRDefault="00605079" w:rsidP="00812744">
            <w:pPr>
              <w:rPr>
                <w:rFonts w:cstheme="minorHAnsi"/>
                <w:sz w:val="20"/>
                <w:szCs w:val="20"/>
              </w:rPr>
            </w:pPr>
            <w:r w:rsidRPr="007707E7">
              <w:rPr>
                <w:rFonts w:cstheme="minorHAnsi"/>
                <w:sz w:val="20"/>
                <w:szCs w:val="20"/>
              </w:rPr>
              <w:t>BR-CAFT-1.50</w:t>
            </w:r>
          </w:p>
        </w:tc>
        <w:tc>
          <w:tcPr>
            <w:tcW w:w="8260" w:type="dxa"/>
            <w:tcBorders>
              <w:top w:val="nil"/>
              <w:left w:val="nil"/>
              <w:bottom w:val="single" w:sz="4" w:space="0" w:color="auto"/>
              <w:right w:val="single" w:sz="4" w:space="0" w:color="auto"/>
            </w:tcBorders>
            <w:shd w:val="clear" w:color="auto" w:fill="auto"/>
            <w:vAlign w:val="bottom"/>
            <w:hideMark/>
          </w:tcPr>
          <w:p w14:paraId="04EE8490" w14:textId="77777777" w:rsidR="00605079" w:rsidRPr="007707E7" w:rsidRDefault="00605079" w:rsidP="00812744">
            <w:pPr>
              <w:rPr>
                <w:rFonts w:cstheme="minorHAnsi"/>
                <w:sz w:val="20"/>
                <w:szCs w:val="20"/>
              </w:rPr>
            </w:pPr>
            <w:r w:rsidRPr="007707E7">
              <w:rPr>
                <w:rFonts w:cstheme="minorHAnsi"/>
                <w:sz w:val="20"/>
                <w:szCs w:val="20"/>
              </w:rPr>
              <w:t xml:space="preserve">CWB must authorize, </w:t>
            </w:r>
            <w:r w:rsidRPr="007707E7">
              <w:rPr>
                <w:rFonts w:cstheme="minorHAnsi"/>
                <w:szCs w:val="20"/>
              </w:rPr>
              <w:t>unauthorized</w:t>
            </w:r>
            <w:r w:rsidRPr="007707E7">
              <w:rPr>
                <w:rFonts w:cstheme="minorHAnsi"/>
                <w:sz w:val="20"/>
                <w:szCs w:val="20"/>
              </w:rPr>
              <w:t xml:space="preserve"> (when authorized by mistake), or reject a late file to be processed by the CAFT service provider</w:t>
            </w:r>
          </w:p>
        </w:tc>
      </w:tr>
      <w:tr w:rsidR="00605079" w:rsidRPr="007707E7" w14:paraId="5DB83021"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F868A31" w14:textId="77777777" w:rsidR="00605079" w:rsidRPr="007707E7" w:rsidRDefault="00605079" w:rsidP="00812744">
            <w:pPr>
              <w:rPr>
                <w:rFonts w:cstheme="minorHAnsi"/>
                <w:sz w:val="20"/>
                <w:szCs w:val="20"/>
              </w:rPr>
            </w:pPr>
            <w:r w:rsidRPr="007707E7">
              <w:rPr>
                <w:rFonts w:cstheme="minorHAnsi"/>
                <w:sz w:val="20"/>
                <w:szCs w:val="20"/>
              </w:rPr>
              <w:t>BR-CAFT-1.51</w:t>
            </w:r>
          </w:p>
        </w:tc>
        <w:tc>
          <w:tcPr>
            <w:tcW w:w="8260" w:type="dxa"/>
            <w:tcBorders>
              <w:top w:val="nil"/>
              <w:left w:val="nil"/>
              <w:bottom w:val="single" w:sz="4" w:space="0" w:color="auto"/>
              <w:right w:val="single" w:sz="4" w:space="0" w:color="auto"/>
            </w:tcBorders>
            <w:shd w:val="clear" w:color="auto" w:fill="auto"/>
            <w:vAlign w:val="bottom"/>
            <w:hideMark/>
          </w:tcPr>
          <w:p w14:paraId="677063F9" w14:textId="77777777" w:rsidR="00605079" w:rsidRPr="007707E7" w:rsidRDefault="00605079" w:rsidP="00812744">
            <w:pPr>
              <w:rPr>
                <w:rFonts w:cstheme="minorHAnsi"/>
                <w:sz w:val="20"/>
                <w:szCs w:val="20"/>
              </w:rPr>
            </w:pPr>
            <w:r w:rsidRPr="007707E7">
              <w:rPr>
                <w:rFonts w:cstheme="minorHAnsi"/>
                <w:sz w:val="20"/>
                <w:szCs w:val="20"/>
              </w:rPr>
              <w:t xml:space="preserve">CWB authorizer must be able to review the contents of each Originator late file (the total number of debits and credits in each file) </w:t>
            </w:r>
          </w:p>
        </w:tc>
      </w:tr>
      <w:tr w:rsidR="00605079" w:rsidRPr="007707E7" w14:paraId="13734A4F" w14:textId="77777777" w:rsidTr="00812744">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E1B58AC" w14:textId="77777777" w:rsidR="00605079" w:rsidRPr="007707E7" w:rsidRDefault="00605079" w:rsidP="00812744">
            <w:pPr>
              <w:rPr>
                <w:rFonts w:cstheme="minorHAnsi"/>
                <w:sz w:val="20"/>
                <w:szCs w:val="20"/>
              </w:rPr>
            </w:pPr>
            <w:r w:rsidRPr="007707E7">
              <w:rPr>
                <w:rFonts w:cstheme="minorHAnsi"/>
                <w:sz w:val="20"/>
                <w:szCs w:val="20"/>
              </w:rPr>
              <w:t>BR-CAFT-1.52</w:t>
            </w:r>
          </w:p>
        </w:tc>
        <w:tc>
          <w:tcPr>
            <w:tcW w:w="8260" w:type="dxa"/>
            <w:tcBorders>
              <w:top w:val="nil"/>
              <w:left w:val="nil"/>
              <w:bottom w:val="single" w:sz="4" w:space="0" w:color="auto"/>
              <w:right w:val="single" w:sz="4" w:space="0" w:color="auto"/>
            </w:tcBorders>
            <w:shd w:val="clear" w:color="auto" w:fill="auto"/>
            <w:vAlign w:val="bottom"/>
            <w:hideMark/>
          </w:tcPr>
          <w:p w14:paraId="7A25B3E5" w14:textId="77777777" w:rsidR="00605079" w:rsidRPr="007707E7" w:rsidRDefault="00605079" w:rsidP="00812744">
            <w:pPr>
              <w:rPr>
                <w:rFonts w:cstheme="minorHAnsi"/>
                <w:sz w:val="20"/>
                <w:szCs w:val="20"/>
              </w:rPr>
            </w:pPr>
            <w:r w:rsidRPr="007707E7">
              <w:rPr>
                <w:rFonts w:cstheme="minorHAnsi"/>
                <w:sz w:val="20"/>
                <w:szCs w:val="20"/>
              </w:rPr>
              <w:t>CWB must be able to confirm the authorized files before they are released</w:t>
            </w:r>
          </w:p>
        </w:tc>
      </w:tr>
      <w:tr w:rsidR="00605079" w:rsidRPr="007707E7" w14:paraId="6DF76157"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8F684C0" w14:textId="77777777" w:rsidR="00605079" w:rsidRPr="007707E7" w:rsidRDefault="00605079" w:rsidP="00812744">
            <w:pPr>
              <w:rPr>
                <w:rFonts w:cstheme="minorHAnsi"/>
                <w:sz w:val="20"/>
                <w:szCs w:val="20"/>
              </w:rPr>
            </w:pPr>
            <w:r w:rsidRPr="007707E7">
              <w:rPr>
                <w:rFonts w:cstheme="minorHAnsi"/>
                <w:sz w:val="20"/>
                <w:szCs w:val="20"/>
              </w:rPr>
              <w:t>BR-CAFT-1.53</w:t>
            </w:r>
          </w:p>
        </w:tc>
        <w:tc>
          <w:tcPr>
            <w:tcW w:w="8260" w:type="dxa"/>
            <w:tcBorders>
              <w:top w:val="nil"/>
              <w:left w:val="nil"/>
              <w:bottom w:val="single" w:sz="4" w:space="0" w:color="auto"/>
              <w:right w:val="single" w:sz="4" w:space="0" w:color="auto"/>
            </w:tcBorders>
            <w:shd w:val="clear" w:color="auto" w:fill="auto"/>
            <w:vAlign w:val="bottom"/>
            <w:hideMark/>
          </w:tcPr>
          <w:p w14:paraId="344FA19A" w14:textId="77777777" w:rsidR="00605079" w:rsidRPr="007707E7" w:rsidRDefault="00605079" w:rsidP="00812744">
            <w:pPr>
              <w:rPr>
                <w:rFonts w:cstheme="minorHAnsi"/>
                <w:sz w:val="20"/>
                <w:szCs w:val="20"/>
              </w:rPr>
            </w:pPr>
            <w:r w:rsidRPr="007707E7">
              <w:rPr>
                <w:rFonts w:cstheme="minorHAnsi"/>
                <w:sz w:val="20"/>
                <w:szCs w:val="20"/>
              </w:rPr>
              <w:t>CWB must be able to configure Originators for dual authorization of late file release</w:t>
            </w:r>
          </w:p>
        </w:tc>
      </w:tr>
      <w:tr w:rsidR="00605079" w:rsidRPr="007707E7" w14:paraId="178ADFFB"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65E42FD" w14:textId="77777777" w:rsidR="00605079" w:rsidRPr="007707E7" w:rsidRDefault="00605079" w:rsidP="00812744">
            <w:pPr>
              <w:rPr>
                <w:rFonts w:cstheme="minorHAnsi"/>
                <w:sz w:val="20"/>
                <w:szCs w:val="20"/>
              </w:rPr>
            </w:pPr>
            <w:r w:rsidRPr="007707E7">
              <w:rPr>
                <w:rFonts w:cstheme="minorHAnsi"/>
                <w:sz w:val="20"/>
                <w:szCs w:val="20"/>
              </w:rPr>
              <w:t>BR-CAFT-1.54</w:t>
            </w:r>
          </w:p>
        </w:tc>
        <w:tc>
          <w:tcPr>
            <w:tcW w:w="8260" w:type="dxa"/>
            <w:tcBorders>
              <w:top w:val="nil"/>
              <w:left w:val="nil"/>
              <w:bottom w:val="single" w:sz="4" w:space="0" w:color="auto"/>
              <w:right w:val="single" w:sz="4" w:space="0" w:color="auto"/>
            </w:tcBorders>
            <w:shd w:val="clear" w:color="auto" w:fill="auto"/>
            <w:vAlign w:val="bottom"/>
            <w:hideMark/>
          </w:tcPr>
          <w:p w14:paraId="293CAB78" w14:textId="77777777" w:rsidR="00605079" w:rsidRPr="007707E7" w:rsidRDefault="00605079" w:rsidP="00812744">
            <w:pPr>
              <w:rPr>
                <w:rFonts w:cstheme="minorHAnsi"/>
                <w:sz w:val="20"/>
                <w:szCs w:val="20"/>
              </w:rPr>
            </w:pPr>
            <w:r w:rsidRPr="007707E7">
              <w:rPr>
                <w:rFonts w:cstheme="minorHAnsi"/>
                <w:sz w:val="20"/>
                <w:szCs w:val="20"/>
              </w:rPr>
              <w:t>A secondary late file authorizer must be alerted when an initial authorization of a late file is made (secondary authorizers should be at branch)</w:t>
            </w:r>
          </w:p>
        </w:tc>
      </w:tr>
      <w:tr w:rsidR="00605079" w:rsidRPr="007707E7" w14:paraId="01F6326B"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5BF5B4D" w14:textId="77777777" w:rsidR="00605079" w:rsidRPr="007707E7" w:rsidRDefault="00605079" w:rsidP="00812744">
            <w:pPr>
              <w:rPr>
                <w:rFonts w:cstheme="minorHAnsi"/>
                <w:sz w:val="20"/>
                <w:szCs w:val="20"/>
              </w:rPr>
            </w:pPr>
            <w:r w:rsidRPr="007707E7">
              <w:rPr>
                <w:rFonts w:cstheme="minorHAnsi"/>
                <w:sz w:val="20"/>
                <w:szCs w:val="20"/>
              </w:rPr>
              <w:t>BR-CAFT-1.55</w:t>
            </w:r>
          </w:p>
        </w:tc>
        <w:tc>
          <w:tcPr>
            <w:tcW w:w="8260" w:type="dxa"/>
            <w:tcBorders>
              <w:top w:val="nil"/>
              <w:left w:val="nil"/>
              <w:bottom w:val="single" w:sz="4" w:space="0" w:color="auto"/>
              <w:right w:val="single" w:sz="4" w:space="0" w:color="auto"/>
            </w:tcBorders>
            <w:shd w:val="clear" w:color="auto" w:fill="auto"/>
            <w:vAlign w:val="bottom"/>
            <w:hideMark/>
          </w:tcPr>
          <w:p w14:paraId="591E7EE0" w14:textId="77777777" w:rsidR="00605079" w:rsidRPr="007707E7" w:rsidRDefault="00605079" w:rsidP="00812744">
            <w:pPr>
              <w:rPr>
                <w:rFonts w:cstheme="minorHAnsi"/>
                <w:sz w:val="20"/>
                <w:szCs w:val="20"/>
              </w:rPr>
            </w:pPr>
            <w:r w:rsidRPr="007707E7">
              <w:rPr>
                <w:rFonts w:cstheme="minorHAnsi"/>
                <w:sz w:val="20"/>
                <w:szCs w:val="20"/>
              </w:rPr>
              <w:t>The CWB secondary late file authorizer must be able preview the total value of credits and debits made by the primary authorizer</w:t>
            </w:r>
          </w:p>
        </w:tc>
      </w:tr>
      <w:tr w:rsidR="00605079" w:rsidRPr="007707E7" w14:paraId="0F8943ED" w14:textId="77777777" w:rsidTr="00812744">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CF8DA95" w14:textId="77777777" w:rsidR="00605079" w:rsidRPr="007707E7" w:rsidRDefault="00605079" w:rsidP="00812744">
            <w:pPr>
              <w:rPr>
                <w:rFonts w:cstheme="minorHAnsi"/>
                <w:sz w:val="20"/>
                <w:szCs w:val="20"/>
              </w:rPr>
            </w:pPr>
            <w:r w:rsidRPr="007707E7">
              <w:rPr>
                <w:rFonts w:cstheme="minorHAnsi"/>
                <w:sz w:val="20"/>
                <w:szCs w:val="20"/>
              </w:rPr>
              <w:t>BR-CAFT-1.56</w:t>
            </w:r>
          </w:p>
        </w:tc>
        <w:tc>
          <w:tcPr>
            <w:tcW w:w="8260" w:type="dxa"/>
            <w:tcBorders>
              <w:top w:val="nil"/>
              <w:left w:val="nil"/>
              <w:bottom w:val="single" w:sz="4" w:space="0" w:color="auto"/>
              <w:right w:val="single" w:sz="4" w:space="0" w:color="auto"/>
            </w:tcBorders>
            <w:shd w:val="clear" w:color="auto" w:fill="auto"/>
            <w:vAlign w:val="bottom"/>
            <w:hideMark/>
          </w:tcPr>
          <w:p w14:paraId="51E66A4F" w14:textId="77777777" w:rsidR="00605079" w:rsidRPr="007707E7" w:rsidRDefault="00605079" w:rsidP="00812744">
            <w:pPr>
              <w:rPr>
                <w:rFonts w:cstheme="minorHAnsi"/>
                <w:sz w:val="20"/>
                <w:szCs w:val="20"/>
              </w:rPr>
            </w:pPr>
            <w:r w:rsidRPr="007707E7">
              <w:rPr>
                <w:rFonts w:cstheme="minorHAnsi"/>
                <w:sz w:val="20"/>
                <w:szCs w:val="20"/>
              </w:rPr>
              <w:t>The CWB secondary late file authorizer must confirm or reject the initial authorization</w:t>
            </w:r>
          </w:p>
        </w:tc>
      </w:tr>
      <w:tr w:rsidR="00605079" w:rsidRPr="007707E7" w14:paraId="703DB756" w14:textId="77777777" w:rsidTr="00812744">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1FFF8BCE" w14:textId="77777777" w:rsidR="00605079" w:rsidRPr="007707E7" w:rsidRDefault="00605079" w:rsidP="00812744">
            <w:pPr>
              <w:rPr>
                <w:rFonts w:cstheme="minorHAnsi"/>
                <w:sz w:val="20"/>
                <w:szCs w:val="20"/>
              </w:rPr>
            </w:pPr>
            <w:r w:rsidRPr="007707E7">
              <w:rPr>
                <w:rFonts w:cstheme="minorHAnsi"/>
                <w:sz w:val="20"/>
                <w:szCs w:val="20"/>
              </w:rPr>
              <w:t>BR-CAFT-1.57</w:t>
            </w:r>
          </w:p>
        </w:tc>
        <w:tc>
          <w:tcPr>
            <w:tcW w:w="8260" w:type="dxa"/>
            <w:tcBorders>
              <w:top w:val="nil"/>
              <w:left w:val="nil"/>
              <w:bottom w:val="single" w:sz="4" w:space="0" w:color="auto"/>
              <w:right w:val="single" w:sz="4" w:space="0" w:color="auto"/>
            </w:tcBorders>
            <w:shd w:val="clear" w:color="auto" w:fill="auto"/>
            <w:vAlign w:val="bottom"/>
            <w:hideMark/>
          </w:tcPr>
          <w:p w14:paraId="29A313DC" w14:textId="77777777" w:rsidR="00605079" w:rsidRPr="007707E7" w:rsidRDefault="00605079" w:rsidP="00812744">
            <w:pPr>
              <w:rPr>
                <w:rFonts w:cstheme="minorHAnsi"/>
                <w:sz w:val="20"/>
                <w:szCs w:val="20"/>
              </w:rPr>
            </w:pPr>
            <w:r w:rsidRPr="007707E7">
              <w:rPr>
                <w:rFonts w:cstheme="minorHAnsi"/>
                <w:sz w:val="20"/>
                <w:szCs w:val="20"/>
              </w:rPr>
              <w:t>Originators must receive an email with the approval confirmation of a late file</w:t>
            </w:r>
          </w:p>
        </w:tc>
      </w:tr>
      <w:tr w:rsidR="00605079" w:rsidRPr="007707E7" w14:paraId="6DCC1B6D" w14:textId="77777777" w:rsidTr="00812744">
        <w:trPr>
          <w:trHeight w:val="8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AAF44F9" w14:textId="77777777" w:rsidR="00605079" w:rsidRPr="007707E7" w:rsidRDefault="00605079" w:rsidP="00812744">
            <w:pPr>
              <w:rPr>
                <w:rFonts w:cstheme="minorHAnsi"/>
                <w:sz w:val="20"/>
                <w:szCs w:val="20"/>
              </w:rPr>
            </w:pPr>
            <w:r w:rsidRPr="007707E7">
              <w:rPr>
                <w:rFonts w:cstheme="minorHAnsi"/>
                <w:sz w:val="20"/>
                <w:szCs w:val="20"/>
              </w:rPr>
              <w:t>BR-CAFT-1.58</w:t>
            </w:r>
          </w:p>
        </w:tc>
        <w:tc>
          <w:tcPr>
            <w:tcW w:w="8260" w:type="dxa"/>
            <w:tcBorders>
              <w:top w:val="nil"/>
              <w:left w:val="nil"/>
              <w:bottom w:val="single" w:sz="4" w:space="0" w:color="auto"/>
              <w:right w:val="single" w:sz="4" w:space="0" w:color="auto"/>
            </w:tcBorders>
            <w:shd w:val="clear" w:color="auto" w:fill="auto"/>
            <w:vAlign w:val="bottom"/>
            <w:hideMark/>
          </w:tcPr>
          <w:p w14:paraId="00F5B923" w14:textId="77777777" w:rsidR="00605079" w:rsidRPr="007707E7" w:rsidRDefault="00605079" w:rsidP="00812744">
            <w:pPr>
              <w:rPr>
                <w:rFonts w:cstheme="minorHAnsi"/>
                <w:sz w:val="20"/>
                <w:szCs w:val="20"/>
              </w:rPr>
            </w:pPr>
            <w:r w:rsidRPr="007707E7">
              <w:rPr>
                <w:rFonts w:cstheme="minorHAnsi"/>
                <w:sz w:val="20"/>
                <w:szCs w:val="20"/>
              </w:rPr>
              <w:t>Originators must receive an email with the rejection confirmation of a late file (</w:t>
            </w:r>
            <w:r w:rsidRPr="007707E7">
              <w:rPr>
                <w:rFonts w:cstheme="minorHAnsi"/>
                <w:i/>
                <w:sz w:val="20"/>
                <w:szCs w:val="20"/>
              </w:rPr>
              <w:t>note: the reason for rejection is not included in the email, the user must review log files to determine - opportunity for improvement)</w:t>
            </w:r>
          </w:p>
        </w:tc>
      </w:tr>
    </w:tbl>
    <w:p w14:paraId="2180D401" w14:textId="689DAD52" w:rsidR="003A3AA1" w:rsidRDefault="003A3AA1" w:rsidP="003A3AA1"/>
    <w:p w14:paraId="4275929B" w14:textId="42D72A48" w:rsidR="00605079" w:rsidRDefault="00605079" w:rsidP="00605079">
      <w:pPr>
        <w:pStyle w:val="Heading2"/>
      </w:pPr>
      <w:bookmarkStart w:id="28" w:name="_Toc43989430"/>
      <w:r>
        <w:t>Appendix - CAFT Screen Captures – Late File Manual Release</w:t>
      </w:r>
      <w:bookmarkEnd w:id="28"/>
      <w:r>
        <w:t xml:space="preserve"> </w:t>
      </w:r>
    </w:p>
    <w:p w14:paraId="040F1668" w14:textId="3B958B97" w:rsidR="00605079" w:rsidRDefault="00605079" w:rsidP="003A3AA1">
      <w:r>
        <w:t xml:space="preserve"> </w:t>
      </w:r>
    </w:p>
    <w:p w14:paraId="75A2716E" w14:textId="77777777" w:rsidR="00605079" w:rsidRDefault="00605079" w:rsidP="00605079">
      <w:pPr>
        <w:pStyle w:val="ListParagraph"/>
        <w:numPr>
          <w:ilvl w:val="0"/>
          <w:numId w:val="34"/>
        </w:numPr>
      </w:pPr>
      <w:r w:rsidRPr="007707E7">
        <w:rPr>
          <w:b/>
        </w:rPr>
        <w:t>Authorizer Review Screen</w:t>
      </w:r>
    </w:p>
    <w:p w14:paraId="73E679E0" w14:textId="4AE9E1D7" w:rsidR="00605079" w:rsidRDefault="00605079" w:rsidP="00605079">
      <w:r>
        <w:rPr>
          <w:noProof/>
        </w:rPr>
        <w:lastRenderedPageBreak/>
        <w:drawing>
          <wp:inline distT="0" distB="0" distL="0" distR="0" wp14:anchorId="5156BF1A" wp14:editId="5AA24870">
            <wp:extent cx="6728604" cy="30106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55518" cy="3022661"/>
                    </a:xfrm>
                    <a:prstGeom prst="rect">
                      <a:avLst/>
                    </a:prstGeom>
                  </pic:spPr>
                </pic:pic>
              </a:graphicData>
            </a:graphic>
          </wp:inline>
        </w:drawing>
      </w:r>
      <w:r>
        <w:t xml:space="preserve"> </w:t>
      </w:r>
    </w:p>
    <w:p w14:paraId="0989DC49" w14:textId="4A9BBAED" w:rsidR="00605079" w:rsidRDefault="00605079" w:rsidP="00605079"/>
    <w:p w14:paraId="535EF541" w14:textId="085946D7" w:rsidR="00605079" w:rsidRDefault="00605079" w:rsidP="00605079"/>
    <w:p w14:paraId="63FF4F9D" w14:textId="673C0E9C" w:rsidR="00605079" w:rsidRDefault="00605079" w:rsidP="00605079"/>
    <w:p w14:paraId="06096D40" w14:textId="26F4CDD2" w:rsidR="00605079" w:rsidRDefault="00605079" w:rsidP="00605079"/>
    <w:p w14:paraId="1888C609" w14:textId="41387DB2" w:rsidR="00605079" w:rsidRDefault="00605079" w:rsidP="00605079"/>
    <w:p w14:paraId="2F3AEE3B" w14:textId="02CED909" w:rsidR="00605079" w:rsidRDefault="00605079" w:rsidP="00605079"/>
    <w:p w14:paraId="5468EFD5" w14:textId="0317276A" w:rsidR="00605079" w:rsidRDefault="00605079" w:rsidP="00605079"/>
    <w:p w14:paraId="2A4FC807" w14:textId="20AD3F54" w:rsidR="00605079" w:rsidRDefault="00605079" w:rsidP="00605079"/>
    <w:p w14:paraId="31632FFD" w14:textId="7F6C7FA7" w:rsidR="00605079" w:rsidRDefault="00605079" w:rsidP="00605079"/>
    <w:p w14:paraId="006A13EC" w14:textId="77777777" w:rsidR="00605079" w:rsidRDefault="00605079" w:rsidP="00605079"/>
    <w:p w14:paraId="6EAF341A" w14:textId="4ACAB59A" w:rsidR="00605079" w:rsidRDefault="00605079" w:rsidP="00605079">
      <w:pPr>
        <w:pStyle w:val="ListParagraph"/>
        <w:numPr>
          <w:ilvl w:val="0"/>
          <w:numId w:val="34"/>
        </w:numPr>
      </w:pPr>
      <w:r>
        <w:t>Late Transaction Confirmation</w:t>
      </w:r>
    </w:p>
    <w:p w14:paraId="526EB292" w14:textId="77777777" w:rsidR="00605079" w:rsidRDefault="00605079" w:rsidP="00605079">
      <w:pPr>
        <w:pStyle w:val="ListParagraph"/>
      </w:pPr>
    </w:p>
    <w:p w14:paraId="7BC55EE1" w14:textId="77777777" w:rsidR="00605079" w:rsidRDefault="00605079" w:rsidP="00605079">
      <w:pPr>
        <w:pStyle w:val="ListParagraph"/>
        <w:ind w:left="0"/>
      </w:pPr>
      <w:r>
        <w:rPr>
          <w:noProof/>
        </w:rPr>
        <w:lastRenderedPageBreak/>
        <w:drawing>
          <wp:inline distT="0" distB="0" distL="0" distR="0" wp14:anchorId="2177AB84" wp14:editId="39C71BA0">
            <wp:extent cx="6983422" cy="2915728"/>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011837" cy="2927592"/>
                    </a:xfrm>
                    <a:prstGeom prst="rect">
                      <a:avLst/>
                    </a:prstGeom>
                  </pic:spPr>
                </pic:pic>
              </a:graphicData>
            </a:graphic>
          </wp:inline>
        </w:drawing>
      </w:r>
      <w:r>
        <w:t xml:space="preserve"> </w:t>
      </w:r>
    </w:p>
    <w:p w14:paraId="5DD5E7C1" w14:textId="60FA8F56" w:rsidR="00605079" w:rsidRDefault="00605079" w:rsidP="00605079">
      <w:pPr>
        <w:pStyle w:val="ListParagraph"/>
      </w:pPr>
    </w:p>
    <w:p w14:paraId="0759CCA2" w14:textId="77777777" w:rsidR="00605079" w:rsidRDefault="00605079" w:rsidP="00605079">
      <w:pPr>
        <w:pStyle w:val="ListParagraph"/>
      </w:pPr>
    </w:p>
    <w:p w14:paraId="7228C76E" w14:textId="45781DC4" w:rsidR="00605079" w:rsidRDefault="00605079" w:rsidP="00605079">
      <w:pPr>
        <w:pStyle w:val="ListParagraph"/>
        <w:numPr>
          <w:ilvl w:val="0"/>
          <w:numId w:val="34"/>
        </w:numPr>
      </w:pPr>
      <w:r>
        <w:t>Dual Authorization</w:t>
      </w:r>
    </w:p>
    <w:p w14:paraId="2C1AB083" w14:textId="296CF73D" w:rsidR="00605079" w:rsidRDefault="00605079" w:rsidP="00605079">
      <w:pPr>
        <w:pStyle w:val="ListParagraph"/>
        <w:ind w:left="0"/>
      </w:pPr>
      <w:r>
        <w:rPr>
          <w:noProof/>
        </w:rPr>
        <w:drawing>
          <wp:inline distT="0" distB="0" distL="0" distR="0" wp14:anchorId="5455B939" wp14:editId="64F9B495">
            <wp:extent cx="6716973" cy="332117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30661" cy="3327938"/>
                    </a:xfrm>
                    <a:prstGeom prst="rect">
                      <a:avLst/>
                    </a:prstGeom>
                  </pic:spPr>
                </pic:pic>
              </a:graphicData>
            </a:graphic>
          </wp:inline>
        </w:drawing>
      </w:r>
    </w:p>
    <w:p w14:paraId="6BDE7C62" w14:textId="77777777" w:rsidR="00605079" w:rsidRDefault="00605079" w:rsidP="00605079">
      <w:r>
        <w:br w:type="page"/>
      </w:r>
    </w:p>
    <w:p w14:paraId="7318E34A" w14:textId="77777777" w:rsidR="00605079" w:rsidRDefault="00605079" w:rsidP="003A3AA1"/>
    <w:p w14:paraId="51D7EE44" w14:textId="0A31FECE" w:rsidR="00605079" w:rsidRDefault="00BB49B9" w:rsidP="00BB49B9">
      <w:pPr>
        <w:pStyle w:val="Heading1"/>
      </w:pPr>
      <w:bookmarkStart w:id="29" w:name="_Toc43989431"/>
      <w:r>
        <w:t>Related Documents</w:t>
      </w:r>
      <w:bookmarkEnd w:id="29"/>
    </w:p>
    <w:p w14:paraId="3B08CA3A" w14:textId="6A82DE64" w:rsidR="00BB49B9" w:rsidRDefault="00BB49B9" w:rsidP="00BB49B9">
      <w:pPr>
        <w:pStyle w:val="ListParagraph"/>
        <w:numPr>
          <w:ilvl w:val="0"/>
          <w:numId w:val="39"/>
        </w:numPr>
      </w:pPr>
      <w:r>
        <w:t>CPA Standard 005</w:t>
      </w:r>
    </w:p>
    <w:p w14:paraId="399AA24E" w14:textId="603DD76B" w:rsidR="00BB49B9" w:rsidRDefault="00BB49B9" w:rsidP="00BB49B9">
      <w:pPr>
        <w:pStyle w:val="ListParagraph"/>
      </w:pPr>
      <w:r>
        <w:object w:dxaOrig="1534" w:dyaOrig="997" w14:anchorId="3F7E1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4pt" o:ole="">
            <v:imagedata r:id="rId26" o:title=""/>
          </v:shape>
          <o:OLEObject Type="Embed" ProgID="AcroExch.Document.DC" ShapeID="_x0000_i1025" DrawAspect="Icon" ObjectID="_1655878510" r:id="rId27"/>
        </w:object>
      </w:r>
    </w:p>
    <w:p w14:paraId="1CFBDB10" w14:textId="5F2D724E" w:rsidR="00605079" w:rsidRDefault="00605079" w:rsidP="003A3AA1"/>
    <w:p w14:paraId="6D86F945" w14:textId="77777777" w:rsidR="00605079" w:rsidRDefault="00605079" w:rsidP="003A3AA1"/>
    <w:p w14:paraId="6651FAE9" w14:textId="77777777" w:rsidR="0008493C" w:rsidRDefault="0008493C" w:rsidP="00E43EFB">
      <w:pPr>
        <w:pStyle w:val="Bullets"/>
        <w:numPr>
          <w:ilvl w:val="0"/>
          <w:numId w:val="0"/>
        </w:numPr>
      </w:pPr>
    </w:p>
    <w:p w14:paraId="73953757" w14:textId="5B242371" w:rsidR="003A3AA1" w:rsidRPr="00643F32" w:rsidRDefault="003A3AA1" w:rsidP="003A3AA1"/>
    <w:p w14:paraId="5DA872E0" w14:textId="77777777" w:rsidR="009C4E24" w:rsidRDefault="009C4E24" w:rsidP="003A3AA1"/>
    <w:p w14:paraId="224BF30A" w14:textId="591ACC54" w:rsidR="009C4E24" w:rsidRDefault="009C4E24" w:rsidP="003A3AA1"/>
    <w:p w14:paraId="56B77D2E" w14:textId="77777777" w:rsidR="002634A8" w:rsidRDefault="002634A8" w:rsidP="00D112A8">
      <w:pPr>
        <w:pStyle w:val="Bullets"/>
        <w:numPr>
          <w:ilvl w:val="0"/>
          <w:numId w:val="0"/>
        </w:numPr>
        <w:ind w:left="357"/>
      </w:pPr>
    </w:p>
    <w:p w14:paraId="584A308A" w14:textId="77777777" w:rsidR="002634A8" w:rsidRPr="002634A8" w:rsidRDefault="002634A8" w:rsidP="00CF237B">
      <w:pPr>
        <w:pStyle w:val="Bullets"/>
        <w:numPr>
          <w:ilvl w:val="0"/>
          <w:numId w:val="0"/>
        </w:numPr>
      </w:pPr>
    </w:p>
    <w:p w14:paraId="31350E60" w14:textId="77777777" w:rsidR="002634A8" w:rsidRPr="002634A8" w:rsidRDefault="002634A8" w:rsidP="00CF237B">
      <w:pPr>
        <w:pStyle w:val="Bullets"/>
        <w:numPr>
          <w:ilvl w:val="0"/>
          <w:numId w:val="0"/>
        </w:numPr>
      </w:pPr>
    </w:p>
    <w:p w14:paraId="5B755676" w14:textId="77777777" w:rsidR="002634A8" w:rsidRPr="002634A8" w:rsidRDefault="002634A8" w:rsidP="00CF237B">
      <w:pPr>
        <w:pStyle w:val="Bullets"/>
        <w:numPr>
          <w:ilvl w:val="0"/>
          <w:numId w:val="0"/>
        </w:numPr>
      </w:pPr>
    </w:p>
    <w:p w14:paraId="3F82C1B0" w14:textId="77777777" w:rsidR="002634A8" w:rsidRPr="002634A8" w:rsidRDefault="002634A8" w:rsidP="00CF237B">
      <w:pPr>
        <w:pStyle w:val="Bullets"/>
        <w:numPr>
          <w:ilvl w:val="0"/>
          <w:numId w:val="0"/>
        </w:numPr>
      </w:pPr>
    </w:p>
    <w:p w14:paraId="164D4818" w14:textId="77777777" w:rsidR="002634A8" w:rsidRPr="002634A8" w:rsidRDefault="002634A8" w:rsidP="00CF237B">
      <w:pPr>
        <w:pStyle w:val="Bullets"/>
        <w:numPr>
          <w:ilvl w:val="0"/>
          <w:numId w:val="0"/>
        </w:numPr>
      </w:pPr>
    </w:p>
    <w:p w14:paraId="2DD37B50" w14:textId="77777777" w:rsidR="002634A8" w:rsidRDefault="002634A8" w:rsidP="00CF237B">
      <w:pPr>
        <w:pStyle w:val="Bullets"/>
        <w:numPr>
          <w:ilvl w:val="0"/>
          <w:numId w:val="0"/>
        </w:numPr>
      </w:pPr>
    </w:p>
    <w:p w14:paraId="252E878D" w14:textId="77777777" w:rsidR="002B7CA8" w:rsidRDefault="002B7CA8" w:rsidP="00CF237B">
      <w:pPr>
        <w:pStyle w:val="Bullets"/>
        <w:numPr>
          <w:ilvl w:val="0"/>
          <w:numId w:val="0"/>
        </w:numPr>
      </w:pPr>
    </w:p>
    <w:p w14:paraId="0512FDC0" w14:textId="77777777" w:rsidR="002B7CA8" w:rsidRDefault="002B7CA8" w:rsidP="00CF237B">
      <w:pPr>
        <w:pStyle w:val="Bullets"/>
        <w:numPr>
          <w:ilvl w:val="0"/>
          <w:numId w:val="0"/>
        </w:numPr>
      </w:pPr>
    </w:p>
    <w:p w14:paraId="449D53D7" w14:textId="77777777" w:rsidR="002B7CA8" w:rsidRPr="002634A8" w:rsidRDefault="002B7CA8" w:rsidP="00CF237B">
      <w:pPr>
        <w:pStyle w:val="Bullets"/>
        <w:numPr>
          <w:ilvl w:val="0"/>
          <w:numId w:val="0"/>
        </w:numPr>
      </w:pPr>
    </w:p>
    <w:p w14:paraId="62A63592" w14:textId="77777777" w:rsidR="002634A8" w:rsidRPr="002634A8" w:rsidRDefault="002634A8" w:rsidP="00CF237B">
      <w:pPr>
        <w:pStyle w:val="Bullets"/>
        <w:numPr>
          <w:ilvl w:val="0"/>
          <w:numId w:val="0"/>
        </w:numPr>
      </w:pPr>
    </w:p>
    <w:p w14:paraId="509CB5CB" w14:textId="77777777" w:rsidR="002634A8" w:rsidRDefault="002634A8" w:rsidP="00581995"/>
    <w:p w14:paraId="26F702FE" w14:textId="77777777" w:rsidR="00D251C6" w:rsidRDefault="00D251C6" w:rsidP="00581995"/>
    <w:p w14:paraId="6D3A805F" w14:textId="240FF588" w:rsidR="00D251C6" w:rsidRDefault="00D251C6" w:rsidP="00581995"/>
    <w:p w14:paraId="43418765" w14:textId="789D94FD" w:rsidR="00D251C6" w:rsidRDefault="00D251C6" w:rsidP="00581995"/>
    <w:p w14:paraId="43F3F433" w14:textId="77777777" w:rsidR="0017173A" w:rsidRDefault="0017173A" w:rsidP="0017173A">
      <w:pPr>
        <w:rPr>
          <w:rFonts w:asciiTheme="majorHAnsi" w:hAnsiTheme="majorHAnsi" w:cstheme="majorHAnsi"/>
          <w:b/>
          <w:spacing w:val="-5"/>
          <w:sz w:val="24"/>
          <w:szCs w:val="32"/>
        </w:rPr>
      </w:pPr>
    </w:p>
    <w:p w14:paraId="00EC1F73" w14:textId="77777777" w:rsidR="006A410C" w:rsidRDefault="006A410C" w:rsidP="0017173A">
      <w:pPr>
        <w:rPr>
          <w:rFonts w:asciiTheme="majorHAnsi" w:hAnsiTheme="majorHAnsi" w:cstheme="majorHAnsi"/>
          <w:b/>
          <w:spacing w:val="-5"/>
          <w:sz w:val="24"/>
          <w:szCs w:val="32"/>
        </w:rPr>
      </w:pPr>
    </w:p>
    <w:p w14:paraId="29E04FD7" w14:textId="0D3A805C" w:rsidR="003A3AA1" w:rsidRDefault="003A3AA1" w:rsidP="003A3AA1">
      <w:pPr>
        <w:pStyle w:val="Heading2"/>
        <w:keepNext/>
        <w:keepLines/>
        <w:spacing w:before="240" w:after="120" w:line="276" w:lineRule="auto"/>
      </w:pPr>
    </w:p>
    <w:p w14:paraId="14812CCF" w14:textId="77777777" w:rsidR="0081670A" w:rsidRDefault="0081670A" w:rsidP="0081670A"/>
    <w:p w14:paraId="68E43324" w14:textId="7BF37B70" w:rsidR="007C690C" w:rsidRPr="0062583F" w:rsidRDefault="007C690C" w:rsidP="009330EF">
      <w:pPr>
        <w:pStyle w:val="ListParagraph"/>
        <w:spacing w:after="0" w:line="240" w:lineRule="auto"/>
        <w:rPr>
          <w:rFonts w:cstheme="minorHAnsi"/>
          <w:szCs w:val="20"/>
        </w:rPr>
      </w:pPr>
    </w:p>
    <w:p w14:paraId="158ADE32" w14:textId="77777777" w:rsidR="007C690C" w:rsidRPr="0081670A" w:rsidRDefault="007C690C" w:rsidP="0081670A"/>
    <w:p w14:paraId="0B7AF025" w14:textId="77777777" w:rsidR="00747021" w:rsidRPr="00643F32" w:rsidRDefault="00747021" w:rsidP="00747021">
      <w:pPr>
        <w:pStyle w:val="Heading1"/>
        <w:keepNext/>
        <w:keepLines/>
        <w:spacing w:before="240" w:after="120" w:line="276" w:lineRule="auto"/>
      </w:pPr>
      <w:bookmarkStart w:id="30" w:name="_Toc43989432"/>
      <w:r w:rsidRPr="00643F32">
        <w:t>Signature</w:t>
      </w:r>
      <w:bookmarkEnd w:id="15"/>
      <w:bookmarkEnd w:id="30"/>
    </w:p>
    <w:p w14:paraId="065B75F7"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780333A8"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7DC932E2" w14:textId="77777777" w:rsidR="00747021" w:rsidRPr="00643F32" w:rsidRDefault="00747021" w:rsidP="00747021">
            <w:pPr>
              <w:rPr>
                <w:rFonts w:cs="Tahoma"/>
                <w:b w:val="0"/>
              </w:rPr>
            </w:pPr>
            <w:r w:rsidRPr="00643F32">
              <w:rPr>
                <w:rFonts w:cs="Tahoma"/>
                <w:b w:val="0"/>
              </w:rPr>
              <w:t>Role</w:t>
            </w:r>
          </w:p>
        </w:tc>
        <w:tc>
          <w:tcPr>
            <w:tcW w:w="1985" w:type="dxa"/>
          </w:tcPr>
          <w:p w14:paraId="2AB2041C"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0A547154"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648C5E1C"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701CDDEF"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2DE1ABEB" w14:textId="77777777" w:rsidR="00747021" w:rsidRPr="00643F32" w:rsidRDefault="00747021" w:rsidP="00747021">
            <w:pPr>
              <w:rPr>
                <w:rFonts w:asciiTheme="minorHAnsi" w:hAnsiTheme="minorHAnsi" w:cs="Tahoma"/>
              </w:rPr>
            </w:pPr>
          </w:p>
        </w:tc>
        <w:tc>
          <w:tcPr>
            <w:tcW w:w="1985" w:type="dxa"/>
          </w:tcPr>
          <w:p w14:paraId="458D21D3"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5257721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7FC1DA43"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4ADF35B9"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25AB1454"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E7B10F6" w14:textId="77777777" w:rsidR="00747021" w:rsidRPr="00643F32" w:rsidRDefault="00747021" w:rsidP="00747021">
            <w:pPr>
              <w:rPr>
                <w:rFonts w:asciiTheme="minorHAnsi" w:hAnsiTheme="minorHAnsi" w:cs="Tahoma"/>
              </w:rPr>
            </w:pPr>
          </w:p>
        </w:tc>
        <w:tc>
          <w:tcPr>
            <w:tcW w:w="1985" w:type="dxa"/>
          </w:tcPr>
          <w:p w14:paraId="72468003"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15A9DA58"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302A2122" w14:textId="77777777"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5F3E9"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594AF1E0"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2F379676" w14:textId="77777777" w:rsidR="00747021" w:rsidRPr="00643F32" w:rsidRDefault="00747021" w:rsidP="00747021">
            <w:pPr>
              <w:rPr>
                <w:rFonts w:asciiTheme="minorHAnsi" w:hAnsiTheme="minorHAnsi" w:cs="Tahoma"/>
              </w:rPr>
            </w:pPr>
          </w:p>
        </w:tc>
        <w:tc>
          <w:tcPr>
            <w:tcW w:w="1985" w:type="dxa"/>
          </w:tcPr>
          <w:p w14:paraId="0293EC56"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7FDE4CF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E3AD87B"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028F94C5"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3"/>
      <w:bookmarkEnd w:id="4"/>
    </w:tbl>
    <w:p w14:paraId="2B2E13F1" w14:textId="77777777" w:rsidR="008638ED" w:rsidRDefault="008638ED" w:rsidP="00D30441">
      <w:pPr>
        <w:pStyle w:val="PullQuotelarge"/>
      </w:pPr>
    </w:p>
    <w:p w14:paraId="21BFCECF" w14:textId="77777777" w:rsidR="002B7CA8" w:rsidRPr="00643F32" w:rsidRDefault="002B7CA8" w:rsidP="00D30441">
      <w:pPr>
        <w:pStyle w:val="PullQuotelarge"/>
      </w:pPr>
    </w:p>
    <w:sectPr w:rsidR="002B7CA8" w:rsidRPr="00643F32" w:rsidSect="00D30441">
      <w:headerReference w:type="even" r:id="rId28"/>
      <w:headerReference w:type="default" r:id="rId29"/>
      <w:footerReference w:type="default" r:id="rId30"/>
      <w:headerReference w:type="first" r:id="rId31"/>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EF0BF9" w14:textId="77777777" w:rsidR="00680FE2" w:rsidRDefault="00680FE2" w:rsidP="00F621C6">
      <w:pPr>
        <w:spacing w:after="0" w:line="240" w:lineRule="auto"/>
      </w:pPr>
      <w:r>
        <w:separator/>
      </w:r>
    </w:p>
    <w:p w14:paraId="07AB41F4" w14:textId="77777777" w:rsidR="00680FE2" w:rsidRDefault="00680FE2"/>
    <w:p w14:paraId="500DCFBB" w14:textId="77777777" w:rsidR="00680FE2" w:rsidRDefault="00680FE2"/>
  </w:endnote>
  <w:endnote w:type="continuationSeparator" w:id="0">
    <w:p w14:paraId="0B7F7CCC" w14:textId="77777777" w:rsidR="00680FE2" w:rsidRDefault="00680FE2" w:rsidP="00F621C6">
      <w:pPr>
        <w:spacing w:after="0" w:line="240" w:lineRule="auto"/>
      </w:pPr>
      <w:r>
        <w:continuationSeparator/>
      </w:r>
    </w:p>
    <w:p w14:paraId="34E36225" w14:textId="77777777" w:rsidR="00680FE2" w:rsidRDefault="00680FE2"/>
    <w:p w14:paraId="1238FC96" w14:textId="77777777" w:rsidR="00680FE2" w:rsidRDefault="00680F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46732" w14:textId="77777777" w:rsidR="00680FE2" w:rsidRDefault="00680FE2"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D2155" w14:textId="168819F1" w:rsidR="00680FE2" w:rsidRPr="00DC3980" w:rsidRDefault="00680FE2"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703868A" wp14:editId="6D4D366B">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437E00F0" w14:textId="77777777" w:rsidR="00680FE2" w:rsidRDefault="00680FE2"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03868A" id="_x0000_t202" coordsize="21600,21600" o:spt="202" path="m,l,21600r21600,l21600,xe">
              <v:stroke joinstyle="miter"/>
              <v:path gradientshapeok="t" o:connecttype="rect"/>
            </v:shapetype>
            <v:shape id="_x0000_s1030"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437E00F0" w14:textId="77777777" w:rsidR="0028787F" w:rsidRDefault="0028787F"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370AA">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EA52D1" w14:textId="77777777" w:rsidR="00680FE2" w:rsidRDefault="00680FE2" w:rsidP="00F621C6">
      <w:pPr>
        <w:spacing w:after="0" w:line="240" w:lineRule="auto"/>
      </w:pPr>
      <w:r>
        <w:separator/>
      </w:r>
    </w:p>
    <w:p w14:paraId="0877C4D7" w14:textId="77777777" w:rsidR="00680FE2" w:rsidRDefault="00680FE2"/>
    <w:p w14:paraId="75C72652" w14:textId="77777777" w:rsidR="00680FE2" w:rsidRDefault="00680FE2"/>
  </w:footnote>
  <w:footnote w:type="continuationSeparator" w:id="0">
    <w:p w14:paraId="0F699406" w14:textId="77777777" w:rsidR="00680FE2" w:rsidRDefault="00680FE2" w:rsidP="00F621C6">
      <w:pPr>
        <w:spacing w:after="0" w:line="240" w:lineRule="auto"/>
      </w:pPr>
      <w:r>
        <w:continuationSeparator/>
      </w:r>
    </w:p>
    <w:p w14:paraId="606073D5" w14:textId="77777777" w:rsidR="00680FE2" w:rsidRDefault="00680FE2"/>
    <w:p w14:paraId="6F48A16C" w14:textId="77777777" w:rsidR="00680FE2" w:rsidRDefault="00680FE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EndPr/>
    <w:sdtContent>
      <w:p w14:paraId="15DE4058" w14:textId="77777777" w:rsidR="00680FE2" w:rsidRDefault="00D370AA">
        <w:pPr>
          <w:pStyle w:val="Header"/>
        </w:pPr>
        <w:r>
          <w:rPr>
            <w:noProof/>
            <w:lang w:val="en-US" w:eastAsia="en-US"/>
          </w:rPr>
          <w:pict w14:anchorId="4946B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B70B7" w14:textId="77777777" w:rsidR="00680FE2" w:rsidRDefault="00680F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FBFFD" w14:textId="77777777" w:rsidR="00680FE2" w:rsidRDefault="00680FE2"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388051FB" wp14:editId="2DD5D9C2">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D111E7C" w14:textId="77777777" w:rsidR="00680FE2" w:rsidRPr="00983AB8" w:rsidRDefault="00680FE2"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051FB" id="_x0000_t202" coordsize="21600,21600" o:spt="202" path="m,l,21600r21600,l21600,xe">
              <v:stroke joinstyle="miter"/>
              <v:path gradientshapeok="t" o:connecttype="rect"/>
            </v:shapetype>
            <v:shape id="Text Box 2" o:spid="_x0000_s1026"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D111E7C" w14:textId="77777777" w:rsidR="0028787F" w:rsidRPr="00983AB8" w:rsidRDefault="0028787F"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000FBD93" wp14:editId="76E85890">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E230F5" w14:textId="77777777" w:rsidR="00680FE2" w:rsidRPr="00983AB8" w:rsidRDefault="00680FE2"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FBD93" id="_x0000_s1027"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4DE230F5" w14:textId="77777777" w:rsidR="0028787F" w:rsidRPr="00983AB8" w:rsidRDefault="0028787F"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4A9A73F0" wp14:editId="225EADC2">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E22B2C8" w14:textId="77777777" w:rsidR="00680FE2" w:rsidRPr="00CD62FB" w:rsidRDefault="00680FE2"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A73F0" id="_x0000_s1028"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4E22B2C8" w14:textId="77777777" w:rsidR="0028787F" w:rsidRPr="00CD62FB" w:rsidRDefault="0028787F"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253CB0B6" wp14:editId="245409AA">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CFCFDB8" w14:textId="77777777" w:rsidR="00680FE2" w:rsidRPr="00983AB8" w:rsidRDefault="00680FE2"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CB0B6" id="_x0000_s1029"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1CFCFDB8" w14:textId="77777777" w:rsidR="0028787F" w:rsidRPr="00983AB8" w:rsidRDefault="0028787F" w:rsidP="00F16E2A">
                    <w:pPr>
                      <w:spacing w:before="240"/>
                      <w:rPr>
                        <w:rFonts w:ascii="Arial" w:hAnsi="Arial" w:cs="Arial"/>
                        <w:b/>
                        <w:color w:val="FFFFFF" w:themeColor="background1"/>
                        <w:sz w:val="18"/>
                        <w:szCs w:val="18"/>
                      </w:rPr>
                    </w:pPr>
                  </w:p>
                </w:txbxContent>
              </v:textbox>
            </v:shape>
          </w:pict>
        </mc:Fallback>
      </mc:AlternateContent>
    </w:r>
  </w:p>
  <w:p w14:paraId="56B4F9B7" w14:textId="77777777" w:rsidR="00680FE2" w:rsidRPr="00552F21" w:rsidRDefault="00680FE2" w:rsidP="00646F14">
    <w:pPr>
      <w:pStyle w:val="Header"/>
      <w:jc w:val="center"/>
      <w:rPr>
        <w:i/>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694C1" w14:textId="77777777" w:rsidR="00680FE2" w:rsidRDefault="00680F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74C47"/>
    <w:multiLevelType w:val="hybridMultilevel"/>
    <w:tmpl w:val="A8EE4D10"/>
    <w:lvl w:ilvl="0" w:tplc="4C42E206">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E36340"/>
    <w:multiLevelType w:val="hybridMultilevel"/>
    <w:tmpl w:val="AADC24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2B60B03"/>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110E0C"/>
    <w:multiLevelType w:val="hybridMultilevel"/>
    <w:tmpl w:val="22E299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D1905DC"/>
    <w:multiLevelType w:val="hybridMultilevel"/>
    <w:tmpl w:val="EE3C28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49F258F"/>
    <w:multiLevelType w:val="hybridMultilevel"/>
    <w:tmpl w:val="40683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7E3154"/>
    <w:multiLevelType w:val="hybridMultilevel"/>
    <w:tmpl w:val="2E7489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AB85C4D"/>
    <w:multiLevelType w:val="hybridMultilevel"/>
    <w:tmpl w:val="9C9C7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1"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5F51B78"/>
    <w:multiLevelType w:val="hybridMultilevel"/>
    <w:tmpl w:val="164A5DFE"/>
    <w:lvl w:ilvl="0" w:tplc="ACCEDE42">
      <w:start w:val="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0133E98"/>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0E65AE6"/>
    <w:multiLevelType w:val="hybridMultilevel"/>
    <w:tmpl w:val="3246F48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C5A2278"/>
    <w:multiLevelType w:val="hybridMultilevel"/>
    <w:tmpl w:val="FDC63F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E6A64AD"/>
    <w:multiLevelType w:val="hybridMultilevel"/>
    <w:tmpl w:val="A8EE4D10"/>
    <w:lvl w:ilvl="0" w:tplc="4C42E206">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0"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628A197E"/>
    <w:multiLevelType w:val="hybridMultilevel"/>
    <w:tmpl w:val="A844B79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B71219D"/>
    <w:multiLevelType w:val="hybridMultilevel"/>
    <w:tmpl w:val="A9DC0208"/>
    <w:lvl w:ilvl="0" w:tplc="6C2C5A98">
      <w:start w:val="1"/>
      <w:numFmt w:val="decimal"/>
      <w:lvlText w:val="%1."/>
      <w:lvlJc w:val="left"/>
      <w:pPr>
        <w:ind w:left="720" w:hanging="360"/>
      </w:pPr>
      <w:rPr>
        <w:rFonts w:asciiTheme="minorHAnsi" w:eastAsia="Times New Roman" w:hAnsiTheme="minorHAnsi" w:cstheme="minorHAnsi"/>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D580C7A"/>
    <w:multiLevelType w:val="hybridMultilevel"/>
    <w:tmpl w:val="886E84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F112F2A"/>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F6E2429"/>
    <w:multiLevelType w:val="hybridMultilevel"/>
    <w:tmpl w:val="A88468E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1AF149A"/>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2270AE6"/>
    <w:multiLevelType w:val="hybridMultilevel"/>
    <w:tmpl w:val="9F667A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C133114"/>
    <w:multiLevelType w:val="hybridMultilevel"/>
    <w:tmpl w:val="20A83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
  </w:num>
  <w:num w:numId="4">
    <w:abstractNumId w:val="7"/>
  </w:num>
  <w:num w:numId="5">
    <w:abstractNumId w:val="30"/>
  </w:num>
  <w:num w:numId="6">
    <w:abstractNumId w:val="17"/>
  </w:num>
  <w:num w:numId="7">
    <w:abstractNumId w:val="23"/>
  </w:num>
  <w:num w:numId="8">
    <w:abstractNumId w:val="16"/>
  </w:num>
  <w:num w:numId="9">
    <w:abstractNumId w:val="15"/>
  </w:num>
  <w:num w:numId="10">
    <w:abstractNumId w:val="20"/>
  </w:num>
  <w:num w:numId="11">
    <w:abstractNumId w:val="19"/>
  </w:num>
  <w:num w:numId="12">
    <w:abstractNumId w:val="8"/>
  </w:num>
  <w:num w:numId="13">
    <w:abstractNumId w:val="11"/>
  </w:num>
  <w:num w:numId="14">
    <w:abstractNumId w:val="13"/>
  </w:num>
  <w:num w:numId="15">
    <w:abstractNumId w:val="36"/>
  </w:num>
  <w:num w:numId="16">
    <w:abstractNumId w:val="34"/>
  </w:num>
  <w:num w:numId="17">
    <w:abstractNumId w:val="21"/>
  </w:num>
  <w:num w:numId="18">
    <w:abstractNumId w:val="10"/>
  </w:num>
  <w:num w:numId="19">
    <w:abstractNumId w:val="26"/>
  </w:num>
  <w:num w:numId="20">
    <w:abstractNumId w:val="14"/>
  </w:num>
  <w:num w:numId="21">
    <w:abstractNumId w:val="24"/>
  </w:num>
  <w:num w:numId="22">
    <w:abstractNumId w:val="40"/>
  </w:num>
  <w:num w:numId="23">
    <w:abstractNumId w:val="4"/>
  </w:num>
  <w:num w:numId="24">
    <w:abstractNumId w:val="38"/>
  </w:num>
  <w:num w:numId="25">
    <w:abstractNumId w:val="12"/>
  </w:num>
  <w:num w:numId="26">
    <w:abstractNumId w:val="3"/>
  </w:num>
  <w:num w:numId="27">
    <w:abstractNumId w:val="9"/>
  </w:num>
  <w:num w:numId="28">
    <w:abstractNumId w:val="41"/>
  </w:num>
  <w:num w:numId="29">
    <w:abstractNumId w:val="32"/>
  </w:num>
  <w:num w:numId="30">
    <w:abstractNumId w:val="25"/>
  </w:num>
  <w:num w:numId="31">
    <w:abstractNumId w:val="31"/>
  </w:num>
  <w:num w:numId="32">
    <w:abstractNumId w:val="22"/>
  </w:num>
  <w:num w:numId="33">
    <w:abstractNumId w:val="27"/>
  </w:num>
  <w:num w:numId="34">
    <w:abstractNumId w:val="28"/>
  </w:num>
  <w:num w:numId="35">
    <w:abstractNumId w:val="1"/>
  </w:num>
  <w:num w:numId="36">
    <w:abstractNumId w:val="6"/>
  </w:num>
  <w:num w:numId="37">
    <w:abstractNumId w:val="39"/>
  </w:num>
  <w:num w:numId="38">
    <w:abstractNumId w:val="35"/>
  </w:num>
  <w:num w:numId="39">
    <w:abstractNumId w:val="37"/>
  </w:num>
  <w:num w:numId="40">
    <w:abstractNumId w:val="5"/>
  </w:num>
  <w:num w:numId="41">
    <w:abstractNumId w:val="33"/>
  </w:num>
  <w:num w:numId="42">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904"/>
    <w:rsid w:val="00044B84"/>
    <w:rsid w:val="0005052A"/>
    <w:rsid w:val="00052192"/>
    <w:rsid w:val="00053168"/>
    <w:rsid w:val="0005378D"/>
    <w:rsid w:val="0005430C"/>
    <w:rsid w:val="000552D7"/>
    <w:rsid w:val="00061432"/>
    <w:rsid w:val="00061F78"/>
    <w:rsid w:val="00064BED"/>
    <w:rsid w:val="00066295"/>
    <w:rsid w:val="00066C8F"/>
    <w:rsid w:val="00073D2C"/>
    <w:rsid w:val="00082E13"/>
    <w:rsid w:val="0008493C"/>
    <w:rsid w:val="000855FA"/>
    <w:rsid w:val="0009072D"/>
    <w:rsid w:val="00092B35"/>
    <w:rsid w:val="000963E9"/>
    <w:rsid w:val="00096D96"/>
    <w:rsid w:val="000B5A4B"/>
    <w:rsid w:val="000B632E"/>
    <w:rsid w:val="000B6DD0"/>
    <w:rsid w:val="000C20E7"/>
    <w:rsid w:val="000C410E"/>
    <w:rsid w:val="000D3655"/>
    <w:rsid w:val="000D5F89"/>
    <w:rsid w:val="000D6E5C"/>
    <w:rsid w:val="000E5E51"/>
    <w:rsid w:val="000F035D"/>
    <w:rsid w:val="000F6BDA"/>
    <w:rsid w:val="00100658"/>
    <w:rsid w:val="00101AC2"/>
    <w:rsid w:val="00101D9A"/>
    <w:rsid w:val="00103B47"/>
    <w:rsid w:val="00106BB4"/>
    <w:rsid w:val="001104D4"/>
    <w:rsid w:val="001116C8"/>
    <w:rsid w:val="00113547"/>
    <w:rsid w:val="00115559"/>
    <w:rsid w:val="001202C6"/>
    <w:rsid w:val="00120C6E"/>
    <w:rsid w:val="00120E85"/>
    <w:rsid w:val="00123A0C"/>
    <w:rsid w:val="00141383"/>
    <w:rsid w:val="00141FE4"/>
    <w:rsid w:val="00144F5D"/>
    <w:rsid w:val="00154143"/>
    <w:rsid w:val="0016346F"/>
    <w:rsid w:val="0016489C"/>
    <w:rsid w:val="0016784B"/>
    <w:rsid w:val="00170CE0"/>
    <w:rsid w:val="0017173A"/>
    <w:rsid w:val="00172238"/>
    <w:rsid w:val="00175EF5"/>
    <w:rsid w:val="00184B1D"/>
    <w:rsid w:val="00191DF0"/>
    <w:rsid w:val="001A6CE1"/>
    <w:rsid w:val="001A739B"/>
    <w:rsid w:val="001B578E"/>
    <w:rsid w:val="001B62FC"/>
    <w:rsid w:val="001C08C4"/>
    <w:rsid w:val="001C53B4"/>
    <w:rsid w:val="001D4FB6"/>
    <w:rsid w:val="001E4759"/>
    <w:rsid w:val="001F24EC"/>
    <w:rsid w:val="001F34B8"/>
    <w:rsid w:val="001F3556"/>
    <w:rsid w:val="001F7379"/>
    <w:rsid w:val="001F7D75"/>
    <w:rsid w:val="00202ABB"/>
    <w:rsid w:val="002142FD"/>
    <w:rsid w:val="00217584"/>
    <w:rsid w:val="00217C97"/>
    <w:rsid w:val="00236F86"/>
    <w:rsid w:val="002424C3"/>
    <w:rsid w:val="002462C0"/>
    <w:rsid w:val="0024789A"/>
    <w:rsid w:val="00251940"/>
    <w:rsid w:val="00254BB2"/>
    <w:rsid w:val="00255500"/>
    <w:rsid w:val="00256911"/>
    <w:rsid w:val="00260DB0"/>
    <w:rsid w:val="002612DA"/>
    <w:rsid w:val="00262366"/>
    <w:rsid w:val="002634A8"/>
    <w:rsid w:val="00272D91"/>
    <w:rsid w:val="002814D7"/>
    <w:rsid w:val="0028786B"/>
    <w:rsid w:val="0028787F"/>
    <w:rsid w:val="0029202D"/>
    <w:rsid w:val="002955A6"/>
    <w:rsid w:val="00295ECB"/>
    <w:rsid w:val="002A7105"/>
    <w:rsid w:val="002A7CB6"/>
    <w:rsid w:val="002B3895"/>
    <w:rsid w:val="002B6779"/>
    <w:rsid w:val="002B7A18"/>
    <w:rsid w:val="002B7CA8"/>
    <w:rsid w:val="002C207E"/>
    <w:rsid w:val="002C515E"/>
    <w:rsid w:val="002C64DF"/>
    <w:rsid w:val="002C777C"/>
    <w:rsid w:val="002D11E9"/>
    <w:rsid w:val="002D4574"/>
    <w:rsid w:val="002E6CBA"/>
    <w:rsid w:val="002F1580"/>
    <w:rsid w:val="002F5A13"/>
    <w:rsid w:val="00301C07"/>
    <w:rsid w:val="00304BA8"/>
    <w:rsid w:val="0031018A"/>
    <w:rsid w:val="00323FDA"/>
    <w:rsid w:val="00325574"/>
    <w:rsid w:val="00326B97"/>
    <w:rsid w:val="003279DE"/>
    <w:rsid w:val="00332739"/>
    <w:rsid w:val="00332E86"/>
    <w:rsid w:val="00337680"/>
    <w:rsid w:val="0034067C"/>
    <w:rsid w:val="00344E11"/>
    <w:rsid w:val="0034792B"/>
    <w:rsid w:val="003504C5"/>
    <w:rsid w:val="00352634"/>
    <w:rsid w:val="00355CEC"/>
    <w:rsid w:val="00356554"/>
    <w:rsid w:val="003643C6"/>
    <w:rsid w:val="00365BE2"/>
    <w:rsid w:val="00367F61"/>
    <w:rsid w:val="00372513"/>
    <w:rsid w:val="003808FB"/>
    <w:rsid w:val="00385B9D"/>
    <w:rsid w:val="00386130"/>
    <w:rsid w:val="00386316"/>
    <w:rsid w:val="00390862"/>
    <w:rsid w:val="003930DB"/>
    <w:rsid w:val="003944CC"/>
    <w:rsid w:val="00396719"/>
    <w:rsid w:val="00397B8A"/>
    <w:rsid w:val="003A0D32"/>
    <w:rsid w:val="003A2111"/>
    <w:rsid w:val="003A3AA1"/>
    <w:rsid w:val="003B7C74"/>
    <w:rsid w:val="003C59B5"/>
    <w:rsid w:val="003D3085"/>
    <w:rsid w:val="003D5984"/>
    <w:rsid w:val="003E065A"/>
    <w:rsid w:val="003E5E8D"/>
    <w:rsid w:val="003F4683"/>
    <w:rsid w:val="003F64B3"/>
    <w:rsid w:val="003F7D77"/>
    <w:rsid w:val="004002A3"/>
    <w:rsid w:val="00404198"/>
    <w:rsid w:val="00405F99"/>
    <w:rsid w:val="00406FE4"/>
    <w:rsid w:val="00412E07"/>
    <w:rsid w:val="004151D5"/>
    <w:rsid w:val="00422FA7"/>
    <w:rsid w:val="00424B16"/>
    <w:rsid w:val="00425642"/>
    <w:rsid w:val="004274F3"/>
    <w:rsid w:val="00430B98"/>
    <w:rsid w:val="00434783"/>
    <w:rsid w:val="004417DE"/>
    <w:rsid w:val="00443991"/>
    <w:rsid w:val="004500C5"/>
    <w:rsid w:val="004519EC"/>
    <w:rsid w:val="0045679F"/>
    <w:rsid w:val="0045727C"/>
    <w:rsid w:val="00461DE8"/>
    <w:rsid w:val="00463A27"/>
    <w:rsid w:val="00466AD3"/>
    <w:rsid w:val="00474496"/>
    <w:rsid w:val="00477C41"/>
    <w:rsid w:val="00480D28"/>
    <w:rsid w:val="004823A4"/>
    <w:rsid w:val="00482D34"/>
    <w:rsid w:val="004849E7"/>
    <w:rsid w:val="00493B1F"/>
    <w:rsid w:val="004A7E8E"/>
    <w:rsid w:val="004B1409"/>
    <w:rsid w:val="004B3B12"/>
    <w:rsid w:val="004B7610"/>
    <w:rsid w:val="004C3BD8"/>
    <w:rsid w:val="004C6296"/>
    <w:rsid w:val="004D2AFC"/>
    <w:rsid w:val="004D4C4E"/>
    <w:rsid w:val="004D6CEE"/>
    <w:rsid w:val="004E2636"/>
    <w:rsid w:val="004E31B5"/>
    <w:rsid w:val="004E33AD"/>
    <w:rsid w:val="004F081D"/>
    <w:rsid w:val="004F7BC4"/>
    <w:rsid w:val="005004DE"/>
    <w:rsid w:val="0050763B"/>
    <w:rsid w:val="00512272"/>
    <w:rsid w:val="00515F21"/>
    <w:rsid w:val="005164DD"/>
    <w:rsid w:val="0052643B"/>
    <w:rsid w:val="00532040"/>
    <w:rsid w:val="005320A8"/>
    <w:rsid w:val="00540848"/>
    <w:rsid w:val="005429E6"/>
    <w:rsid w:val="0055077A"/>
    <w:rsid w:val="0055103A"/>
    <w:rsid w:val="00552F21"/>
    <w:rsid w:val="00560DDE"/>
    <w:rsid w:val="00561AEF"/>
    <w:rsid w:val="005624DD"/>
    <w:rsid w:val="00562855"/>
    <w:rsid w:val="00564D66"/>
    <w:rsid w:val="00570E36"/>
    <w:rsid w:val="005725A1"/>
    <w:rsid w:val="00575741"/>
    <w:rsid w:val="00581995"/>
    <w:rsid w:val="0058394B"/>
    <w:rsid w:val="00585913"/>
    <w:rsid w:val="00591FCD"/>
    <w:rsid w:val="0059653A"/>
    <w:rsid w:val="005A5438"/>
    <w:rsid w:val="005B0C03"/>
    <w:rsid w:val="005B17A1"/>
    <w:rsid w:val="005C0FC3"/>
    <w:rsid w:val="005C5207"/>
    <w:rsid w:val="005C6376"/>
    <w:rsid w:val="005E0420"/>
    <w:rsid w:val="005E3F29"/>
    <w:rsid w:val="005E6831"/>
    <w:rsid w:val="005F2894"/>
    <w:rsid w:val="005F5049"/>
    <w:rsid w:val="00605079"/>
    <w:rsid w:val="00605BD5"/>
    <w:rsid w:val="00606C29"/>
    <w:rsid w:val="00610BD0"/>
    <w:rsid w:val="00612836"/>
    <w:rsid w:val="00616BE7"/>
    <w:rsid w:val="00621B01"/>
    <w:rsid w:val="00622441"/>
    <w:rsid w:val="00622981"/>
    <w:rsid w:val="0062402C"/>
    <w:rsid w:val="0062449B"/>
    <w:rsid w:val="00635003"/>
    <w:rsid w:val="00637A37"/>
    <w:rsid w:val="00643F32"/>
    <w:rsid w:val="00644DAF"/>
    <w:rsid w:val="0064646E"/>
    <w:rsid w:val="00646F14"/>
    <w:rsid w:val="00651D4D"/>
    <w:rsid w:val="0065238D"/>
    <w:rsid w:val="00665AE6"/>
    <w:rsid w:val="006674D8"/>
    <w:rsid w:val="00672FF2"/>
    <w:rsid w:val="00673089"/>
    <w:rsid w:val="0067401E"/>
    <w:rsid w:val="00675CFD"/>
    <w:rsid w:val="00677F11"/>
    <w:rsid w:val="00680FE2"/>
    <w:rsid w:val="006816DF"/>
    <w:rsid w:val="00684E69"/>
    <w:rsid w:val="0068758C"/>
    <w:rsid w:val="0069189D"/>
    <w:rsid w:val="00691F94"/>
    <w:rsid w:val="00694689"/>
    <w:rsid w:val="00694FBC"/>
    <w:rsid w:val="0069555E"/>
    <w:rsid w:val="00695A5C"/>
    <w:rsid w:val="006974E6"/>
    <w:rsid w:val="006A09C9"/>
    <w:rsid w:val="006A22E9"/>
    <w:rsid w:val="006A410C"/>
    <w:rsid w:val="006B1831"/>
    <w:rsid w:val="006B556E"/>
    <w:rsid w:val="006B56AE"/>
    <w:rsid w:val="006B655B"/>
    <w:rsid w:val="006B6E5C"/>
    <w:rsid w:val="006C5E1A"/>
    <w:rsid w:val="006C5ED6"/>
    <w:rsid w:val="006D0919"/>
    <w:rsid w:val="006D1036"/>
    <w:rsid w:val="006D2479"/>
    <w:rsid w:val="006E1D1B"/>
    <w:rsid w:val="006F7B0A"/>
    <w:rsid w:val="00701017"/>
    <w:rsid w:val="00705ED7"/>
    <w:rsid w:val="00706723"/>
    <w:rsid w:val="007116BE"/>
    <w:rsid w:val="007172D6"/>
    <w:rsid w:val="0071798E"/>
    <w:rsid w:val="0072393E"/>
    <w:rsid w:val="007248C4"/>
    <w:rsid w:val="00727D36"/>
    <w:rsid w:val="00730257"/>
    <w:rsid w:val="0073239F"/>
    <w:rsid w:val="0073343B"/>
    <w:rsid w:val="00733FC7"/>
    <w:rsid w:val="007347F2"/>
    <w:rsid w:val="00740579"/>
    <w:rsid w:val="007438D9"/>
    <w:rsid w:val="00747021"/>
    <w:rsid w:val="00757361"/>
    <w:rsid w:val="00762A44"/>
    <w:rsid w:val="0076415A"/>
    <w:rsid w:val="0077558B"/>
    <w:rsid w:val="00780AA8"/>
    <w:rsid w:val="00781BBD"/>
    <w:rsid w:val="007845B8"/>
    <w:rsid w:val="007855DE"/>
    <w:rsid w:val="0079324E"/>
    <w:rsid w:val="0079340B"/>
    <w:rsid w:val="00793F43"/>
    <w:rsid w:val="007970A8"/>
    <w:rsid w:val="007A7857"/>
    <w:rsid w:val="007B0507"/>
    <w:rsid w:val="007B2413"/>
    <w:rsid w:val="007B2816"/>
    <w:rsid w:val="007C690C"/>
    <w:rsid w:val="007D0368"/>
    <w:rsid w:val="007D5FE9"/>
    <w:rsid w:val="007E163A"/>
    <w:rsid w:val="007E2430"/>
    <w:rsid w:val="007E4615"/>
    <w:rsid w:val="007E5C3F"/>
    <w:rsid w:val="007E6ECF"/>
    <w:rsid w:val="007E785D"/>
    <w:rsid w:val="007F11B0"/>
    <w:rsid w:val="007F3393"/>
    <w:rsid w:val="007F52AE"/>
    <w:rsid w:val="007F5607"/>
    <w:rsid w:val="00800888"/>
    <w:rsid w:val="00805D54"/>
    <w:rsid w:val="00806EC9"/>
    <w:rsid w:val="00810CDE"/>
    <w:rsid w:val="00810FF9"/>
    <w:rsid w:val="00812744"/>
    <w:rsid w:val="0081670A"/>
    <w:rsid w:val="008170E4"/>
    <w:rsid w:val="00831AB4"/>
    <w:rsid w:val="0083447C"/>
    <w:rsid w:val="0084117B"/>
    <w:rsid w:val="0085354D"/>
    <w:rsid w:val="00853A04"/>
    <w:rsid w:val="008638ED"/>
    <w:rsid w:val="00870665"/>
    <w:rsid w:val="0087578D"/>
    <w:rsid w:val="008771E9"/>
    <w:rsid w:val="00877E78"/>
    <w:rsid w:val="008820FA"/>
    <w:rsid w:val="00890266"/>
    <w:rsid w:val="00890FD8"/>
    <w:rsid w:val="00892E17"/>
    <w:rsid w:val="00893E24"/>
    <w:rsid w:val="008A4B66"/>
    <w:rsid w:val="008B0304"/>
    <w:rsid w:val="008B57B1"/>
    <w:rsid w:val="008C1E85"/>
    <w:rsid w:val="008C2386"/>
    <w:rsid w:val="008C73F0"/>
    <w:rsid w:val="008E4995"/>
    <w:rsid w:val="008E6754"/>
    <w:rsid w:val="008E7E2B"/>
    <w:rsid w:val="008F1DEB"/>
    <w:rsid w:val="008F2E68"/>
    <w:rsid w:val="009135D7"/>
    <w:rsid w:val="00921D89"/>
    <w:rsid w:val="00923394"/>
    <w:rsid w:val="009239F9"/>
    <w:rsid w:val="009246A2"/>
    <w:rsid w:val="00924E20"/>
    <w:rsid w:val="0093046E"/>
    <w:rsid w:val="00930874"/>
    <w:rsid w:val="00932EF1"/>
    <w:rsid w:val="009330EF"/>
    <w:rsid w:val="00937BE7"/>
    <w:rsid w:val="00940508"/>
    <w:rsid w:val="00944D2B"/>
    <w:rsid w:val="00945400"/>
    <w:rsid w:val="00946E1F"/>
    <w:rsid w:val="0095206A"/>
    <w:rsid w:val="00953CF7"/>
    <w:rsid w:val="009653FE"/>
    <w:rsid w:val="00973332"/>
    <w:rsid w:val="00975759"/>
    <w:rsid w:val="00977AFD"/>
    <w:rsid w:val="00981F09"/>
    <w:rsid w:val="00987C47"/>
    <w:rsid w:val="009A148E"/>
    <w:rsid w:val="009A237D"/>
    <w:rsid w:val="009A4CE5"/>
    <w:rsid w:val="009B0625"/>
    <w:rsid w:val="009B2879"/>
    <w:rsid w:val="009B6373"/>
    <w:rsid w:val="009C3C8C"/>
    <w:rsid w:val="009C4E24"/>
    <w:rsid w:val="009E041D"/>
    <w:rsid w:val="009E0DE7"/>
    <w:rsid w:val="009E46AC"/>
    <w:rsid w:val="00A009F8"/>
    <w:rsid w:val="00A034F4"/>
    <w:rsid w:val="00A05007"/>
    <w:rsid w:val="00A15BE6"/>
    <w:rsid w:val="00A26FBB"/>
    <w:rsid w:val="00A368F7"/>
    <w:rsid w:val="00A40B01"/>
    <w:rsid w:val="00A42651"/>
    <w:rsid w:val="00A431E2"/>
    <w:rsid w:val="00A43B47"/>
    <w:rsid w:val="00A460E8"/>
    <w:rsid w:val="00A472E6"/>
    <w:rsid w:val="00A61AF5"/>
    <w:rsid w:val="00A62C80"/>
    <w:rsid w:val="00A63EDE"/>
    <w:rsid w:val="00A76053"/>
    <w:rsid w:val="00A77238"/>
    <w:rsid w:val="00A81FB6"/>
    <w:rsid w:val="00A83F6B"/>
    <w:rsid w:val="00A91B06"/>
    <w:rsid w:val="00A924BC"/>
    <w:rsid w:val="00A935F0"/>
    <w:rsid w:val="00A946AF"/>
    <w:rsid w:val="00A948EE"/>
    <w:rsid w:val="00AA18D0"/>
    <w:rsid w:val="00AA6D61"/>
    <w:rsid w:val="00AA6EBB"/>
    <w:rsid w:val="00AB1CD0"/>
    <w:rsid w:val="00AB26B6"/>
    <w:rsid w:val="00AB3408"/>
    <w:rsid w:val="00AB3AD4"/>
    <w:rsid w:val="00AC2034"/>
    <w:rsid w:val="00AC5C62"/>
    <w:rsid w:val="00AD588F"/>
    <w:rsid w:val="00AF2DBB"/>
    <w:rsid w:val="00AF5483"/>
    <w:rsid w:val="00AF58AF"/>
    <w:rsid w:val="00B0118D"/>
    <w:rsid w:val="00B13605"/>
    <w:rsid w:val="00B15FCD"/>
    <w:rsid w:val="00B204C9"/>
    <w:rsid w:val="00B20D76"/>
    <w:rsid w:val="00B21B26"/>
    <w:rsid w:val="00B23AE2"/>
    <w:rsid w:val="00B249AE"/>
    <w:rsid w:val="00B34EDF"/>
    <w:rsid w:val="00B3594C"/>
    <w:rsid w:val="00B4273E"/>
    <w:rsid w:val="00B51D2A"/>
    <w:rsid w:val="00B52023"/>
    <w:rsid w:val="00B52A89"/>
    <w:rsid w:val="00B52B00"/>
    <w:rsid w:val="00B56631"/>
    <w:rsid w:val="00B61C55"/>
    <w:rsid w:val="00B67BF2"/>
    <w:rsid w:val="00B70316"/>
    <w:rsid w:val="00B71386"/>
    <w:rsid w:val="00B8493E"/>
    <w:rsid w:val="00B85933"/>
    <w:rsid w:val="00B933D7"/>
    <w:rsid w:val="00B9505B"/>
    <w:rsid w:val="00B96CCE"/>
    <w:rsid w:val="00B97149"/>
    <w:rsid w:val="00B97561"/>
    <w:rsid w:val="00BA0DF1"/>
    <w:rsid w:val="00BA3501"/>
    <w:rsid w:val="00BB0945"/>
    <w:rsid w:val="00BB29D9"/>
    <w:rsid w:val="00BB49B9"/>
    <w:rsid w:val="00BB5346"/>
    <w:rsid w:val="00BC2AD1"/>
    <w:rsid w:val="00BD2205"/>
    <w:rsid w:val="00BD50C5"/>
    <w:rsid w:val="00BD74B8"/>
    <w:rsid w:val="00BE2721"/>
    <w:rsid w:val="00BF303B"/>
    <w:rsid w:val="00BF3B38"/>
    <w:rsid w:val="00BF4394"/>
    <w:rsid w:val="00BF5219"/>
    <w:rsid w:val="00C027EB"/>
    <w:rsid w:val="00C1041F"/>
    <w:rsid w:val="00C12356"/>
    <w:rsid w:val="00C203AB"/>
    <w:rsid w:val="00C22BF9"/>
    <w:rsid w:val="00C256FF"/>
    <w:rsid w:val="00C2672A"/>
    <w:rsid w:val="00C31D69"/>
    <w:rsid w:val="00C36D03"/>
    <w:rsid w:val="00C41468"/>
    <w:rsid w:val="00C502A2"/>
    <w:rsid w:val="00C51575"/>
    <w:rsid w:val="00C55690"/>
    <w:rsid w:val="00C60E68"/>
    <w:rsid w:val="00C72E7B"/>
    <w:rsid w:val="00C74181"/>
    <w:rsid w:val="00C757FB"/>
    <w:rsid w:val="00C81B83"/>
    <w:rsid w:val="00CA030C"/>
    <w:rsid w:val="00CA1329"/>
    <w:rsid w:val="00CA1DF4"/>
    <w:rsid w:val="00CA43B8"/>
    <w:rsid w:val="00CB44E5"/>
    <w:rsid w:val="00CB54DF"/>
    <w:rsid w:val="00CB7EC6"/>
    <w:rsid w:val="00CC27DF"/>
    <w:rsid w:val="00CD23F7"/>
    <w:rsid w:val="00CE0CD5"/>
    <w:rsid w:val="00CE2B5E"/>
    <w:rsid w:val="00CE3705"/>
    <w:rsid w:val="00CF066F"/>
    <w:rsid w:val="00CF237B"/>
    <w:rsid w:val="00D103D5"/>
    <w:rsid w:val="00D112A8"/>
    <w:rsid w:val="00D13A8A"/>
    <w:rsid w:val="00D16A81"/>
    <w:rsid w:val="00D215D9"/>
    <w:rsid w:val="00D21D56"/>
    <w:rsid w:val="00D251C6"/>
    <w:rsid w:val="00D27100"/>
    <w:rsid w:val="00D27920"/>
    <w:rsid w:val="00D30441"/>
    <w:rsid w:val="00D365C7"/>
    <w:rsid w:val="00D370AA"/>
    <w:rsid w:val="00D458D2"/>
    <w:rsid w:val="00D4626D"/>
    <w:rsid w:val="00D4641D"/>
    <w:rsid w:val="00D52AE6"/>
    <w:rsid w:val="00D570FA"/>
    <w:rsid w:val="00D57282"/>
    <w:rsid w:val="00D604CD"/>
    <w:rsid w:val="00D61C17"/>
    <w:rsid w:val="00D6315B"/>
    <w:rsid w:val="00D64739"/>
    <w:rsid w:val="00D66B54"/>
    <w:rsid w:val="00D67A83"/>
    <w:rsid w:val="00D67E8D"/>
    <w:rsid w:val="00D712F4"/>
    <w:rsid w:val="00D734E4"/>
    <w:rsid w:val="00D737A5"/>
    <w:rsid w:val="00D73D3E"/>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6D75"/>
    <w:rsid w:val="00DC23CC"/>
    <w:rsid w:val="00DC3980"/>
    <w:rsid w:val="00DE1F5C"/>
    <w:rsid w:val="00DE475C"/>
    <w:rsid w:val="00DF0551"/>
    <w:rsid w:val="00DF0698"/>
    <w:rsid w:val="00DF0C8C"/>
    <w:rsid w:val="00DF11E9"/>
    <w:rsid w:val="00E04690"/>
    <w:rsid w:val="00E05D84"/>
    <w:rsid w:val="00E14146"/>
    <w:rsid w:val="00E21DB5"/>
    <w:rsid w:val="00E24930"/>
    <w:rsid w:val="00E268F8"/>
    <w:rsid w:val="00E26FC5"/>
    <w:rsid w:val="00E27850"/>
    <w:rsid w:val="00E3157F"/>
    <w:rsid w:val="00E346C4"/>
    <w:rsid w:val="00E43EFB"/>
    <w:rsid w:val="00E504B0"/>
    <w:rsid w:val="00E5178D"/>
    <w:rsid w:val="00E54589"/>
    <w:rsid w:val="00E5645D"/>
    <w:rsid w:val="00E67D66"/>
    <w:rsid w:val="00E716D7"/>
    <w:rsid w:val="00E72E00"/>
    <w:rsid w:val="00E81693"/>
    <w:rsid w:val="00E84EA9"/>
    <w:rsid w:val="00E85D58"/>
    <w:rsid w:val="00E905B8"/>
    <w:rsid w:val="00E91ED5"/>
    <w:rsid w:val="00E93B70"/>
    <w:rsid w:val="00E93E48"/>
    <w:rsid w:val="00E94817"/>
    <w:rsid w:val="00E974FA"/>
    <w:rsid w:val="00EA328E"/>
    <w:rsid w:val="00EA75F5"/>
    <w:rsid w:val="00EA7A8F"/>
    <w:rsid w:val="00EC6A77"/>
    <w:rsid w:val="00ED074D"/>
    <w:rsid w:val="00ED2F29"/>
    <w:rsid w:val="00ED43DE"/>
    <w:rsid w:val="00EE4608"/>
    <w:rsid w:val="00EE4C5A"/>
    <w:rsid w:val="00EE5C09"/>
    <w:rsid w:val="00EE707B"/>
    <w:rsid w:val="00EE7BDD"/>
    <w:rsid w:val="00EF3F25"/>
    <w:rsid w:val="00F04B5A"/>
    <w:rsid w:val="00F04C69"/>
    <w:rsid w:val="00F06020"/>
    <w:rsid w:val="00F16E2A"/>
    <w:rsid w:val="00F27B69"/>
    <w:rsid w:val="00F33596"/>
    <w:rsid w:val="00F33E67"/>
    <w:rsid w:val="00F3563E"/>
    <w:rsid w:val="00F35E33"/>
    <w:rsid w:val="00F36614"/>
    <w:rsid w:val="00F553D5"/>
    <w:rsid w:val="00F5639B"/>
    <w:rsid w:val="00F56959"/>
    <w:rsid w:val="00F621C6"/>
    <w:rsid w:val="00F628FC"/>
    <w:rsid w:val="00F71598"/>
    <w:rsid w:val="00F72BB6"/>
    <w:rsid w:val="00F77DD8"/>
    <w:rsid w:val="00F80C40"/>
    <w:rsid w:val="00F81697"/>
    <w:rsid w:val="00F8524B"/>
    <w:rsid w:val="00F85283"/>
    <w:rsid w:val="00F86F73"/>
    <w:rsid w:val="00F9010A"/>
    <w:rsid w:val="00F9294E"/>
    <w:rsid w:val="00F96EF1"/>
    <w:rsid w:val="00FA06F1"/>
    <w:rsid w:val="00FA1691"/>
    <w:rsid w:val="00FA3DAD"/>
    <w:rsid w:val="00FA689A"/>
    <w:rsid w:val="00FB07F0"/>
    <w:rsid w:val="00FB099C"/>
    <w:rsid w:val="00FB1179"/>
    <w:rsid w:val="00FB673F"/>
    <w:rsid w:val="00FB6A79"/>
    <w:rsid w:val="00FC10C1"/>
    <w:rsid w:val="00FC67D4"/>
    <w:rsid w:val="00FC7026"/>
    <w:rsid w:val="00FC7C4F"/>
    <w:rsid w:val="00FD06CF"/>
    <w:rsid w:val="00FE08AE"/>
    <w:rsid w:val="00FE3012"/>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3F4A95FF"/>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05378D"/>
    <w:rPr>
      <w:sz w:val="16"/>
      <w:szCs w:val="16"/>
    </w:rPr>
  </w:style>
  <w:style w:type="paragraph" w:styleId="CommentText">
    <w:name w:val="annotation text"/>
    <w:basedOn w:val="Normal"/>
    <w:link w:val="CommentTextChar"/>
    <w:uiPriority w:val="99"/>
    <w:semiHidden/>
    <w:unhideWhenUsed/>
    <w:rsid w:val="0005378D"/>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05378D"/>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462C0"/>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2462C0"/>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14788059">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oleObject" Target="embeddings/oleObject1.bin"/><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92613"/>
    <w:rsid w:val="0043658A"/>
    <w:rsid w:val="004463AB"/>
    <w:rsid w:val="005E2894"/>
    <w:rsid w:val="008E7994"/>
    <w:rsid w:val="00B22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F434E-2551-4430-9DC3-51F4D8A381DF}">
  <ds:schemaRefs>
    <ds:schemaRef ds:uri="http://purl.org/dc/elements/1.1/"/>
    <ds:schemaRef ds:uri="http://schemas.microsoft.com/office/2006/metadata/properties"/>
    <ds:schemaRef ds:uri="http://schemas.microsoft.com/sharepoint/v4"/>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CF1B1761-7B32-4767-B007-B8825B65C816}"/>
</file>

<file path=customXml/itemProps3.xml><?xml version="1.0" encoding="utf-8"?>
<ds:datastoreItem xmlns:ds="http://schemas.openxmlformats.org/officeDocument/2006/customXml" ds:itemID="{CD26DF2E-2C35-433C-B521-99E485AEB71B}">
  <ds:schemaRefs>
    <ds:schemaRef ds:uri="http://schemas.microsoft.com/sharepoint/v3/contenttype/forms"/>
  </ds:schemaRefs>
</ds:datastoreItem>
</file>

<file path=customXml/itemProps4.xml><?xml version="1.0" encoding="utf-8"?>
<ds:datastoreItem xmlns:ds="http://schemas.openxmlformats.org/officeDocument/2006/customXml" ds:itemID="{5819081C-06BC-4703-BE3E-89F1B4E986A8}">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1730</TotalTime>
  <Pages>30</Pages>
  <Words>3911</Words>
  <Characters>22293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Tejinder Bhuie</dc:creator>
  <dc:description>Branch/Department</dc:description>
  <cp:lastModifiedBy>Dino Noce</cp:lastModifiedBy>
  <cp:revision>23</cp:revision>
  <cp:lastPrinted>2017-01-31T23:14:00Z</cp:lastPrinted>
  <dcterms:created xsi:type="dcterms:W3CDTF">2020-06-21T17:18:00Z</dcterms:created>
  <dcterms:modified xsi:type="dcterms:W3CDTF">2020-07-10T15:29:00Z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