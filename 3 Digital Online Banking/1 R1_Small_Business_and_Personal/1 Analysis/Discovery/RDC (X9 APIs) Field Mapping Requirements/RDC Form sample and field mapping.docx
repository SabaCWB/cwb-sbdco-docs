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743" w:type="dxa"/>
        <w:tblInd w:w="-779" w:type="dxa"/>
        <w:tblLayout w:type="fixed"/>
        <w:tblLook w:val="04A0" w:firstRow="1" w:lastRow="0" w:firstColumn="1" w:lastColumn="0" w:noHBand="0" w:noVBand="1"/>
      </w:tblPr>
      <w:tblGrid>
        <w:gridCol w:w="1868"/>
        <w:gridCol w:w="2102"/>
        <w:gridCol w:w="2551"/>
        <w:gridCol w:w="2627"/>
        <w:gridCol w:w="2760"/>
        <w:gridCol w:w="2835"/>
      </w:tblGrid>
      <w:tr w:rsidR="00C13223" w:rsidRPr="0052004B" w:rsidTr="000F21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tcW w:w="3970" w:type="dxa"/>
            <w:gridSpan w:val="2"/>
            <w:vAlign w:val="center"/>
          </w:tcPr>
          <w:p w:rsidR="00C13223" w:rsidRPr="0052004B" w:rsidRDefault="00C13223" w:rsidP="00E70903">
            <w:pPr>
              <w:pStyle w:val="bodytext"/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pPr>
            <w:r w:rsidRPr="0052004B">
              <w:rPr>
                <w:rFonts w:cs="Arial"/>
                <w:bCs/>
                <w:color w:val="000000"/>
                <w:sz w:val="18"/>
                <w:szCs w:val="18"/>
              </w:rPr>
              <w:t>Name of Financial Institution:</w:t>
            </w:r>
          </w:p>
        </w:tc>
        <w:tc>
          <w:tcPr>
            <w:tcW w:w="5178" w:type="dxa"/>
            <w:gridSpan w:val="2"/>
            <w:shd w:val="clear" w:color="auto" w:fill="auto"/>
            <w:vAlign w:val="center"/>
          </w:tcPr>
          <w:p w:rsidR="00C13223" w:rsidRPr="0052004B" w:rsidRDefault="00C13223" w:rsidP="00E70903">
            <w:pPr>
              <w:rPr>
                <w:rFonts w:cs="Arial"/>
                <w:sz w:val="18"/>
                <w:szCs w:val="18"/>
              </w:rPr>
            </w:pP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instrText xml:space="preserve"> FORMTEXT </w:instrTex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separate"/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end"/>
            </w:r>
          </w:p>
        </w:tc>
        <w:tc>
          <w:tcPr>
            <w:tcW w:w="5595" w:type="dxa"/>
            <w:gridSpan w:val="2"/>
            <w:vMerge w:val="restart"/>
            <w:shd w:val="clear" w:color="auto" w:fill="auto"/>
          </w:tcPr>
          <w:p w:rsidR="00C13223" w:rsidRDefault="00C13223" w:rsidP="00E70903">
            <w:pPr>
              <w:rPr>
                <w:rFonts w:cs="Arial"/>
                <w:sz w:val="18"/>
                <w:szCs w:val="18"/>
              </w:rPr>
            </w:pPr>
            <w:r w:rsidRPr="0052004B">
              <w:rPr>
                <w:rFonts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52004B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="00637161">
              <w:rPr>
                <w:rFonts w:cs="Arial"/>
                <w:sz w:val="18"/>
                <w:szCs w:val="18"/>
              </w:rPr>
            </w:r>
            <w:r w:rsidR="00637161">
              <w:rPr>
                <w:rFonts w:cs="Arial"/>
                <w:sz w:val="18"/>
                <w:szCs w:val="18"/>
              </w:rPr>
              <w:fldChar w:fldCharType="separate"/>
            </w:r>
            <w:r w:rsidRPr="0052004B">
              <w:rPr>
                <w:rFonts w:cs="Arial"/>
                <w:sz w:val="18"/>
                <w:szCs w:val="18"/>
              </w:rPr>
              <w:fldChar w:fldCharType="end"/>
            </w:r>
            <w:bookmarkEnd w:id="0"/>
            <w:r w:rsidRPr="0052004B">
              <w:rPr>
                <w:rFonts w:cs="Arial"/>
                <w:sz w:val="18"/>
                <w:szCs w:val="18"/>
              </w:rPr>
              <w:t xml:space="preserve"> New </w:t>
            </w:r>
            <w:r w:rsidRPr="00F62C85">
              <w:rPr>
                <w:rFonts w:cs="Arial"/>
                <w:sz w:val="18"/>
                <w:szCs w:val="18"/>
              </w:rPr>
              <w:t>Business Customer</w:t>
            </w:r>
          </w:p>
          <w:p w:rsidR="00C13223" w:rsidRPr="0052004B" w:rsidRDefault="00C13223" w:rsidP="00F213A9">
            <w:pPr>
              <w:rPr>
                <w:rFonts w:cs="Arial"/>
                <w:sz w:val="18"/>
                <w:szCs w:val="18"/>
              </w:rPr>
            </w:pPr>
            <w:r w:rsidRPr="0052004B">
              <w:rPr>
                <w:rFonts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004B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="00637161">
              <w:rPr>
                <w:rFonts w:cs="Arial"/>
                <w:sz w:val="18"/>
                <w:szCs w:val="18"/>
              </w:rPr>
            </w:r>
            <w:r w:rsidR="00637161">
              <w:rPr>
                <w:rFonts w:cs="Arial"/>
                <w:sz w:val="18"/>
                <w:szCs w:val="18"/>
              </w:rPr>
              <w:fldChar w:fldCharType="separate"/>
            </w:r>
            <w:r w:rsidRPr="0052004B">
              <w:rPr>
                <w:rFonts w:cs="Arial"/>
                <w:sz w:val="18"/>
                <w:szCs w:val="18"/>
              </w:rPr>
              <w:fldChar w:fldCharType="end"/>
            </w:r>
            <w:r w:rsidRPr="0052004B">
              <w:rPr>
                <w:rFonts w:cs="Arial"/>
                <w:sz w:val="18"/>
                <w:szCs w:val="18"/>
              </w:rPr>
              <w:t xml:space="preserve"> New </w:t>
            </w:r>
            <w:r>
              <w:rPr>
                <w:rFonts w:cs="Arial"/>
                <w:sz w:val="18"/>
                <w:szCs w:val="18"/>
              </w:rPr>
              <w:t xml:space="preserve">Location for Existing </w:t>
            </w:r>
            <w:r w:rsidRPr="00F62C85">
              <w:rPr>
                <w:rFonts w:cs="Arial"/>
                <w:sz w:val="18"/>
                <w:szCs w:val="18"/>
              </w:rPr>
              <w:t>Business Customer</w:t>
            </w:r>
          </w:p>
          <w:p w:rsidR="00C13223" w:rsidRPr="0052004B" w:rsidRDefault="00C13223" w:rsidP="00E70903">
            <w:pPr>
              <w:ind w:right="357"/>
              <w:rPr>
                <w:rFonts w:cs="Arial"/>
                <w:sz w:val="18"/>
                <w:szCs w:val="18"/>
              </w:rPr>
            </w:pPr>
            <w:r w:rsidRPr="0052004B">
              <w:rPr>
                <w:rFonts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004B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="00637161">
              <w:rPr>
                <w:rFonts w:cs="Arial"/>
                <w:sz w:val="18"/>
                <w:szCs w:val="18"/>
              </w:rPr>
            </w:r>
            <w:r w:rsidR="00637161">
              <w:rPr>
                <w:rFonts w:cs="Arial"/>
                <w:sz w:val="18"/>
                <w:szCs w:val="18"/>
              </w:rPr>
              <w:fldChar w:fldCharType="separate"/>
            </w:r>
            <w:r w:rsidRPr="0052004B">
              <w:rPr>
                <w:rFonts w:cs="Arial"/>
                <w:sz w:val="18"/>
                <w:szCs w:val="18"/>
              </w:rPr>
              <w:fldChar w:fldCharType="end"/>
            </w:r>
            <w:r w:rsidRPr="0052004B">
              <w:rPr>
                <w:rFonts w:cs="Arial"/>
                <w:sz w:val="18"/>
                <w:szCs w:val="18"/>
              </w:rPr>
              <w:t xml:space="preserve"> Add “Account” for </w:t>
            </w:r>
            <w:r>
              <w:rPr>
                <w:rFonts w:cs="Arial"/>
                <w:sz w:val="18"/>
                <w:szCs w:val="18"/>
              </w:rPr>
              <w:t>E</w:t>
            </w:r>
            <w:r w:rsidRPr="0052004B">
              <w:rPr>
                <w:rFonts w:cs="Arial"/>
                <w:sz w:val="18"/>
                <w:szCs w:val="18"/>
              </w:rPr>
              <w:t xml:space="preserve">xisting </w:t>
            </w:r>
            <w:r w:rsidR="002C619F">
              <w:rPr>
                <w:rFonts w:cs="Arial"/>
                <w:sz w:val="18"/>
                <w:szCs w:val="18"/>
              </w:rPr>
              <w:t>Location</w:t>
            </w:r>
          </w:p>
          <w:p w:rsidR="00C13223" w:rsidRPr="0052004B" w:rsidRDefault="00C13223" w:rsidP="00E70903">
            <w:pPr>
              <w:rPr>
                <w:rFonts w:cs="Arial"/>
                <w:sz w:val="18"/>
                <w:szCs w:val="18"/>
              </w:rPr>
            </w:pPr>
            <w:r w:rsidRPr="0052004B">
              <w:rPr>
                <w:rFonts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2004B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="00637161">
              <w:rPr>
                <w:rFonts w:cs="Arial"/>
                <w:sz w:val="18"/>
                <w:szCs w:val="18"/>
              </w:rPr>
            </w:r>
            <w:r w:rsidR="00637161">
              <w:rPr>
                <w:rFonts w:cs="Arial"/>
                <w:sz w:val="18"/>
                <w:szCs w:val="18"/>
              </w:rPr>
              <w:fldChar w:fldCharType="separate"/>
            </w:r>
            <w:r w:rsidRPr="0052004B">
              <w:rPr>
                <w:rFonts w:cs="Arial"/>
                <w:sz w:val="18"/>
                <w:szCs w:val="18"/>
              </w:rPr>
              <w:fldChar w:fldCharType="end"/>
            </w:r>
            <w:r w:rsidRPr="0052004B">
              <w:rPr>
                <w:rFonts w:cs="Arial"/>
                <w:sz w:val="18"/>
                <w:szCs w:val="18"/>
              </w:rPr>
              <w:t xml:space="preserve"> Delete “Account” for </w:t>
            </w:r>
            <w:r>
              <w:rPr>
                <w:rFonts w:cs="Arial"/>
                <w:sz w:val="18"/>
                <w:szCs w:val="18"/>
              </w:rPr>
              <w:t>E</w:t>
            </w:r>
            <w:r w:rsidRPr="0052004B">
              <w:rPr>
                <w:rFonts w:cs="Arial"/>
                <w:sz w:val="18"/>
                <w:szCs w:val="18"/>
              </w:rPr>
              <w:t xml:space="preserve">xisting </w:t>
            </w:r>
            <w:r w:rsidR="002C619F">
              <w:rPr>
                <w:rFonts w:cs="Arial"/>
                <w:sz w:val="18"/>
                <w:szCs w:val="18"/>
              </w:rPr>
              <w:t>Location</w:t>
            </w:r>
          </w:p>
          <w:p w:rsidR="00C13223" w:rsidRPr="0052004B" w:rsidRDefault="00C13223" w:rsidP="006B521B">
            <w:pPr>
              <w:pStyle w:val="bodytext"/>
              <w:rPr>
                <w:rFonts w:cs="Arial"/>
                <w:color w:val="FF0000"/>
                <w:sz w:val="18"/>
                <w:szCs w:val="18"/>
              </w:rPr>
            </w:pPr>
            <w:r w:rsidRPr="0052004B">
              <w:rPr>
                <w:rFonts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52004B">
              <w:rPr>
                <w:rFonts w:cs="Arial"/>
                <w:sz w:val="18"/>
                <w:szCs w:val="18"/>
              </w:rPr>
              <w:instrText xml:space="preserve"> FORMCHECKBOX </w:instrText>
            </w:r>
            <w:r w:rsidR="00637161">
              <w:rPr>
                <w:rFonts w:cs="Arial"/>
                <w:sz w:val="18"/>
                <w:szCs w:val="18"/>
              </w:rPr>
            </w:r>
            <w:r w:rsidR="00637161">
              <w:rPr>
                <w:rFonts w:cs="Arial"/>
                <w:sz w:val="18"/>
                <w:szCs w:val="18"/>
              </w:rPr>
              <w:fldChar w:fldCharType="separate"/>
            </w:r>
            <w:r w:rsidRPr="0052004B">
              <w:rPr>
                <w:rFonts w:cs="Arial"/>
                <w:sz w:val="18"/>
                <w:szCs w:val="18"/>
              </w:rPr>
              <w:fldChar w:fldCharType="end"/>
            </w:r>
            <w:r w:rsidRPr="0052004B">
              <w:rPr>
                <w:rFonts w:cs="Arial"/>
                <w:sz w:val="18"/>
                <w:szCs w:val="18"/>
              </w:rPr>
              <w:t xml:space="preserve"> </w:t>
            </w:r>
            <w:r w:rsidR="002C619F">
              <w:rPr>
                <w:rFonts w:cs="Arial"/>
                <w:sz w:val="18"/>
                <w:szCs w:val="18"/>
              </w:rPr>
              <w:t>Delete Location for</w:t>
            </w:r>
            <w:r w:rsidRPr="0052004B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E</w:t>
            </w:r>
            <w:r w:rsidRPr="0052004B">
              <w:rPr>
                <w:rFonts w:cs="Arial"/>
                <w:sz w:val="18"/>
                <w:szCs w:val="18"/>
              </w:rPr>
              <w:t xml:space="preserve">xisting </w:t>
            </w:r>
            <w:r w:rsidR="002C619F">
              <w:rPr>
                <w:rFonts w:cs="Arial"/>
                <w:sz w:val="18"/>
                <w:szCs w:val="18"/>
              </w:rPr>
              <w:t>Business Customer</w:t>
            </w:r>
          </w:p>
        </w:tc>
      </w:tr>
      <w:tr w:rsidR="00C13223" w:rsidRPr="0052004B" w:rsidTr="000F219D">
        <w:trPr>
          <w:trHeight w:val="494"/>
        </w:trPr>
        <w:tc>
          <w:tcPr>
            <w:tcW w:w="3970" w:type="dxa"/>
            <w:gridSpan w:val="2"/>
            <w:tcBorders>
              <w:bottom w:val="single" w:sz="4" w:space="0" w:color="auto"/>
            </w:tcBorders>
            <w:shd w:val="clear" w:color="auto" w:fill="FFE192" w:themeFill="accent2" w:themeFillTint="66"/>
            <w:vAlign w:val="center"/>
          </w:tcPr>
          <w:p w:rsidR="000146C7" w:rsidRPr="00736757" w:rsidRDefault="00C13223" w:rsidP="000F219D">
            <w:pPr>
              <w:pStyle w:val="bodytext"/>
              <w:rPr>
                <w:rFonts w:cs="Arial"/>
                <w:bCs/>
                <w:color w:val="000000"/>
                <w:sz w:val="18"/>
                <w:szCs w:val="18"/>
              </w:rPr>
            </w:pPr>
            <w:r w:rsidRPr="00F62C85">
              <w:rPr>
                <w:rFonts w:cs="Arial"/>
                <w:b/>
                <w:bCs/>
                <w:color w:val="000000"/>
                <w:sz w:val="18"/>
                <w:szCs w:val="18"/>
              </w:rPr>
              <w:t>Business Customer</w:t>
            </w:r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Name</w:t>
            </w:r>
            <w:r w:rsidR="00736757"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736757" w:rsidRPr="00736757">
              <w:rPr>
                <w:rFonts w:cs="Arial"/>
                <w:bCs/>
                <w:color w:val="000000"/>
                <w:sz w:val="18"/>
                <w:szCs w:val="18"/>
              </w:rPr>
              <w:t>(max 50 char)</w:t>
            </w:r>
          </w:p>
          <w:p w:rsidR="00C13223" w:rsidRPr="0052004B" w:rsidRDefault="00C13223" w:rsidP="000F219D">
            <w:pPr>
              <w:pStyle w:val="bodytext"/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pPr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8172C9">
              <w:rPr>
                <w:rFonts w:cs="Arial"/>
                <w:bCs/>
                <w:color w:val="000000"/>
                <w:sz w:val="18"/>
                <w:szCs w:val="18"/>
              </w:rPr>
              <w:t>– e.g.</w:t>
            </w:r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52004B">
              <w:rPr>
                <w:rFonts w:cs="Arial"/>
                <w:color w:val="000000"/>
                <w:sz w:val="18"/>
                <w:szCs w:val="18"/>
              </w:rPr>
              <w:t xml:space="preserve">Joe's </w:t>
            </w:r>
            <w:r w:rsidR="00971729">
              <w:rPr>
                <w:rFonts w:cs="Arial"/>
                <w:color w:val="000000"/>
                <w:sz w:val="18"/>
                <w:szCs w:val="18"/>
              </w:rPr>
              <w:t>Hardware</w:t>
            </w:r>
          </w:p>
        </w:tc>
        <w:tc>
          <w:tcPr>
            <w:tcW w:w="5178" w:type="dxa"/>
            <w:gridSpan w:val="2"/>
            <w:vAlign w:val="center"/>
          </w:tcPr>
          <w:p w:rsidR="00C13223" w:rsidRPr="0052004B" w:rsidRDefault="00C13223" w:rsidP="00E70903">
            <w:pPr>
              <w:pStyle w:val="bodytext"/>
              <w:rPr>
                <w:rFonts w:cs="Arial"/>
                <w:color w:val="FF0000"/>
                <w:sz w:val="18"/>
                <w:szCs w:val="18"/>
              </w:rPr>
            </w:pP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instrText xml:space="preserve"> FORMTEXT </w:instrTex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separate"/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end"/>
            </w:r>
          </w:p>
        </w:tc>
        <w:tc>
          <w:tcPr>
            <w:tcW w:w="5595" w:type="dxa"/>
            <w:gridSpan w:val="2"/>
            <w:vMerge/>
            <w:shd w:val="clear" w:color="auto" w:fill="auto"/>
          </w:tcPr>
          <w:p w:rsidR="00C13223" w:rsidRPr="0052004B" w:rsidRDefault="00C13223" w:rsidP="00E70903">
            <w:pPr>
              <w:pStyle w:val="bodytext"/>
              <w:rPr>
                <w:rFonts w:cs="Arial"/>
                <w:color w:val="FF0000"/>
                <w:sz w:val="18"/>
                <w:szCs w:val="18"/>
              </w:rPr>
            </w:pPr>
          </w:p>
        </w:tc>
      </w:tr>
      <w:tr w:rsidR="00C13223" w:rsidRPr="0052004B" w:rsidTr="000F219D">
        <w:trPr>
          <w:trHeight w:val="479"/>
        </w:trPr>
        <w:tc>
          <w:tcPr>
            <w:tcW w:w="3970" w:type="dxa"/>
            <w:gridSpan w:val="2"/>
            <w:tcBorders>
              <w:bottom w:val="single" w:sz="4" w:space="0" w:color="auto"/>
            </w:tcBorders>
            <w:shd w:val="clear" w:color="auto" w:fill="FFE192" w:themeFill="accent2" w:themeFillTint="66"/>
            <w:vAlign w:val="center"/>
          </w:tcPr>
          <w:p w:rsidR="00C13223" w:rsidRDefault="00C13223" w:rsidP="00D25A2E">
            <w:pPr>
              <w:pStyle w:val="bodytext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Location Description </w:t>
            </w:r>
            <w:r w:rsidR="00736757" w:rsidRPr="00736757">
              <w:rPr>
                <w:rFonts w:cs="Arial"/>
                <w:bCs/>
                <w:color w:val="000000"/>
                <w:sz w:val="18"/>
                <w:szCs w:val="18"/>
              </w:rPr>
              <w:t>(max 50 char)</w:t>
            </w:r>
          </w:p>
          <w:p w:rsidR="000146C7" w:rsidRPr="0052004B" w:rsidRDefault="000146C7" w:rsidP="000146C7">
            <w:pPr>
              <w:pStyle w:val="bodytext"/>
              <w:ind w:left="0"/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pPr>
            <w:r>
              <w:rPr>
                <w:rFonts w:cs="Arial"/>
                <w:bCs/>
                <w:color w:val="000000"/>
                <w:sz w:val="18"/>
                <w:szCs w:val="18"/>
              </w:rPr>
              <w:t xml:space="preserve">  </w:t>
            </w:r>
            <w:r w:rsidRPr="008172C9">
              <w:rPr>
                <w:rFonts w:cs="Arial"/>
                <w:bCs/>
                <w:color w:val="000000"/>
                <w:sz w:val="18"/>
                <w:szCs w:val="18"/>
              </w:rPr>
              <w:t>– e.g.</w:t>
            </w:r>
            <w:r>
              <w:rPr>
                <w:rFonts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cs="Arial"/>
                <w:color w:val="000000"/>
                <w:sz w:val="18"/>
                <w:szCs w:val="18"/>
              </w:rPr>
              <w:t xml:space="preserve">Downtown </w:t>
            </w:r>
          </w:p>
        </w:tc>
        <w:tc>
          <w:tcPr>
            <w:tcW w:w="5178" w:type="dxa"/>
            <w:gridSpan w:val="2"/>
            <w:tcBorders>
              <w:bottom w:val="single" w:sz="4" w:space="0" w:color="auto"/>
            </w:tcBorders>
            <w:vAlign w:val="center"/>
          </w:tcPr>
          <w:p w:rsidR="00C13223" w:rsidRPr="0052004B" w:rsidRDefault="00C13223" w:rsidP="00E70903">
            <w:pPr>
              <w:pStyle w:val="bodytext"/>
              <w:rPr>
                <w:rFonts w:cs="Arial"/>
                <w:color w:val="FF0000"/>
                <w:sz w:val="18"/>
                <w:szCs w:val="18"/>
              </w:rPr>
            </w:pP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instrText xml:space="preserve"> FORMTEXT </w:instrTex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separate"/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end"/>
            </w:r>
          </w:p>
        </w:tc>
        <w:tc>
          <w:tcPr>
            <w:tcW w:w="5595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</w:tcPr>
          <w:p w:rsidR="00C13223" w:rsidRPr="0052004B" w:rsidRDefault="00C13223" w:rsidP="00E70903">
            <w:pPr>
              <w:pStyle w:val="bodytext"/>
              <w:rPr>
                <w:rFonts w:cs="Arial"/>
                <w:color w:val="FF0000"/>
                <w:sz w:val="18"/>
                <w:szCs w:val="18"/>
              </w:rPr>
            </w:pPr>
          </w:p>
        </w:tc>
      </w:tr>
      <w:tr w:rsidR="000F219D" w:rsidRPr="0052004B" w:rsidTr="000F219D">
        <w:trPr>
          <w:trHeight w:val="605"/>
        </w:trPr>
        <w:tc>
          <w:tcPr>
            <w:tcW w:w="1868" w:type="dxa"/>
            <w:shd w:val="clear" w:color="auto" w:fill="FFE292"/>
          </w:tcPr>
          <w:p w:rsidR="00D25A2E" w:rsidRPr="0052004B" w:rsidRDefault="00D25A2E" w:rsidP="00E70903">
            <w:pPr>
              <w:pStyle w:val="bodytext"/>
              <w:ind w:left="0"/>
              <w:rPr>
                <w:rFonts w:eastAsiaTheme="minorHAnsi" w:cs="Arial"/>
                <w:color w:val="000000" w:themeColor="text1"/>
                <w:sz w:val="18"/>
                <w:szCs w:val="18"/>
              </w:rPr>
            </w:pPr>
            <w:r w:rsidRPr="0052004B">
              <w:rPr>
                <w:rFonts w:eastAsiaTheme="minorHAnsi" w:cs="Arial"/>
                <w:color w:val="000000" w:themeColor="text1"/>
                <w:sz w:val="18"/>
                <w:szCs w:val="18"/>
              </w:rPr>
              <w:t>Location</w:t>
            </w:r>
            <w:r>
              <w:rPr>
                <w:rFonts w:eastAsiaTheme="minorHAnsi" w:cs="Arial"/>
                <w:color w:val="000000" w:themeColor="text1"/>
                <w:sz w:val="18"/>
                <w:szCs w:val="18"/>
              </w:rPr>
              <w:t xml:space="preserve"> </w:t>
            </w:r>
          </w:p>
          <w:p w:rsidR="00D25A2E" w:rsidRPr="0052004B" w:rsidRDefault="00D25A2E" w:rsidP="00E70903">
            <w:pPr>
              <w:pStyle w:val="bodytext"/>
              <w:ind w:left="0"/>
              <w:rPr>
                <w:rFonts w:eastAsiaTheme="minorHAnsi" w:cs="Arial"/>
                <w:i/>
                <w:color w:val="000000" w:themeColor="text1"/>
                <w:sz w:val="18"/>
                <w:szCs w:val="18"/>
              </w:rPr>
            </w:pPr>
            <w:r w:rsidRPr="0052004B">
              <w:rPr>
                <w:rFonts w:eastAsiaTheme="minorHAnsi" w:cs="Arial"/>
                <w:color w:val="FF0000"/>
                <w:sz w:val="18"/>
                <w:szCs w:val="18"/>
              </w:rPr>
              <w:t>(</w:t>
            </w:r>
            <w:r w:rsidRPr="0052004B">
              <w:rPr>
                <w:rFonts w:eastAsiaTheme="minorHAnsi" w:cs="Arial"/>
                <w:i/>
                <w:color w:val="FF0000"/>
                <w:sz w:val="18"/>
                <w:szCs w:val="18"/>
              </w:rPr>
              <w:t>To be completed by Central1)</w:t>
            </w:r>
          </w:p>
        </w:tc>
        <w:tc>
          <w:tcPr>
            <w:tcW w:w="2102" w:type="dxa"/>
            <w:shd w:val="clear" w:color="auto" w:fill="FFE292"/>
          </w:tcPr>
          <w:p w:rsidR="00D25A2E" w:rsidRPr="0052004B" w:rsidRDefault="00D25A2E" w:rsidP="00E70903">
            <w:pPr>
              <w:pStyle w:val="bodytext"/>
              <w:ind w:left="0"/>
              <w:rPr>
                <w:rFonts w:eastAsiaTheme="minorHAnsi" w:cs="Arial"/>
                <w:color w:val="000000" w:themeColor="text1"/>
                <w:sz w:val="18"/>
                <w:szCs w:val="18"/>
              </w:rPr>
            </w:pPr>
            <w:r w:rsidRPr="0052004B">
              <w:rPr>
                <w:rFonts w:eastAsiaTheme="minorHAnsi" w:cs="Arial"/>
                <w:color w:val="000000" w:themeColor="text1"/>
                <w:sz w:val="18"/>
                <w:szCs w:val="18"/>
              </w:rPr>
              <w:t>Unlisted Route/Transit</w:t>
            </w:r>
            <w:r>
              <w:rPr>
                <w:rFonts w:eastAsiaTheme="minorHAnsi" w:cs="Arial"/>
                <w:color w:val="000000" w:themeColor="text1"/>
                <w:sz w:val="18"/>
                <w:szCs w:val="18"/>
              </w:rPr>
              <w:t xml:space="preserve"> </w:t>
            </w:r>
          </w:p>
          <w:p w:rsidR="00D25A2E" w:rsidRPr="0052004B" w:rsidRDefault="00D25A2E" w:rsidP="00E70903">
            <w:pPr>
              <w:pStyle w:val="bodytext"/>
              <w:ind w:left="0"/>
              <w:rPr>
                <w:rFonts w:eastAsiaTheme="minorHAnsi" w:cs="Arial"/>
                <w:color w:val="000000" w:themeColor="text1"/>
                <w:sz w:val="18"/>
                <w:szCs w:val="18"/>
              </w:rPr>
            </w:pPr>
            <w:r w:rsidRPr="0052004B">
              <w:rPr>
                <w:rFonts w:eastAsiaTheme="minorHAnsi" w:cs="Arial"/>
                <w:color w:val="FF0000"/>
                <w:sz w:val="18"/>
                <w:szCs w:val="18"/>
              </w:rPr>
              <w:t>(</w:t>
            </w:r>
            <w:r w:rsidRPr="0052004B">
              <w:rPr>
                <w:rFonts w:eastAsiaTheme="minorHAnsi" w:cs="Arial"/>
                <w:i/>
                <w:color w:val="FF0000"/>
                <w:sz w:val="18"/>
                <w:szCs w:val="18"/>
              </w:rPr>
              <w:t xml:space="preserve">To </w:t>
            </w:r>
            <w:r w:rsidRPr="0052004B">
              <w:rPr>
                <w:rFonts w:eastAsiaTheme="minorHAnsi" w:cs="Arial"/>
                <w:color w:val="FF0000"/>
                <w:sz w:val="18"/>
                <w:szCs w:val="18"/>
              </w:rPr>
              <w:t>be</w:t>
            </w:r>
            <w:r w:rsidRPr="0052004B">
              <w:rPr>
                <w:rFonts w:eastAsiaTheme="minorHAnsi" w:cs="Arial"/>
                <w:i/>
                <w:color w:val="FF0000"/>
                <w:sz w:val="18"/>
                <w:szCs w:val="18"/>
              </w:rPr>
              <w:t xml:space="preserve"> completed by </w:t>
            </w:r>
            <w:r>
              <w:rPr>
                <w:rFonts w:eastAsiaTheme="minorHAnsi" w:cs="Arial"/>
                <w:i/>
                <w:color w:val="FF0000"/>
                <w:sz w:val="18"/>
                <w:szCs w:val="18"/>
              </w:rPr>
              <w:t xml:space="preserve">your </w:t>
            </w:r>
            <w:r w:rsidRPr="0052004B">
              <w:rPr>
                <w:rFonts w:eastAsiaTheme="minorHAnsi" w:cs="Arial"/>
                <w:i/>
                <w:color w:val="FF0000"/>
                <w:sz w:val="18"/>
                <w:szCs w:val="18"/>
              </w:rPr>
              <w:t>Central)</w:t>
            </w:r>
          </w:p>
        </w:tc>
        <w:tc>
          <w:tcPr>
            <w:tcW w:w="2551" w:type="dxa"/>
            <w:shd w:val="clear" w:color="auto" w:fill="FFE292"/>
          </w:tcPr>
          <w:p w:rsidR="00D25A2E" w:rsidRPr="0052004B" w:rsidRDefault="00D25A2E" w:rsidP="00E70903">
            <w:pPr>
              <w:pStyle w:val="bodytext"/>
              <w:rPr>
                <w:rFonts w:cs="Arial"/>
                <w:sz w:val="18"/>
                <w:szCs w:val="18"/>
              </w:rPr>
            </w:pPr>
            <w:r w:rsidRPr="0052004B">
              <w:rPr>
                <w:rFonts w:eastAsiaTheme="minorHAnsi" w:cs="Arial"/>
                <w:sz w:val="18"/>
                <w:szCs w:val="18"/>
              </w:rPr>
              <w:t xml:space="preserve">CAD </w:t>
            </w:r>
            <w:r>
              <w:rPr>
                <w:rFonts w:eastAsiaTheme="minorHAnsi" w:cs="Arial"/>
                <w:sz w:val="18"/>
                <w:szCs w:val="18"/>
              </w:rPr>
              <w:t xml:space="preserve">Deposit Slip </w:t>
            </w:r>
            <w:r w:rsidRPr="0052004B">
              <w:rPr>
                <w:rFonts w:eastAsiaTheme="minorHAnsi" w:cs="Arial"/>
                <w:sz w:val="18"/>
                <w:szCs w:val="18"/>
              </w:rPr>
              <w:t>Route/Transit</w:t>
            </w:r>
          </w:p>
        </w:tc>
        <w:tc>
          <w:tcPr>
            <w:tcW w:w="2627" w:type="dxa"/>
            <w:shd w:val="clear" w:color="auto" w:fill="FFE292"/>
          </w:tcPr>
          <w:p w:rsidR="00D25A2E" w:rsidRPr="0052004B" w:rsidRDefault="00D25A2E" w:rsidP="00E70903">
            <w:pPr>
              <w:pStyle w:val="bodytext"/>
              <w:rPr>
                <w:rFonts w:cs="Arial"/>
                <w:sz w:val="18"/>
                <w:szCs w:val="18"/>
              </w:rPr>
            </w:pPr>
            <w:r w:rsidRPr="0052004B">
              <w:rPr>
                <w:rFonts w:eastAsiaTheme="minorHAnsi" w:cs="Arial"/>
                <w:sz w:val="18"/>
                <w:szCs w:val="18"/>
              </w:rPr>
              <w:t>CAD Return Route/Transit</w:t>
            </w:r>
          </w:p>
        </w:tc>
        <w:tc>
          <w:tcPr>
            <w:tcW w:w="2760" w:type="dxa"/>
            <w:shd w:val="clear" w:color="auto" w:fill="FFE292"/>
          </w:tcPr>
          <w:p w:rsidR="00D25A2E" w:rsidRPr="0052004B" w:rsidRDefault="00D25A2E" w:rsidP="00E70903">
            <w:pPr>
              <w:pStyle w:val="bodytext"/>
              <w:rPr>
                <w:rFonts w:eastAsiaTheme="minorHAnsi" w:cs="Arial"/>
                <w:sz w:val="18"/>
                <w:szCs w:val="18"/>
              </w:rPr>
            </w:pPr>
            <w:r w:rsidRPr="0052004B">
              <w:rPr>
                <w:rFonts w:eastAsiaTheme="minorHAnsi" w:cs="Arial"/>
                <w:sz w:val="18"/>
                <w:szCs w:val="18"/>
              </w:rPr>
              <w:t xml:space="preserve">USD </w:t>
            </w:r>
            <w:r>
              <w:rPr>
                <w:rFonts w:eastAsiaTheme="minorHAnsi" w:cs="Arial"/>
                <w:sz w:val="18"/>
                <w:szCs w:val="18"/>
              </w:rPr>
              <w:t xml:space="preserve">Deposit Slip </w:t>
            </w:r>
            <w:r w:rsidRPr="0052004B">
              <w:rPr>
                <w:rFonts w:eastAsiaTheme="minorHAnsi" w:cs="Arial"/>
                <w:sz w:val="18"/>
                <w:szCs w:val="18"/>
              </w:rPr>
              <w:t>Route/Transit</w:t>
            </w:r>
          </w:p>
        </w:tc>
        <w:tc>
          <w:tcPr>
            <w:tcW w:w="2835" w:type="dxa"/>
            <w:shd w:val="clear" w:color="auto" w:fill="FFE292"/>
          </w:tcPr>
          <w:p w:rsidR="00D25A2E" w:rsidRPr="0052004B" w:rsidRDefault="00D25A2E" w:rsidP="00E70903">
            <w:pPr>
              <w:pStyle w:val="bodytext"/>
              <w:rPr>
                <w:rFonts w:eastAsiaTheme="minorHAnsi" w:cs="Arial"/>
                <w:sz w:val="18"/>
                <w:szCs w:val="18"/>
              </w:rPr>
            </w:pPr>
            <w:r w:rsidRPr="0052004B">
              <w:rPr>
                <w:rFonts w:eastAsiaTheme="minorHAnsi" w:cs="Arial"/>
                <w:sz w:val="18"/>
                <w:szCs w:val="18"/>
              </w:rPr>
              <w:t>USD Return Route/Transit</w:t>
            </w:r>
          </w:p>
        </w:tc>
      </w:tr>
      <w:tr w:rsidR="000F219D" w:rsidRPr="0052004B" w:rsidTr="000F219D">
        <w:trPr>
          <w:trHeight w:val="380"/>
        </w:trPr>
        <w:tc>
          <w:tcPr>
            <w:tcW w:w="1868" w:type="dxa"/>
            <w:shd w:val="clear" w:color="auto" w:fill="auto"/>
          </w:tcPr>
          <w:p w:rsidR="00D25A2E" w:rsidRPr="0052004B" w:rsidRDefault="00D25A2E" w:rsidP="00E70903">
            <w:pPr>
              <w:pStyle w:val="bodytext"/>
              <w:rPr>
                <w:rFonts w:eastAsiaTheme="minorHAnsi" w:cs="Arial"/>
                <w:sz w:val="18"/>
                <w:szCs w:val="18"/>
              </w:rPr>
            </w:pP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instrText xml:space="preserve"> FORMTEXT </w:instrTex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separate"/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end"/>
            </w:r>
          </w:p>
        </w:tc>
        <w:tc>
          <w:tcPr>
            <w:tcW w:w="2102" w:type="dxa"/>
            <w:shd w:val="clear" w:color="auto" w:fill="auto"/>
          </w:tcPr>
          <w:p w:rsidR="00D25A2E" w:rsidRPr="0052004B" w:rsidRDefault="00D25A2E" w:rsidP="00E70903">
            <w:pPr>
              <w:pStyle w:val="bodytext"/>
              <w:rPr>
                <w:rFonts w:eastAsiaTheme="minorHAnsi" w:cs="Arial"/>
                <w:sz w:val="18"/>
                <w:szCs w:val="18"/>
              </w:rPr>
            </w:pP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instrText xml:space="preserve"> FORMTEXT </w:instrTex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separate"/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end"/>
            </w:r>
          </w:p>
        </w:tc>
        <w:tc>
          <w:tcPr>
            <w:tcW w:w="2551" w:type="dxa"/>
            <w:shd w:val="clear" w:color="auto" w:fill="auto"/>
          </w:tcPr>
          <w:p w:rsidR="00D25A2E" w:rsidRPr="0052004B" w:rsidRDefault="00D25A2E" w:rsidP="00E70903">
            <w:pPr>
              <w:pStyle w:val="bodytext"/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pP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instrText xml:space="preserve"> FORMTEXT </w:instrTex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separate"/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end"/>
            </w:r>
          </w:p>
        </w:tc>
        <w:tc>
          <w:tcPr>
            <w:tcW w:w="2627" w:type="dxa"/>
            <w:shd w:val="clear" w:color="auto" w:fill="auto"/>
          </w:tcPr>
          <w:p w:rsidR="00D25A2E" w:rsidRPr="0052004B" w:rsidRDefault="00D25A2E" w:rsidP="00E70903">
            <w:pPr>
              <w:pStyle w:val="bodytext"/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pP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instrText xml:space="preserve"> FORMTEXT </w:instrTex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separate"/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end"/>
            </w:r>
          </w:p>
        </w:tc>
        <w:tc>
          <w:tcPr>
            <w:tcW w:w="2760" w:type="dxa"/>
            <w:shd w:val="clear" w:color="auto" w:fill="auto"/>
          </w:tcPr>
          <w:p w:rsidR="00D25A2E" w:rsidRPr="0052004B" w:rsidRDefault="00D25A2E" w:rsidP="00E70903">
            <w:pPr>
              <w:pStyle w:val="bodytext"/>
              <w:rPr>
                <w:rFonts w:eastAsiaTheme="minorHAnsi" w:cs="Arial"/>
                <w:sz w:val="18"/>
                <w:szCs w:val="18"/>
              </w:rPr>
            </w:pP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instrText xml:space="preserve"> FORMTEXT </w:instrTex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separate"/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end"/>
            </w:r>
          </w:p>
        </w:tc>
        <w:tc>
          <w:tcPr>
            <w:tcW w:w="2835" w:type="dxa"/>
            <w:shd w:val="clear" w:color="auto" w:fill="auto"/>
          </w:tcPr>
          <w:p w:rsidR="00D25A2E" w:rsidRPr="0052004B" w:rsidRDefault="00D25A2E" w:rsidP="00E70903">
            <w:pPr>
              <w:pStyle w:val="bodytext"/>
              <w:rPr>
                <w:rFonts w:eastAsiaTheme="minorHAnsi" w:cs="Arial"/>
                <w:sz w:val="18"/>
                <w:szCs w:val="18"/>
              </w:rPr>
            </w:pP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instrText xml:space="preserve"> FORMTEXT </w:instrTex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separate"/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end"/>
            </w:r>
          </w:p>
        </w:tc>
      </w:tr>
    </w:tbl>
    <w:p w:rsidR="00C53EE0" w:rsidRDefault="00C53EE0" w:rsidP="009301FD">
      <w:pPr>
        <w:pStyle w:val="bodytext"/>
        <w:spacing w:line="240" w:lineRule="auto"/>
        <w:rPr>
          <w:rFonts w:cs="Arial"/>
          <w:sz w:val="18"/>
          <w:szCs w:val="18"/>
        </w:rPr>
        <w:sectPr w:rsidR="00C53EE0" w:rsidSect="008F4285">
          <w:headerReference w:type="default" r:id="rId8"/>
          <w:footerReference w:type="default" r:id="rId9"/>
          <w:pgSz w:w="15840" w:h="12240" w:orient="landscape"/>
          <w:pgMar w:top="1244" w:right="0" w:bottom="153" w:left="1440" w:header="0" w:footer="113" w:gutter="0"/>
          <w:pgNumType w:start="1"/>
          <w:cols w:space="720"/>
          <w:docGrid w:linePitch="360"/>
        </w:sectPr>
      </w:pPr>
    </w:p>
    <w:p w:rsidR="0028232F" w:rsidRPr="0028232F" w:rsidRDefault="00C53EE0" w:rsidP="008F4285">
      <w:pPr>
        <w:pStyle w:val="bodytext"/>
        <w:spacing w:line="240" w:lineRule="auto"/>
        <w:ind w:left="-851"/>
        <w:rPr>
          <w:rFonts w:cs="Arial"/>
          <w:b/>
          <w:sz w:val="24"/>
          <w:szCs w:val="24"/>
          <w:u w:val="single"/>
        </w:rPr>
      </w:pPr>
      <w:r w:rsidRPr="0028232F">
        <w:rPr>
          <w:rFonts w:cs="Arial"/>
          <w:b/>
          <w:sz w:val="24"/>
          <w:szCs w:val="24"/>
          <w:u w:val="single"/>
        </w:rPr>
        <w:t xml:space="preserve">CAD </w:t>
      </w:r>
      <w:r w:rsidR="0028232F" w:rsidRPr="0028232F">
        <w:rPr>
          <w:rFonts w:cs="Arial"/>
          <w:b/>
          <w:sz w:val="24"/>
          <w:szCs w:val="24"/>
          <w:u w:val="single"/>
        </w:rPr>
        <w:t xml:space="preserve">Accounts </w:t>
      </w:r>
    </w:p>
    <w:p w:rsidR="009301FD" w:rsidRPr="00E515BB" w:rsidRDefault="0028232F" w:rsidP="008F4285">
      <w:pPr>
        <w:pStyle w:val="bodytext"/>
        <w:spacing w:line="240" w:lineRule="auto"/>
        <w:ind w:left="-851"/>
        <w:rPr>
          <w:rFonts w:cs="Arial"/>
          <w:b/>
          <w:szCs w:val="20"/>
        </w:rPr>
      </w:pPr>
      <w:r>
        <w:rPr>
          <w:rFonts w:cs="Arial"/>
          <w:b/>
          <w:szCs w:val="20"/>
        </w:rPr>
        <w:t>Use the Tab key to create additional rows</w:t>
      </w:r>
    </w:p>
    <w:tbl>
      <w:tblPr>
        <w:tblW w:w="1474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851"/>
        <w:gridCol w:w="2268"/>
        <w:gridCol w:w="1743"/>
        <w:gridCol w:w="1029"/>
        <w:gridCol w:w="1623"/>
        <w:gridCol w:w="3327"/>
        <w:gridCol w:w="1260"/>
        <w:gridCol w:w="2642"/>
      </w:tblGrid>
      <w:tr w:rsidR="00D07FC7" w:rsidRPr="0052004B" w:rsidTr="008F4285">
        <w:trPr>
          <w:trHeight w:val="392"/>
        </w:trPr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E192"/>
            <w:hideMark/>
          </w:tcPr>
          <w:p w:rsidR="00C53EE0" w:rsidRDefault="00C53EE0" w:rsidP="0071002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  <w:p w:rsidR="009301FD" w:rsidRPr="0052004B" w:rsidRDefault="005C7912" w:rsidP="0071002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Data Entry </w:t>
            </w:r>
          </w:p>
          <w:p w:rsidR="00547403" w:rsidRDefault="005C7912" w:rsidP="0071002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Drop</w:t>
            </w:r>
          </w:p>
          <w:p w:rsidR="005C7912" w:rsidRPr="0052004B" w:rsidRDefault="00547403" w:rsidP="0071002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D</w:t>
            </w:r>
            <w:r w:rsidR="005C7912"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own Order</w:t>
            </w:r>
          </w:p>
        </w:tc>
        <w:tc>
          <w:tcPr>
            <w:tcW w:w="666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E192"/>
            <w:hideMark/>
          </w:tcPr>
          <w:p w:rsidR="00410603" w:rsidRDefault="00410603" w:rsidP="00537DB1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  <w:p w:rsidR="005C7912" w:rsidRPr="0052004B" w:rsidRDefault="00F62C85" w:rsidP="00537DB1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F62C85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Business Customer</w:t>
            </w: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="005C7912"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– Banking System Info</w:t>
            </w:r>
          </w:p>
          <w:p w:rsidR="009301FD" w:rsidRPr="0052004B" w:rsidRDefault="009301FD" w:rsidP="00537DB1">
            <w:pPr>
              <w:pStyle w:val="ListParagraph"/>
              <w:keepNext w:val="0"/>
              <w:spacing w:after="0" w:line="240" w:lineRule="auto"/>
              <w:ind w:left="279" w:hanging="283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58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shd w:val="clear" w:color="000000" w:fill="FFE192"/>
            <w:hideMark/>
          </w:tcPr>
          <w:p w:rsidR="00410603" w:rsidRDefault="00410603" w:rsidP="005C7912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  <w:p w:rsidR="009301FD" w:rsidRPr="0052004B" w:rsidRDefault="00F62C85" w:rsidP="005C7912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F62C85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Business Custome</w:t>
            </w:r>
            <w:r w:rsidR="007F37E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r – Deposit </w:t>
            </w:r>
            <w:r w:rsidR="005C7912"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Account Info</w:t>
            </w:r>
          </w:p>
        </w:tc>
        <w:tc>
          <w:tcPr>
            <w:tcW w:w="2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0603" w:rsidRDefault="00410603" w:rsidP="005C7912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sz w:val="18"/>
                <w:szCs w:val="18"/>
                <w:lang w:val="en-US"/>
              </w:rPr>
            </w:pPr>
          </w:p>
          <w:p w:rsidR="005C7912" w:rsidRPr="0052004B" w:rsidRDefault="009301FD" w:rsidP="005C7912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sz w:val="18"/>
                <w:szCs w:val="18"/>
                <w:lang w:val="en-US"/>
              </w:rPr>
              <w:t>Central1</w:t>
            </w:r>
            <w:r w:rsidRPr="0052004B">
              <w:rPr>
                <w:rFonts w:eastAsia="Times New Roman" w:cs="Arial"/>
                <w:b/>
                <w:color w:val="000000"/>
                <w:sz w:val="18"/>
                <w:szCs w:val="18"/>
                <w:lang w:val="en-US"/>
              </w:rPr>
              <w:t xml:space="preserve"> UID/Deposit Accounts</w:t>
            </w:r>
            <w:r w:rsidRPr="0052004B">
              <w:rPr>
                <w:rFonts w:eastAsia="Times New Roman" w:cs="Arial"/>
                <w:b/>
                <w:color w:val="000000"/>
                <w:sz w:val="18"/>
                <w:szCs w:val="18"/>
                <w:lang w:val="en-US"/>
              </w:rPr>
              <w:br/>
              <w:t xml:space="preserve"> (23ANS)</w:t>
            </w:r>
          </w:p>
          <w:p w:rsidR="009301FD" w:rsidRPr="0052004B" w:rsidRDefault="005C7912" w:rsidP="005C7912">
            <w:pPr>
              <w:keepNext w:val="0"/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7F37EF">
              <w:rPr>
                <w:rFonts w:eastAsia="Times New Roman" w:cs="Arial"/>
                <w:b/>
                <w:color w:val="FF0000"/>
                <w:sz w:val="18"/>
                <w:szCs w:val="18"/>
                <w:lang w:val="en-US"/>
              </w:rPr>
              <w:t>(Central1 to complete)</w:t>
            </w:r>
          </w:p>
        </w:tc>
      </w:tr>
      <w:tr w:rsidR="00D07FC7" w:rsidRPr="0052004B" w:rsidTr="008F4285">
        <w:trPr>
          <w:trHeight w:val="464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hideMark/>
          </w:tcPr>
          <w:p w:rsidR="009301FD" w:rsidRPr="0052004B" w:rsidRDefault="009301FD" w:rsidP="0071002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666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hideMark/>
          </w:tcPr>
          <w:p w:rsidR="009301FD" w:rsidRPr="0052004B" w:rsidRDefault="009301FD" w:rsidP="0071002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587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hideMark/>
          </w:tcPr>
          <w:p w:rsidR="009301FD" w:rsidRPr="0052004B" w:rsidRDefault="009301FD" w:rsidP="0071002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01FD" w:rsidRPr="0052004B" w:rsidRDefault="009301FD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547403" w:rsidRPr="0052004B" w:rsidTr="00547403">
        <w:trPr>
          <w:trHeight w:val="212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hideMark/>
          </w:tcPr>
          <w:p w:rsidR="00547403" w:rsidRPr="0052004B" w:rsidRDefault="00547403" w:rsidP="0071002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547403" w:rsidRDefault="00547403" w:rsidP="005706DC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PAN </w:t>
            </w:r>
            <w:r w:rsidRPr="00537DB1">
              <w:rPr>
                <w:rFonts w:eastAsia="Times New Roman" w:cs="Arial"/>
                <w:bCs/>
                <w:color w:val="000000"/>
                <w:sz w:val="18"/>
                <w:szCs w:val="18"/>
                <w:lang w:val="en-US"/>
              </w:rPr>
              <w:t>(19N</w:t>
            </w:r>
            <w:r>
              <w:rPr>
                <w:rFonts w:eastAsia="Times New Roman" w:cs="Arial"/>
                <w:bCs/>
                <w:color w:val="000000"/>
                <w:sz w:val="18"/>
                <w:szCs w:val="18"/>
                <w:lang w:val="en-US"/>
              </w:rPr>
              <w:t xml:space="preserve"> Max</w:t>
            </w:r>
            <w:r w:rsidRPr="00537DB1">
              <w:rPr>
                <w:rFonts w:eastAsia="Times New Roman" w:cs="Arial"/>
                <w:bCs/>
                <w:color w:val="000000"/>
                <w:sz w:val="18"/>
                <w:szCs w:val="18"/>
                <w:lang w:val="en-US"/>
              </w:rPr>
              <w:t>)</w:t>
            </w:r>
          </w:p>
          <w:p w:rsidR="00547403" w:rsidRPr="0052004B" w:rsidRDefault="00547403" w:rsidP="005706DC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bCs/>
                <w:color w:val="000000"/>
                <w:sz w:val="18"/>
                <w:szCs w:val="18"/>
                <w:lang w:val="en-US"/>
              </w:rPr>
              <w:t xml:space="preserve">This must NOT be a CARD # or Alias </w:t>
            </w:r>
          </w:p>
        </w:tc>
        <w:tc>
          <w:tcPr>
            <w:tcW w:w="439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7403" w:rsidRPr="0052004B" w:rsidRDefault="00547403" w:rsidP="0071002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 Business Customer Info</w:t>
            </w: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332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547403" w:rsidRPr="0052004B" w:rsidRDefault="00547403" w:rsidP="0071002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Account Number </w:t>
            </w: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(30N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Max</w:t>
            </w: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547403" w:rsidRPr="0052004B" w:rsidRDefault="00547403" w:rsidP="005C7912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Route &amp; Transit (9N)</w:t>
            </w:r>
          </w:p>
        </w:tc>
        <w:tc>
          <w:tcPr>
            <w:tcW w:w="26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7403" w:rsidRPr="0052004B" w:rsidRDefault="00547403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537DB1" w:rsidRPr="0052004B" w:rsidTr="008F4285">
        <w:trPr>
          <w:trHeight w:val="253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C7912" w:rsidRPr="0052004B" w:rsidRDefault="005C7912" w:rsidP="0071002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C7912" w:rsidRPr="0052004B" w:rsidRDefault="005C7912" w:rsidP="0071002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7912" w:rsidRPr="0052004B" w:rsidRDefault="00547403" w:rsidP="00D07FC7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Customer </w:t>
            </w:r>
            <w:r w:rsidR="005C7912"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#</w:t>
            </w:r>
            <w:r w:rsidR="00D07FC7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="00D07FC7"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="00C543A8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br/>
            </w:r>
            <w:r w:rsidR="005C7912"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(12N</w:t>
            </w:r>
            <w:r w:rsidR="00C543A8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Max</w:t>
            </w:r>
            <w:r w:rsidR="005C7912"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7912" w:rsidRPr="0052004B" w:rsidRDefault="005C7912" w:rsidP="00D07FC7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Branch #</w:t>
            </w:r>
            <w:r w:rsidR="00D07FC7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="00D07FC7"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(3N)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C7912" w:rsidRPr="0052004B" w:rsidRDefault="005C7912" w:rsidP="0071002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Route/</w:t>
            </w:r>
          </w:p>
          <w:p w:rsidR="005C7912" w:rsidRPr="0052004B" w:rsidRDefault="005C7912" w:rsidP="00D07FC7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Transit </w:t>
            </w: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(9N)</w:t>
            </w:r>
          </w:p>
        </w:tc>
        <w:tc>
          <w:tcPr>
            <w:tcW w:w="332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5C7912" w:rsidRPr="0052004B" w:rsidRDefault="005C7912" w:rsidP="0071002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5C7912" w:rsidRPr="0052004B" w:rsidRDefault="005C7912" w:rsidP="0071002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7912" w:rsidRPr="0052004B" w:rsidRDefault="005C7912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537DB1" w:rsidRPr="0052004B" w:rsidTr="008F4285">
        <w:trPr>
          <w:trHeight w:val="383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9301FD" w:rsidRPr="0052004B" w:rsidRDefault="009301FD" w:rsidP="0071002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 </w:t>
            </w:r>
            <w:r w:rsidR="00C53EE0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E</w:t>
            </w:r>
            <w:r w:rsidR="00537DB1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g</w:t>
            </w:r>
            <w:r w:rsidR="00C53EE0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9301FD" w:rsidRPr="0052004B" w:rsidRDefault="009301FD" w:rsidP="00710023">
            <w:pPr>
              <w:keepNext w:val="0"/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1234567890123456789  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9301FD" w:rsidRPr="0052004B" w:rsidRDefault="009301FD" w:rsidP="00710023">
            <w:pPr>
              <w:keepNext w:val="0"/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123456789012</w:t>
            </w:r>
          </w:p>
        </w:tc>
        <w:tc>
          <w:tcPr>
            <w:tcW w:w="1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9301FD" w:rsidRPr="0052004B" w:rsidRDefault="009301FD" w:rsidP="0071002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123</w:t>
            </w:r>
          </w:p>
        </w:tc>
        <w:tc>
          <w:tcPr>
            <w:tcW w:w="16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9301FD" w:rsidRPr="0052004B" w:rsidRDefault="009301FD" w:rsidP="00710023">
            <w:pPr>
              <w:keepNext w:val="0"/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080912010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9301FD" w:rsidRPr="0052004B" w:rsidRDefault="000C31CE" w:rsidP="000C31CE">
            <w:pPr>
              <w:keepNext w:val="0"/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123456789012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9301FD" w:rsidRPr="0052004B" w:rsidRDefault="009301FD" w:rsidP="00710023">
            <w:pPr>
              <w:keepNext w:val="0"/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080912010</w:t>
            </w: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9301FD" w:rsidRPr="0052004B" w:rsidRDefault="009301FD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03-080980430-001-CAD-DB</w:t>
            </w:r>
          </w:p>
        </w:tc>
      </w:tr>
      <w:tr w:rsidR="00E515BB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15BB" w:rsidRPr="00E515BB" w:rsidRDefault="00E515BB" w:rsidP="00E515BB">
            <w:pPr>
              <w:pStyle w:val="ListParagraph"/>
              <w:keepNext w:val="0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15BB" w:rsidRPr="0052004B" w:rsidRDefault="00E515BB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15BB" w:rsidRPr="0052004B" w:rsidRDefault="00E515BB" w:rsidP="00A8121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15BB" w:rsidRPr="0052004B" w:rsidRDefault="00E515BB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15BB" w:rsidRPr="0052004B" w:rsidRDefault="00E515BB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15BB" w:rsidRPr="0052004B" w:rsidRDefault="00E515BB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515BB" w:rsidRPr="0052004B" w:rsidRDefault="00E515BB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515BB" w:rsidRPr="0052004B" w:rsidRDefault="00E515BB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E515BB">
            <w:pPr>
              <w:pStyle w:val="ListParagraph"/>
              <w:keepNext w:val="0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A8121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E515BB">
            <w:pPr>
              <w:pStyle w:val="ListParagraph"/>
              <w:keepNext w:val="0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A8121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E515BB">
            <w:pPr>
              <w:pStyle w:val="ListParagraph"/>
              <w:keepNext w:val="0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A8121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E515BB">
            <w:pPr>
              <w:pStyle w:val="ListParagraph"/>
              <w:keepNext w:val="0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A8121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E515BB">
            <w:pPr>
              <w:pStyle w:val="ListParagraph"/>
              <w:keepNext w:val="0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A8121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E515BB">
            <w:pPr>
              <w:pStyle w:val="ListParagraph"/>
              <w:keepNext w:val="0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A8121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E515BB">
            <w:pPr>
              <w:pStyle w:val="ListParagraph"/>
              <w:keepNext w:val="0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A8121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E515BB">
            <w:pPr>
              <w:pStyle w:val="ListParagraph"/>
              <w:keepNext w:val="0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A8121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E515BB">
            <w:pPr>
              <w:pStyle w:val="ListParagraph"/>
              <w:keepNext w:val="0"/>
              <w:numPr>
                <w:ilvl w:val="0"/>
                <w:numId w:val="39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A8121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71002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</w:tbl>
    <w:p w:rsidR="0028232F" w:rsidRPr="0028232F" w:rsidRDefault="0028232F" w:rsidP="008F4285">
      <w:pPr>
        <w:pStyle w:val="bodytext"/>
        <w:spacing w:line="240" w:lineRule="auto"/>
        <w:ind w:left="-851"/>
        <w:rPr>
          <w:rFonts w:cs="Arial"/>
          <w:b/>
          <w:sz w:val="24"/>
          <w:szCs w:val="24"/>
          <w:u w:val="single"/>
        </w:rPr>
      </w:pPr>
      <w:r>
        <w:rPr>
          <w:rFonts w:cs="Arial"/>
          <w:b/>
          <w:sz w:val="24"/>
          <w:szCs w:val="24"/>
          <w:u w:val="single"/>
        </w:rPr>
        <w:t>USD</w:t>
      </w:r>
      <w:r w:rsidRPr="0028232F">
        <w:rPr>
          <w:rFonts w:cs="Arial"/>
          <w:b/>
          <w:sz w:val="24"/>
          <w:szCs w:val="24"/>
          <w:u w:val="single"/>
        </w:rPr>
        <w:t xml:space="preserve"> Accounts </w:t>
      </w:r>
    </w:p>
    <w:p w:rsidR="0028232F" w:rsidRPr="00E515BB" w:rsidRDefault="0028232F" w:rsidP="008F4285">
      <w:pPr>
        <w:pStyle w:val="bodytext"/>
        <w:spacing w:line="240" w:lineRule="auto"/>
        <w:ind w:left="-851"/>
        <w:rPr>
          <w:rFonts w:cs="Arial"/>
          <w:b/>
          <w:szCs w:val="20"/>
        </w:rPr>
      </w:pPr>
      <w:r>
        <w:rPr>
          <w:rFonts w:cs="Arial"/>
          <w:b/>
          <w:szCs w:val="20"/>
        </w:rPr>
        <w:t>Use the Tab key to create additional rows</w:t>
      </w:r>
    </w:p>
    <w:tbl>
      <w:tblPr>
        <w:tblW w:w="1474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851"/>
        <w:gridCol w:w="2268"/>
        <w:gridCol w:w="1743"/>
        <w:gridCol w:w="1029"/>
        <w:gridCol w:w="1623"/>
        <w:gridCol w:w="3327"/>
        <w:gridCol w:w="1260"/>
        <w:gridCol w:w="2642"/>
      </w:tblGrid>
      <w:tr w:rsidR="0028232F" w:rsidRPr="0052004B" w:rsidTr="007F37EF">
        <w:trPr>
          <w:trHeight w:val="392"/>
        </w:trPr>
        <w:tc>
          <w:tcPr>
            <w:tcW w:w="85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E192"/>
            <w:hideMark/>
          </w:tcPr>
          <w:p w:rsidR="0028232F" w:rsidRDefault="0028232F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  <w:p w:rsidR="0028232F" w:rsidRPr="0052004B" w:rsidRDefault="0028232F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Data Entry </w:t>
            </w:r>
          </w:p>
          <w:p w:rsidR="00547403" w:rsidRDefault="0028232F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Drop</w:t>
            </w:r>
          </w:p>
          <w:p w:rsidR="0028232F" w:rsidRPr="0052004B" w:rsidRDefault="00547403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D</w:t>
            </w:r>
            <w:r w:rsidR="0028232F"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own Order</w:t>
            </w:r>
          </w:p>
        </w:tc>
        <w:tc>
          <w:tcPr>
            <w:tcW w:w="6663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000000" w:fill="FFE192"/>
            <w:vAlign w:val="center"/>
            <w:hideMark/>
          </w:tcPr>
          <w:p w:rsidR="0028232F" w:rsidRPr="007F37EF" w:rsidRDefault="007F37EF" w:rsidP="007F37EF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Business Customer – Banking System Info</w:t>
            </w:r>
          </w:p>
        </w:tc>
        <w:tc>
          <w:tcPr>
            <w:tcW w:w="4587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shd w:val="clear" w:color="000000" w:fill="FFE192"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F62C85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B</w:t>
            </w:r>
            <w:r w:rsidR="007F37E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usiness Customer – Deposit </w:t>
            </w: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Account Info</w:t>
            </w:r>
          </w:p>
        </w:tc>
        <w:tc>
          <w:tcPr>
            <w:tcW w:w="2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sz w:val="18"/>
                <w:szCs w:val="18"/>
                <w:lang w:val="en-US"/>
              </w:rPr>
              <w:t>Central1</w:t>
            </w:r>
            <w:r w:rsidRPr="0052004B">
              <w:rPr>
                <w:rFonts w:eastAsia="Times New Roman" w:cs="Arial"/>
                <w:b/>
                <w:color w:val="000000"/>
                <w:sz w:val="18"/>
                <w:szCs w:val="18"/>
                <w:lang w:val="en-US"/>
              </w:rPr>
              <w:t xml:space="preserve"> UID/Deposit Accounts</w:t>
            </w:r>
            <w:r w:rsidRPr="0052004B">
              <w:rPr>
                <w:rFonts w:eastAsia="Times New Roman" w:cs="Arial"/>
                <w:b/>
                <w:color w:val="000000"/>
                <w:sz w:val="18"/>
                <w:szCs w:val="18"/>
                <w:lang w:val="en-US"/>
              </w:rPr>
              <w:br/>
              <w:t xml:space="preserve"> (23ANS)</w:t>
            </w:r>
          </w:p>
          <w:p w:rsidR="0028232F" w:rsidRPr="0052004B" w:rsidRDefault="0028232F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7F37EF">
              <w:rPr>
                <w:rFonts w:eastAsia="Times New Roman" w:cs="Arial"/>
                <w:b/>
                <w:color w:val="FF0000"/>
                <w:sz w:val="18"/>
                <w:szCs w:val="18"/>
                <w:lang w:val="en-US"/>
              </w:rPr>
              <w:t>(Central1 to complete)</w:t>
            </w:r>
          </w:p>
        </w:tc>
      </w:tr>
      <w:tr w:rsidR="0028232F" w:rsidRPr="0052004B" w:rsidTr="008F4285">
        <w:trPr>
          <w:trHeight w:val="464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6663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587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000000"/>
            </w:tcBorders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547403" w:rsidRPr="0052004B" w:rsidTr="00547403">
        <w:trPr>
          <w:trHeight w:val="248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hideMark/>
          </w:tcPr>
          <w:p w:rsidR="00547403" w:rsidRPr="0052004B" w:rsidRDefault="00547403" w:rsidP="00E7090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547403" w:rsidRDefault="00547403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PAN </w:t>
            </w:r>
            <w:r w:rsidRPr="00537DB1">
              <w:rPr>
                <w:rFonts w:eastAsia="Times New Roman" w:cs="Arial"/>
                <w:bCs/>
                <w:color w:val="000000"/>
                <w:sz w:val="18"/>
                <w:szCs w:val="18"/>
                <w:lang w:val="en-US"/>
              </w:rPr>
              <w:t>(19N</w:t>
            </w:r>
            <w:r>
              <w:rPr>
                <w:rFonts w:eastAsia="Times New Roman" w:cs="Arial"/>
                <w:bCs/>
                <w:color w:val="000000"/>
                <w:sz w:val="18"/>
                <w:szCs w:val="18"/>
                <w:lang w:val="en-US"/>
              </w:rPr>
              <w:t xml:space="preserve"> Max</w:t>
            </w:r>
            <w:r w:rsidRPr="00537DB1">
              <w:rPr>
                <w:rFonts w:eastAsia="Times New Roman" w:cs="Arial"/>
                <w:bCs/>
                <w:color w:val="000000"/>
                <w:sz w:val="18"/>
                <w:szCs w:val="18"/>
                <w:lang w:val="en-US"/>
              </w:rPr>
              <w:t>)</w:t>
            </w:r>
          </w:p>
          <w:p w:rsidR="00547403" w:rsidRPr="0052004B" w:rsidRDefault="00547403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bCs/>
                <w:color w:val="000000"/>
                <w:sz w:val="18"/>
                <w:szCs w:val="18"/>
                <w:lang w:val="en-US"/>
              </w:rPr>
              <w:t>This must NOT be a CARD # or Alias</w:t>
            </w:r>
          </w:p>
        </w:tc>
        <w:tc>
          <w:tcPr>
            <w:tcW w:w="4395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47403" w:rsidRPr="0052004B" w:rsidRDefault="00547403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Business Customer Info</w:t>
            </w:r>
          </w:p>
        </w:tc>
        <w:tc>
          <w:tcPr>
            <w:tcW w:w="3327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hideMark/>
          </w:tcPr>
          <w:p w:rsidR="00547403" w:rsidRPr="0052004B" w:rsidRDefault="00547403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Account Number </w:t>
            </w: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(30N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Max</w:t>
            </w: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hideMark/>
          </w:tcPr>
          <w:p w:rsidR="00547403" w:rsidRPr="0052004B" w:rsidRDefault="00547403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Route &amp; Transit (9N)</w:t>
            </w:r>
          </w:p>
        </w:tc>
        <w:tc>
          <w:tcPr>
            <w:tcW w:w="26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47403" w:rsidRPr="0052004B" w:rsidRDefault="00547403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253"/>
        </w:trPr>
        <w:tc>
          <w:tcPr>
            <w:tcW w:w="85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232F" w:rsidRPr="0052004B" w:rsidRDefault="00547403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Customer</w:t>
            </w:r>
            <w:r w:rsidR="0028232F"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 #</w:t>
            </w:r>
            <w:r w:rsidR="0028232F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="0028232F"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="0028232F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br/>
            </w:r>
            <w:r w:rsidR="0028232F"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(12N</w:t>
            </w:r>
            <w:r w:rsidR="0028232F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Max</w:t>
            </w:r>
            <w:r w:rsidR="0028232F"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)</w:t>
            </w:r>
          </w:p>
        </w:tc>
        <w:tc>
          <w:tcPr>
            <w:tcW w:w="10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Branch #</w:t>
            </w:r>
            <w:r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 </w:t>
            </w: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 (3N)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>Route/</w:t>
            </w:r>
          </w:p>
          <w:p w:rsidR="0028232F" w:rsidRPr="0052004B" w:rsidRDefault="0028232F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  <w:t xml:space="preserve">Transit </w:t>
            </w: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(9N)</w:t>
            </w:r>
          </w:p>
        </w:tc>
        <w:tc>
          <w:tcPr>
            <w:tcW w:w="3327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83"/>
        </w:trPr>
        <w:tc>
          <w:tcPr>
            <w:tcW w:w="8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 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Eg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 xml:space="preserve">1234567890123456789  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123456789012</w:t>
            </w:r>
          </w:p>
        </w:tc>
        <w:tc>
          <w:tcPr>
            <w:tcW w:w="10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123</w:t>
            </w:r>
          </w:p>
        </w:tc>
        <w:tc>
          <w:tcPr>
            <w:tcW w:w="162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080912010</w:t>
            </w:r>
          </w:p>
        </w:tc>
        <w:tc>
          <w:tcPr>
            <w:tcW w:w="33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:rsidR="0028232F" w:rsidRPr="0052004B" w:rsidRDefault="0028232F" w:rsidP="006031AD">
            <w:pPr>
              <w:keepNext w:val="0"/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123456789012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jc w:val="right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080912010</w:t>
            </w:r>
          </w:p>
        </w:tc>
        <w:tc>
          <w:tcPr>
            <w:tcW w:w="2642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:rsidR="0028232F" w:rsidRPr="0052004B" w:rsidRDefault="002F14CB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04</w:t>
            </w:r>
            <w:r w:rsidR="00404DC6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-080980430-001-USD</w:t>
            </w:r>
            <w:r w:rsidR="0028232F" w:rsidRPr="0052004B"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  <w:t>-DB</w:t>
            </w: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232F" w:rsidRPr="00E515BB" w:rsidRDefault="0028232F" w:rsidP="0028232F">
            <w:pPr>
              <w:pStyle w:val="ListParagraph"/>
              <w:keepNext w:val="0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28232F">
            <w:pPr>
              <w:pStyle w:val="ListParagraph"/>
              <w:keepNext w:val="0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28232F">
            <w:pPr>
              <w:pStyle w:val="ListParagraph"/>
              <w:keepNext w:val="0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28232F">
            <w:pPr>
              <w:pStyle w:val="ListParagraph"/>
              <w:keepNext w:val="0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28232F">
            <w:pPr>
              <w:pStyle w:val="ListParagraph"/>
              <w:keepNext w:val="0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28232F">
            <w:pPr>
              <w:pStyle w:val="ListParagraph"/>
              <w:keepNext w:val="0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28232F">
            <w:pPr>
              <w:pStyle w:val="ListParagraph"/>
              <w:keepNext w:val="0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28232F">
            <w:pPr>
              <w:pStyle w:val="ListParagraph"/>
              <w:keepNext w:val="0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28232F">
            <w:pPr>
              <w:pStyle w:val="ListParagraph"/>
              <w:keepNext w:val="0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  <w:tr w:rsidR="0028232F" w:rsidRPr="0052004B" w:rsidTr="008F4285">
        <w:trPr>
          <w:trHeight w:val="340"/>
        </w:trPr>
        <w:tc>
          <w:tcPr>
            <w:tcW w:w="8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E515BB" w:rsidRDefault="0028232F" w:rsidP="0028232F">
            <w:pPr>
              <w:pStyle w:val="ListParagraph"/>
              <w:keepNext w:val="0"/>
              <w:numPr>
                <w:ilvl w:val="0"/>
                <w:numId w:val="42"/>
              </w:numPr>
              <w:spacing w:after="0" w:line="240" w:lineRule="auto"/>
              <w:jc w:val="center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7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0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33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26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28232F" w:rsidRPr="0052004B" w:rsidRDefault="0028232F" w:rsidP="00E70903">
            <w:pPr>
              <w:keepNext w:val="0"/>
              <w:spacing w:after="0" w:line="240" w:lineRule="auto"/>
              <w:rPr>
                <w:rFonts w:eastAsia="Times New Roman" w:cs="Arial"/>
                <w:color w:val="000000"/>
                <w:sz w:val="18"/>
                <w:szCs w:val="18"/>
                <w:lang w:val="en-US"/>
              </w:rPr>
            </w:pPr>
          </w:p>
        </w:tc>
      </w:tr>
    </w:tbl>
    <w:p w:rsidR="0028232F" w:rsidRDefault="0028232F"/>
    <w:tbl>
      <w:tblPr>
        <w:tblStyle w:val="TableGrid"/>
        <w:tblW w:w="14743" w:type="dxa"/>
        <w:tblInd w:w="-779" w:type="dxa"/>
        <w:tblLayout w:type="fixed"/>
        <w:tblLook w:val="04A0" w:firstRow="1" w:lastRow="0" w:firstColumn="1" w:lastColumn="0" w:noHBand="0" w:noVBand="1"/>
      </w:tblPr>
      <w:tblGrid>
        <w:gridCol w:w="7372"/>
        <w:gridCol w:w="7371"/>
      </w:tblGrid>
      <w:tr w:rsidR="00B1651E" w:rsidRPr="0052004B" w:rsidTr="008F42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tcW w:w="7372" w:type="dxa"/>
          </w:tcPr>
          <w:p w:rsidR="00B1651E" w:rsidRPr="0052004B" w:rsidRDefault="00B1651E" w:rsidP="00FA4A36">
            <w:pPr>
              <w:keepNext w:val="0"/>
              <w:rPr>
                <w:rFonts w:cs="Arial"/>
                <w:sz w:val="18"/>
                <w:szCs w:val="18"/>
              </w:rPr>
            </w:pPr>
            <w:r w:rsidRPr="0052004B">
              <w:rPr>
                <w:rFonts w:cs="Arial"/>
                <w:sz w:val="18"/>
                <w:szCs w:val="18"/>
              </w:rPr>
              <w:t>CAD On-Us Account</w:t>
            </w:r>
            <w:r w:rsidR="00682521">
              <w:rPr>
                <w:rFonts w:cs="Arial"/>
                <w:sz w:val="18"/>
                <w:szCs w:val="18"/>
              </w:rPr>
              <w:t xml:space="preserve"> </w:t>
            </w:r>
            <w:r w:rsidR="00FA4A36">
              <w:rPr>
                <w:rFonts w:cs="Arial"/>
                <w:sz w:val="18"/>
                <w:szCs w:val="18"/>
              </w:rPr>
              <w:t xml:space="preserve">&amp; </w:t>
            </w:r>
            <w:r w:rsidRPr="0052004B">
              <w:rPr>
                <w:rFonts w:cs="Arial"/>
                <w:sz w:val="18"/>
                <w:szCs w:val="18"/>
              </w:rPr>
              <w:t>Transaction Code String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52004B">
              <w:rPr>
                <w:rFonts w:eastAsiaTheme="minorHAnsi" w:cs="Arial"/>
                <w:color w:val="FF0000"/>
                <w:sz w:val="18"/>
                <w:szCs w:val="18"/>
              </w:rPr>
              <w:t>(</w:t>
            </w:r>
            <w:r w:rsidRPr="0052004B">
              <w:rPr>
                <w:rFonts w:eastAsiaTheme="minorHAnsi" w:cs="Arial"/>
                <w:i/>
                <w:color w:val="FF0000"/>
                <w:sz w:val="18"/>
                <w:szCs w:val="18"/>
              </w:rPr>
              <w:t xml:space="preserve">To be completed by </w:t>
            </w:r>
            <w:r>
              <w:rPr>
                <w:rFonts w:eastAsiaTheme="minorHAnsi" w:cs="Arial"/>
                <w:i/>
                <w:color w:val="FF0000"/>
                <w:sz w:val="18"/>
                <w:szCs w:val="18"/>
              </w:rPr>
              <w:t>CUPS/CUCM</w:t>
            </w:r>
            <w:r w:rsidRPr="0052004B">
              <w:rPr>
                <w:rFonts w:eastAsiaTheme="minorHAnsi" w:cs="Arial"/>
                <w:i/>
                <w:color w:val="FF0000"/>
                <w:sz w:val="18"/>
                <w:szCs w:val="18"/>
              </w:rPr>
              <w:t>)</w:t>
            </w:r>
          </w:p>
        </w:tc>
        <w:tc>
          <w:tcPr>
            <w:tcW w:w="7371" w:type="dxa"/>
          </w:tcPr>
          <w:p w:rsidR="00B1651E" w:rsidRPr="0052004B" w:rsidRDefault="00B1651E" w:rsidP="00FA4A36">
            <w:pPr>
              <w:keepNext w:val="0"/>
              <w:rPr>
                <w:rFonts w:cs="Arial"/>
                <w:sz w:val="18"/>
                <w:szCs w:val="18"/>
              </w:rPr>
            </w:pPr>
            <w:r w:rsidRPr="0052004B">
              <w:rPr>
                <w:rFonts w:cs="Arial"/>
                <w:sz w:val="18"/>
                <w:szCs w:val="18"/>
              </w:rPr>
              <w:t>USD On-Us Account</w:t>
            </w:r>
            <w:r w:rsidR="00FA4A36">
              <w:rPr>
                <w:rFonts w:cs="Arial"/>
                <w:sz w:val="18"/>
                <w:szCs w:val="18"/>
              </w:rPr>
              <w:t xml:space="preserve"> &amp; </w:t>
            </w:r>
            <w:r w:rsidRPr="0052004B">
              <w:rPr>
                <w:rFonts w:cs="Arial"/>
                <w:sz w:val="18"/>
                <w:szCs w:val="18"/>
              </w:rPr>
              <w:t>Transaction Code String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 w:rsidRPr="0052004B">
              <w:rPr>
                <w:rFonts w:eastAsiaTheme="minorHAnsi" w:cs="Arial"/>
                <w:color w:val="FF0000"/>
                <w:sz w:val="18"/>
                <w:szCs w:val="18"/>
              </w:rPr>
              <w:t>(</w:t>
            </w:r>
            <w:r w:rsidRPr="0052004B">
              <w:rPr>
                <w:rFonts w:eastAsiaTheme="minorHAnsi" w:cs="Arial"/>
                <w:i/>
                <w:color w:val="FF0000"/>
                <w:sz w:val="18"/>
                <w:szCs w:val="18"/>
              </w:rPr>
              <w:t xml:space="preserve">To be completed by </w:t>
            </w:r>
            <w:r>
              <w:rPr>
                <w:rFonts w:eastAsiaTheme="minorHAnsi" w:cs="Arial"/>
                <w:i/>
                <w:color w:val="FF0000"/>
                <w:sz w:val="18"/>
                <w:szCs w:val="18"/>
              </w:rPr>
              <w:t>CUPS/CUCM</w:t>
            </w:r>
            <w:r w:rsidRPr="0052004B">
              <w:rPr>
                <w:rFonts w:eastAsiaTheme="minorHAnsi" w:cs="Arial"/>
                <w:i/>
                <w:color w:val="FF0000"/>
                <w:sz w:val="18"/>
                <w:szCs w:val="18"/>
              </w:rPr>
              <w:t>)</w:t>
            </w:r>
          </w:p>
        </w:tc>
      </w:tr>
      <w:tr w:rsidR="00B1651E" w:rsidRPr="0052004B" w:rsidTr="008F4285">
        <w:trPr>
          <w:trHeight w:val="225"/>
        </w:trPr>
        <w:tc>
          <w:tcPr>
            <w:tcW w:w="7372" w:type="dxa"/>
          </w:tcPr>
          <w:p w:rsidR="00B1651E" w:rsidRPr="0052004B" w:rsidRDefault="00B1651E" w:rsidP="00682521">
            <w:pPr>
              <w:keepNext w:val="0"/>
              <w:rPr>
                <w:rFonts w:cs="Arial"/>
                <w:sz w:val="18"/>
                <w:szCs w:val="18"/>
              </w:rPr>
            </w:pP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instrText xml:space="preserve"> FORMTEXT </w:instrTex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separate"/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end"/>
            </w:r>
          </w:p>
        </w:tc>
        <w:tc>
          <w:tcPr>
            <w:tcW w:w="7371" w:type="dxa"/>
          </w:tcPr>
          <w:p w:rsidR="00B1651E" w:rsidRPr="0052004B" w:rsidRDefault="00B1651E" w:rsidP="00682521">
            <w:pPr>
              <w:keepNext w:val="0"/>
              <w:rPr>
                <w:rFonts w:cs="Arial"/>
                <w:sz w:val="18"/>
                <w:szCs w:val="18"/>
              </w:rPr>
            </w:pP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instrText xml:space="preserve"> FORMTEXT </w:instrTex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separate"/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="0033770D">
              <w:rPr>
                <w:rFonts w:cs="Arial"/>
                <w:noProof/>
                <w:color w:val="000000"/>
                <w:sz w:val="18"/>
                <w:szCs w:val="18"/>
                <w:u w:val="single"/>
                <w:lang w:val="en-US"/>
              </w:rPr>
              <w:t> </w:t>
            </w:r>
            <w:r w:rsidRPr="0052004B">
              <w:rPr>
                <w:rFonts w:cs="Arial"/>
                <w:color w:val="000000"/>
                <w:sz w:val="18"/>
                <w:szCs w:val="18"/>
                <w:u w:val="single"/>
                <w:lang w:val="en-US"/>
              </w:rPr>
              <w:fldChar w:fldCharType="end"/>
            </w:r>
          </w:p>
        </w:tc>
      </w:tr>
    </w:tbl>
    <w:p w:rsidR="00B1651E" w:rsidRPr="009301FD" w:rsidRDefault="00B1651E" w:rsidP="00B1651E"/>
    <w:sectPr w:rsidR="00B1651E" w:rsidRPr="009301FD" w:rsidSect="00C53EE0">
      <w:type w:val="continuous"/>
      <w:pgSz w:w="15840" w:h="12240" w:orient="landscape"/>
      <w:pgMar w:top="1568" w:right="0" w:bottom="153" w:left="1440" w:header="0" w:footer="113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7161" w:rsidRDefault="00637161" w:rsidP="00775836">
      <w:pPr>
        <w:spacing w:after="0" w:line="240" w:lineRule="auto"/>
      </w:pPr>
      <w:r>
        <w:separator/>
      </w:r>
    </w:p>
  </w:endnote>
  <w:endnote w:type="continuationSeparator" w:id="0">
    <w:p w:rsidR="00637161" w:rsidRDefault="00637161" w:rsidP="00775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BDF" w:rsidRDefault="00951BDF">
    <w:pPr>
      <w:pStyle w:val="Footer"/>
    </w:pPr>
  </w:p>
  <w:p w:rsidR="00951BDF" w:rsidRDefault="00951BDF" w:rsidP="00BD4762">
    <w:pPr>
      <w:pStyle w:val="Footer"/>
      <w:ind w:left="-113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7161" w:rsidRDefault="00637161" w:rsidP="00775836">
      <w:pPr>
        <w:spacing w:after="0" w:line="240" w:lineRule="auto"/>
      </w:pPr>
      <w:r>
        <w:separator/>
      </w:r>
    </w:p>
  </w:footnote>
  <w:footnote w:type="continuationSeparator" w:id="0">
    <w:p w:rsidR="00637161" w:rsidRDefault="00637161" w:rsidP="007758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1BDF" w:rsidRDefault="00951BDF" w:rsidP="008F4285">
    <w:pPr>
      <w:pStyle w:val="Footer"/>
      <w:ind w:left="-851"/>
    </w:pPr>
    <w:r>
      <w:tab/>
    </w:r>
    <w:r w:rsidRPr="004A5308">
      <w:rPr>
        <w:b/>
        <w:sz w:val="24"/>
        <w:szCs w:val="24"/>
      </w:rPr>
      <w:t>Central 1 – Corporate Capture Implementation Requirements – V</w:t>
    </w:r>
    <w:r w:rsidR="007F37EF">
      <w:rPr>
        <w:b/>
        <w:sz w:val="24"/>
        <w:szCs w:val="24"/>
      </w:rPr>
      <w:t>5</w:t>
    </w:r>
    <w:r>
      <w:rPr>
        <w:b/>
        <w:sz w:val="28"/>
        <w:szCs w:val="28"/>
      </w:rPr>
      <w:t xml:space="preserve">             </w:t>
    </w:r>
    <w:r w:rsidR="008F4285">
      <w:rPr>
        <w:b/>
        <w:sz w:val="28"/>
        <w:szCs w:val="28"/>
      </w:rPr>
      <w:t xml:space="preserve">    </w:t>
    </w:r>
    <w:r>
      <w:rPr>
        <w:b/>
        <w:sz w:val="28"/>
        <w:szCs w:val="28"/>
      </w:rPr>
      <w:t xml:space="preserve">      </w:t>
    </w:r>
    <w:r w:rsidRPr="00067946">
      <w:rPr>
        <w:b/>
        <w:sz w:val="28"/>
        <w:szCs w:val="28"/>
      </w:rPr>
      <w:t xml:space="preserve">   </w:t>
    </w:r>
    <w:r w:rsidRPr="00067946">
      <w:rPr>
        <w:b/>
        <w:noProof/>
        <w:sz w:val="28"/>
        <w:szCs w:val="28"/>
        <w:lang w:val="en-US"/>
      </w:rPr>
      <w:t xml:space="preserve"> </w:t>
    </w:r>
    <w:r>
      <w:rPr>
        <w:noProof/>
        <w:lang w:eastAsia="en-CA"/>
      </w:rPr>
      <w:drawing>
        <wp:inline distT="0" distB="0" distL="0" distR="0" wp14:anchorId="28CA0FC3" wp14:editId="35EA5DF4">
          <wp:extent cx="3591604" cy="613885"/>
          <wp:effectExtent l="0" t="0" r="0" b="0"/>
          <wp:docPr id="1" name="Picture 3" descr="PaymentStream-Report [no text]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PaymentStream-Report [no text]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561" b="88429"/>
                  <a:stretch/>
                </pic:blipFill>
                <pic:spPr bwMode="auto">
                  <a:xfrm>
                    <a:off x="0" y="0"/>
                    <a:ext cx="3780075" cy="64609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FAA6B0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46CBC3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7E8B7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FC0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2683D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17872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5D092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296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33E09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C026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E66582"/>
    <w:multiLevelType w:val="hybridMultilevel"/>
    <w:tmpl w:val="EFA2D3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024BFAA">
      <w:start w:val="1"/>
      <w:numFmt w:val="bullet"/>
      <w:lvlText w:val=""/>
      <w:lvlJc w:val="left"/>
      <w:pPr>
        <w:ind w:left="1800" w:hanging="360"/>
      </w:pPr>
      <w:rPr>
        <w:rFonts w:ascii="Wingdings 3" w:hAnsi="Wingdings 3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C05F93"/>
    <w:multiLevelType w:val="hybridMultilevel"/>
    <w:tmpl w:val="8E700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C55DF3"/>
    <w:multiLevelType w:val="hybridMultilevel"/>
    <w:tmpl w:val="F40645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6042B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CC99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04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18E3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984D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DC6E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85F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76D0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555B74"/>
    <w:multiLevelType w:val="hybridMultilevel"/>
    <w:tmpl w:val="FD80D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D221602"/>
    <w:multiLevelType w:val="hybridMultilevel"/>
    <w:tmpl w:val="08B67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496805"/>
    <w:multiLevelType w:val="hybridMultilevel"/>
    <w:tmpl w:val="CDAA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302329"/>
    <w:multiLevelType w:val="hybridMultilevel"/>
    <w:tmpl w:val="0C9C43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6042B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CC99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04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18E3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984D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DC6E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85F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76D0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A81E58"/>
    <w:multiLevelType w:val="hybridMultilevel"/>
    <w:tmpl w:val="8892D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6042B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CC99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04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18E3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984D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DC6E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85F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76D0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D754E5"/>
    <w:multiLevelType w:val="hybridMultilevel"/>
    <w:tmpl w:val="26C4B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541105"/>
    <w:multiLevelType w:val="hybridMultilevel"/>
    <w:tmpl w:val="57281CDA"/>
    <w:lvl w:ilvl="0" w:tplc="510EF94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F036114"/>
    <w:multiLevelType w:val="hybridMultilevel"/>
    <w:tmpl w:val="1DE8C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C80A0B"/>
    <w:multiLevelType w:val="hybridMultilevel"/>
    <w:tmpl w:val="CE366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6042B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CC99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04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18E3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984D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DC6E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85F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76D0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8B16A7"/>
    <w:multiLevelType w:val="hybridMultilevel"/>
    <w:tmpl w:val="609491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150815"/>
    <w:multiLevelType w:val="hybridMultilevel"/>
    <w:tmpl w:val="95265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3B1A77"/>
    <w:multiLevelType w:val="hybridMultilevel"/>
    <w:tmpl w:val="26C4B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D05684"/>
    <w:multiLevelType w:val="hybridMultilevel"/>
    <w:tmpl w:val="AB569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182CEA"/>
    <w:multiLevelType w:val="hybridMultilevel"/>
    <w:tmpl w:val="C2BC5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4F43466"/>
    <w:multiLevelType w:val="hybridMultilevel"/>
    <w:tmpl w:val="E30495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6C32680"/>
    <w:multiLevelType w:val="hybridMultilevel"/>
    <w:tmpl w:val="88F8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6042B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CC99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04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18E3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984D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DC6E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85F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76D0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1D64E7"/>
    <w:multiLevelType w:val="hybridMultilevel"/>
    <w:tmpl w:val="79DC4B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BC4887"/>
    <w:multiLevelType w:val="hybridMultilevel"/>
    <w:tmpl w:val="A3F21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1537A3"/>
    <w:multiLevelType w:val="hybridMultilevel"/>
    <w:tmpl w:val="65002942"/>
    <w:lvl w:ilvl="0" w:tplc="95C669C6">
      <w:start w:val="1"/>
      <w:numFmt w:val="bullet"/>
      <w:lvlText w:val=""/>
      <w:lvlJc w:val="left"/>
      <w:pPr>
        <w:tabs>
          <w:tab w:val="num" w:pos="840"/>
        </w:tabs>
        <w:ind w:left="840" w:hanging="360"/>
      </w:pPr>
      <w:rPr>
        <w:rFonts w:ascii="Wingdings 3" w:hAnsi="Wingdings 3" w:hint="default"/>
        <w:color w:val="00A4E3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2" w15:restartNumberingAfterBreak="0">
    <w:nsid w:val="4E7E0649"/>
    <w:multiLevelType w:val="hybridMultilevel"/>
    <w:tmpl w:val="C07270A2"/>
    <w:lvl w:ilvl="0" w:tplc="2B96634C">
      <w:start w:val="1"/>
      <w:numFmt w:val="bullet"/>
      <w:pStyle w:val="Bullets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7B4EEF06">
      <w:start w:val="1"/>
      <w:numFmt w:val="bullet"/>
      <w:pStyle w:val="2ndlevelbullets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5CCC99D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A4D04C0E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218E3CA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5E984D22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6BDC6E3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89C85F8A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A776D026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17E0425"/>
    <w:multiLevelType w:val="hybridMultilevel"/>
    <w:tmpl w:val="55146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6042B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CC99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D04C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18E3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984D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DC6E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C85F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76D0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E85B29"/>
    <w:multiLevelType w:val="hybridMultilevel"/>
    <w:tmpl w:val="F6F6C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EA121B"/>
    <w:multiLevelType w:val="multilevel"/>
    <w:tmpl w:val="FF04CB06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555B3AAB"/>
    <w:multiLevelType w:val="hybridMultilevel"/>
    <w:tmpl w:val="F858D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6A05AA"/>
    <w:multiLevelType w:val="hybridMultilevel"/>
    <w:tmpl w:val="26C4B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947CB9"/>
    <w:multiLevelType w:val="hybridMultilevel"/>
    <w:tmpl w:val="CA84E0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C0857"/>
    <w:multiLevelType w:val="hybridMultilevel"/>
    <w:tmpl w:val="B804F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0517BE"/>
    <w:multiLevelType w:val="hybridMultilevel"/>
    <w:tmpl w:val="5F32708E"/>
    <w:lvl w:ilvl="0" w:tplc="E10893CC">
      <w:numFmt w:val="bullet"/>
      <w:lvlText w:val="-"/>
      <w:lvlJc w:val="left"/>
      <w:pPr>
        <w:ind w:left="432" w:hanging="360"/>
      </w:pPr>
      <w:rPr>
        <w:rFonts w:ascii="Arial" w:eastAsia="Times New Roman" w:hAnsi="Arial" w:cs="Arial" w:hint="default"/>
        <w:b/>
        <w:u w:val="none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41" w15:restartNumberingAfterBreak="0">
    <w:nsid w:val="78B475DD"/>
    <w:multiLevelType w:val="hybridMultilevel"/>
    <w:tmpl w:val="D59A36D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7EFB42D5"/>
    <w:multiLevelType w:val="hybridMultilevel"/>
    <w:tmpl w:val="60E00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2"/>
  </w:num>
  <w:num w:numId="3">
    <w:abstractNumId w:val="9"/>
  </w:num>
  <w:num w:numId="4">
    <w:abstractNumId w:val="8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26"/>
  </w:num>
  <w:num w:numId="14">
    <w:abstractNumId w:val="41"/>
  </w:num>
  <w:num w:numId="15">
    <w:abstractNumId w:val="27"/>
  </w:num>
  <w:num w:numId="16">
    <w:abstractNumId w:val="17"/>
  </w:num>
  <w:num w:numId="17">
    <w:abstractNumId w:val="28"/>
  </w:num>
  <w:num w:numId="18">
    <w:abstractNumId w:val="16"/>
  </w:num>
  <w:num w:numId="19">
    <w:abstractNumId w:val="12"/>
  </w:num>
  <w:num w:numId="20">
    <w:abstractNumId w:val="33"/>
  </w:num>
  <w:num w:numId="21">
    <w:abstractNumId w:val="21"/>
  </w:num>
  <w:num w:numId="22">
    <w:abstractNumId w:val="31"/>
  </w:num>
  <w:num w:numId="23">
    <w:abstractNumId w:val="22"/>
  </w:num>
  <w:num w:numId="24">
    <w:abstractNumId w:val="39"/>
  </w:num>
  <w:num w:numId="25">
    <w:abstractNumId w:val="25"/>
  </w:num>
  <w:num w:numId="26">
    <w:abstractNumId w:val="30"/>
  </w:num>
  <w:num w:numId="27">
    <w:abstractNumId w:val="42"/>
  </w:num>
  <w:num w:numId="28">
    <w:abstractNumId w:val="13"/>
  </w:num>
  <w:num w:numId="29">
    <w:abstractNumId w:val="10"/>
  </w:num>
  <w:num w:numId="30">
    <w:abstractNumId w:val="23"/>
  </w:num>
  <w:num w:numId="31">
    <w:abstractNumId w:val="15"/>
  </w:num>
  <w:num w:numId="32">
    <w:abstractNumId w:val="36"/>
  </w:num>
  <w:num w:numId="33">
    <w:abstractNumId w:val="11"/>
  </w:num>
  <w:num w:numId="34">
    <w:abstractNumId w:val="34"/>
  </w:num>
  <w:num w:numId="35">
    <w:abstractNumId w:val="20"/>
  </w:num>
  <w:num w:numId="36">
    <w:abstractNumId w:val="14"/>
  </w:num>
  <w:num w:numId="37">
    <w:abstractNumId w:val="19"/>
  </w:num>
  <w:num w:numId="38">
    <w:abstractNumId w:val="29"/>
  </w:num>
  <w:num w:numId="39">
    <w:abstractNumId w:val="24"/>
  </w:num>
  <w:num w:numId="40">
    <w:abstractNumId w:val="38"/>
  </w:num>
  <w:num w:numId="41">
    <w:abstractNumId w:val="18"/>
  </w:num>
  <w:num w:numId="42">
    <w:abstractNumId w:val="37"/>
  </w:num>
  <w:num w:numId="4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cumentProtection w:edit="forms" w:formatting="1" w:enforcement="0"/>
  <w:defaultTabStop w:val="360"/>
  <w:drawingGridHorizontalSpacing w:val="10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59D"/>
    <w:rsid w:val="0000232F"/>
    <w:rsid w:val="000146C7"/>
    <w:rsid w:val="000266CD"/>
    <w:rsid w:val="00033DCD"/>
    <w:rsid w:val="0003454F"/>
    <w:rsid w:val="0003466E"/>
    <w:rsid w:val="00037482"/>
    <w:rsid w:val="000413A8"/>
    <w:rsid w:val="0004422C"/>
    <w:rsid w:val="00054E74"/>
    <w:rsid w:val="00055913"/>
    <w:rsid w:val="00066F88"/>
    <w:rsid w:val="00067946"/>
    <w:rsid w:val="00070EF5"/>
    <w:rsid w:val="00070F21"/>
    <w:rsid w:val="00073761"/>
    <w:rsid w:val="00075E15"/>
    <w:rsid w:val="000820E7"/>
    <w:rsid w:val="00083A40"/>
    <w:rsid w:val="00086178"/>
    <w:rsid w:val="000872D2"/>
    <w:rsid w:val="00090925"/>
    <w:rsid w:val="000916B0"/>
    <w:rsid w:val="00091C7B"/>
    <w:rsid w:val="00093486"/>
    <w:rsid w:val="00093540"/>
    <w:rsid w:val="00097F17"/>
    <w:rsid w:val="000A423A"/>
    <w:rsid w:val="000A7986"/>
    <w:rsid w:val="000B5437"/>
    <w:rsid w:val="000C31CE"/>
    <w:rsid w:val="000C5826"/>
    <w:rsid w:val="000F219D"/>
    <w:rsid w:val="000F257E"/>
    <w:rsid w:val="000F4A5F"/>
    <w:rsid w:val="00106588"/>
    <w:rsid w:val="001072F4"/>
    <w:rsid w:val="00107A72"/>
    <w:rsid w:val="00113588"/>
    <w:rsid w:val="001168C5"/>
    <w:rsid w:val="001256AB"/>
    <w:rsid w:val="001317F6"/>
    <w:rsid w:val="001337FC"/>
    <w:rsid w:val="001415B1"/>
    <w:rsid w:val="00143E98"/>
    <w:rsid w:val="00147C99"/>
    <w:rsid w:val="00150BD1"/>
    <w:rsid w:val="00161AFB"/>
    <w:rsid w:val="00173415"/>
    <w:rsid w:val="00174E2E"/>
    <w:rsid w:val="00175C44"/>
    <w:rsid w:val="001945A8"/>
    <w:rsid w:val="001A300F"/>
    <w:rsid w:val="001A76F6"/>
    <w:rsid w:val="001C7EA2"/>
    <w:rsid w:val="001D276F"/>
    <w:rsid w:val="001D7C2A"/>
    <w:rsid w:val="001E6BDA"/>
    <w:rsid w:val="001F0787"/>
    <w:rsid w:val="001F1954"/>
    <w:rsid w:val="00200224"/>
    <w:rsid w:val="002064AE"/>
    <w:rsid w:val="00206F6A"/>
    <w:rsid w:val="00211E6B"/>
    <w:rsid w:val="00215704"/>
    <w:rsid w:val="00215731"/>
    <w:rsid w:val="00221018"/>
    <w:rsid w:val="00236762"/>
    <w:rsid w:val="00236CE9"/>
    <w:rsid w:val="00260FA5"/>
    <w:rsid w:val="00265A6B"/>
    <w:rsid w:val="00271FAB"/>
    <w:rsid w:val="00273510"/>
    <w:rsid w:val="002822B2"/>
    <w:rsid w:val="0028232F"/>
    <w:rsid w:val="002841DB"/>
    <w:rsid w:val="00285196"/>
    <w:rsid w:val="002962ED"/>
    <w:rsid w:val="00296452"/>
    <w:rsid w:val="002B5E6A"/>
    <w:rsid w:val="002B79C6"/>
    <w:rsid w:val="002C1385"/>
    <w:rsid w:val="002C5DCF"/>
    <w:rsid w:val="002C60D2"/>
    <w:rsid w:val="002C619F"/>
    <w:rsid w:val="002D1342"/>
    <w:rsid w:val="002D33F1"/>
    <w:rsid w:val="002D6A21"/>
    <w:rsid w:val="002E03EC"/>
    <w:rsid w:val="002E0D50"/>
    <w:rsid w:val="002E37A9"/>
    <w:rsid w:val="002E4FD2"/>
    <w:rsid w:val="002E6DB3"/>
    <w:rsid w:val="002F14CB"/>
    <w:rsid w:val="002F215F"/>
    <w:rsid w:val="002F6453"/>
    <w:rsid w:val="003011EB"/>
    <w:rsid w:val="00301BD8"/>
    <w:rsid w:val="0030782E"/>
    <w:rsid w:val="0033770D"/>
    <w:rsid w:val="003473F8"/>
    <w:rsid w:val="00352FA6"/>
    <w:rsid w:val="00363546"/>
    <w:rsid w:val="00364756"/>
    <w:rsid w:val="00364AF9"/>
    <w:rsid w:val="003816CC"/>
    <w:rsid w:val="00382165"/>
    <w:rsid w:val="00382948"/>
    <w:rsid w:val="00387C1F"/>
    <w:rsid w:val="0039148B"/>
    <w:rsid w:val="0039283D"/>
    <w:rsid w:val="003B0255"/>
    <w:rsid w:val="003B61F5"/>
    <w:rsid w:val="003C164D"/>
    <w:rsid w:val="003D0047"/>
    <w:rsid w:val="003D1F4C"/>
    <w:rsid w:val="003D32F2"/>
    <w:rsid w:val="003D392D"/>
    <w:rsid w:val="003F452C"/>
    <w:rsid w:val="00400479"/>
    <w:rsid w:val="004030E0"/>
    <w:rsid w:val="00404BD8"/>
    <w:rsid w:val="00404DC6"/>
    <w:rsid w:val="00410603"/>
    <w:rsid w:val="0043260E"/>
    <w:rsid w:val="00435113"/>
    <w:rsid w:val="004571C6"/>
    <w:rsid w:val="00481656"/>
    <w:rsid w:val="00493E0F"/>
    <w:rsid w:val="00495A50"/>
    <w:rsid w:val="004A2918"/>
    <w:rsid w:val="004A5308"/>
    <w:rsid w:val="004A683D"/>
    <w:rsid w:val="004B78FD"/>
    <w:rsid w:val="004C651D"/>
    <w:rsid w:val="004D3F18"/>
    <w:rsid w:val="004E2882"/>
    <w:rsid w:val="004E2FA8"/>
    <w:rsid w:val="004F475B"/>
    <w:rsid w:val="004F4C03"/>
    <w:rsid w:val="00511AAC"/>
    <w:rsid w:val="0052004B"/>
    <w:rsid w:val="005218FE"/>
    <w:rsid w:val="005334F7"/>
    <w:rsid w:val="00533DEE"/>
    <w:rsid w:val="00536D94"/>
    <w:rsid w:val="00537DB1"/>
    <w:rsid w:val="00542D02"/>
    <w:rsid w:val="00543AB4"/>
    <w:rsid w:val="00546607"/>
    <w:rsid w:val="00547403"/>
    <w:rsid w:val="005617DB"/>
    <w:rsid w:val="00567E0E"/>
    <w:rsid w:val="005706DC"/>
    <w:rsid w:val="00577086"/>
    <w:rsid w:val="005777A3"/>
    <w:rsid w:val="005810EB"/>
    <w:rsid w:val="00583EC2"/>
    <w:rsid w:val="00590309"/>
    <w:rsid w:val="005936D2"/>
    <w:rsid w:val="00593B99"/>
    <w:rsid w:val="0059524C"/>
    <w:rsid w:val="005A48A2"/>
    <w:rsid w:val="005B52A7"/>
    <w:rsid w:val="005B7B8E"/>
    <w:rsid w:val="005C20E3"/>
    <w:rsid w:val="005C2630"/>
    <w:rsid w:val="005C56D5"/>
    <w:rsid w:val="005C5FB9"/>
    <w:rsid w:val="005C70AB"/>
    <w:rsid w:val="005C7912"/>
    <w:rsid w:val="005D05CF"/>
    <w:rsid w:val="005D23CC"/>
    <w:rsid w:val="005D3BF8"/>
    <w:rsid w:val="005D641E"/>
    <w:rsid w:val="005E1670"/>
    <w:rsid w:val="005E1E06"/>
    <w:rsid w:val="005E476E"/>
    <w:rsid w:val="005F420A"/>
    <w:rsid w:val="0060136D"/>
    <w:rsid w:val="006031AD"/>
    <w:rsid w:val="006140F4"/>
    <w:rsid w:val="00614483"/>
    <w:rsid w:val="00627F97"/>
    <w:rsid w:val="00631821"/>
    <w:rsid w:val="00634981"/>
    <w:rsid w:val="00637161"/>
    <w:rsid w:val="006410B4"/>
    <w:rsid w:val="006417D0"/>
    <w:rsid w:val="0064246B"/>
    <w:rsid w:val="006462DA"/>
    <w:rsid w:val="00646BE3"/>
    <w:rsid w:val="00650713"/>
    <w:rsid w:val="00652D6D"/>
    <w:rsid w:val="00662544"/>
    <w:rsid w:val="0066257D"/>
    <w:rsid w:val="00665836"/>
    <w:rsid w:val="00671112"/>
    <w:rsid w:val="00682521"/>
    <w:rsid w:val="00683A83"/>
    <w:rsid w:val="006852D7"/>
    <w:rsid w:val="00690520"/>
    <w:rsid w:val="006A7E89"/>
    <w:rsid w:val="006B521B"/>
    <w:rsid w:val="006B5FAA"/>
    <w:rsid w:val="006D31B1"/>
    <w:rsid w:val="006D3EEE"/>
    <w:rsid w:val="006E30FA"/>
    <w:rsid w:val="006E76F3"/>
    <w:rsid w:val="006F12A2"/>
    <w:rsid w:val="006F4E81"/>
    <w:rsid w:val="007032C7"/>
    <w:rsid w:val="00710023"/>
    <w:rsid w:val="00712306"/>
    <w:rsid w:val="00720F90"/>
    <w:rsid w:val="00722FFF"/>
    <w:rsid w:val="007251C8"/>
    <w:rsid w:val="007262C2"/>
    <w:rsid w:val="00733866"/>
    <w:rsid w:val="007360C8"/>
    <w:rsid w:val="00736757"/>
    <w:rsid w:val="007367AA"/>
    <w:rsid w:val="0075312C"/>
    <w:rsid w:val="00753CE2"/>
    <w:rsid w:val="0076410B"/>
    <w:rsid w:val="00775836"/>
    <w:rsid w:val="00777948"/>
    <w:rsid w:val="00781A6C"/>
    <w:rsid w:val="00791174"/>
    <w:rsid w:val="00793643"/>
    <w:rsid w:val="007942CA"/>
    <w:rsid w:val="00794D11"/>
    <w:rsid w:val="00794EA9"/>
    <w:rsid w:val="00797130"/>
    <w:rsid w:val="007A5273"/>
    <w:rsid w:val="007A5394"/>
    <w:rsid w:val="007A586B"/>
    <w:rsid w:val="007A60A5"/>
    <w:rsid w:val="007B25F7"/>
    <w:rsid w:val="007C29A6"/>
    <w:rsid w:val="007C58D2"/>
    <w:rsid w:val="007C6159"/>
    <w:rsid w:val="007D1E62"/>
    <w:rsid w:val="007D36F1"/>
    <w:rsid w:val="007D6D54"/>
    <w:rsid w:val="007F37EF"/>
    <w:rsid w:val="007F778A"/>
    <w:rsid w:val="0080700C"/>
    <w:rsid w:val="00814D1C"/>
    <w:rsid w:val="008172C9"/>
    <w:rsid w:val="00820382"/>
    <w:rsid w:val="00821ED6"/>
    <w:rsid w:val="00832B46"/>
    <w:rsid w:val="00833A17"/>
    <w:rsid w:val="0084151E"/>
    <w:rsid w:val="00844027"/>
    <w:rsid w:val="00844951"/>
    <w:rsid w:val="008604E0"/>
    <w:rsid w:val="00864EAC"/>
    <w:rsid w:val="008658A6"/>
    <w:rsid w:val="00867729"/>
    <w:rsid w:val="008708B8"/>
    <w:rsid w:val="00871127"/>
    <w:rsid w:val="008817C5"/>
    <w:rsid w:val="0088212D"/>
    <w:rsid w:val="00890224"/>
    <w:rsid w:val="00892557"/>
    <w:rsid w:val="00892D1B"/>
    <w:rsid w:val="008A3793"/>
    <w:rsid w:val="008B043E"/>
    <w:rsid w:val="008C018F"/>
    <w:rsid w:val="008C2BD7"/>
    <w:rsid w:val="008D55FA"/>
    <w:rsid w:val="008E0A1F"/>
    <w:rsid w:val="008F2DA2"/>
    <w:rsid w:val="008F4285"/>
    <w:rsid w:val="008F77B1"/>
    <w:rsid w:val="00900B43"/>
    <w:rsid w:val="00910981"/>
    <w:rsid w:val="009154CD"/>
    <w:rsid w:val="00917C94"/>
    <w:rsid w:val="00926387"/>
    <w:rsid w:val="009301FD"/>
    <w:rsid w:val="0093631C"/>
    <w:rsid w:val="0094156A"/>
    <w:rsid w:val="009446BE"/>
    <w:rsid w:val="00947B69"/>
    <w:rsid w:val="00950456"/>
    <w:rsid w:val="00951BDF"/>
    <w:rsid w:val="00956E55"/>
    <w:rsid w:val="00971729"/>
    <w:rsid w:val="009879E0"/>
    <w:rsid w:val="009A21E3"/>
    <w:rsid w:val="009B0A6E"/>
    <w:rsid w:val="009F6AE7"/>
    <w:rsid w:val="009F6C85"/>
    <w:rsid w:val="00A108A6"/>
    <w:rsid w:val="00A1096A"/>
    <w:rsid w:val="00A11D39"/>
    <w:rsid w:val="00A31A90"/>
    <w:rsid w:val="00A34470"/>
    <w:rsid w:val="00A44D1B"/>
    <w:rsid w:val="00A56D1C"/>
    <w:rsid w:val="00A64F58"/>
    <w:rsid w:val="00A70EA5"/>
    <w:rsid w:val="00A81213"/>
    <w:rsid w:val="00A8354F"/>
    <w:rsid w:val="00A93992"/>
    <w:rsid w:val="00AA0DBD"/>
    <w:rsid w:val="00AA28D6"/>
    <w:rsid w:val="00AA32B3"/>
    <w:rsid w:val="00AA44D5"/>
    <w:rsid w:val="00AB61D6"/>
    <w:rsid w:val="00AB6DD7"/>
    <w:rsid w:val="00AB70E6"/>
    <w:rsid w:val="00AC0AD7"/>
    <w:rsid w:val="00AC3989"/>
    <w:rsid w:val="00AC5E12"/>
    <w:rsid w:val="00AD0D05"/>
    <w:rsid w:val="00AD1673"/>
    <w:rsid w:val="00AD40E8"/>
    <w:rsid w:val="00AE285B"/>
    <w:rsid w:val="00AE3E35"/>
    <w:rsid w:val="00AF17E7"/>
    <w:rsid w:val="00AF3F07"/>
    <w:rsid w:val="00B0309B"/>
    <w:rsid w:val="00B048BE"/>
    <w:rsid w:val="00B049BE"/>
    <w:rsid w:val="00B05240"/>
    <w:rsid w:val="00B1448D"/>
    <w:rsid w:val="00B1651E"/>
    <w:rsid w:val="00B17D98"/>
    <w:rsid w:val="00B20284"/>
    <w:rsid w:val="00B23A90"/>
    <w:rsid w:val="00B34109"/>
    <w:rsid w:val="00B3421A"/>
    <w:rsid w:val="00B428F3"/>
    <w:rsid w:val="00B430F9"/>
    <w:rsid w:val="00B518A2"/>
    <w:rsid w:val="00B5499E"/>
    <w:rsid w:val="00B65AFC"/>
    <w:rsid w:val="00B71FE9"/>
    <w:rsid w:val="00B720CA"/>
    <w:rsid w:val="00B73C85"/>
    <w:rsid w:val="00B80FA9"/>
    <w:rsid w:val="00B82B63"/>
    <w:rsid w:val="00B96D38"/>
    <w:rsid w:val="00BA5231"/>
    <w:rsid w:val="00BC1BF5"/>
    <w:rsid w:val="00BC701B"/>
    <w:rsid w:val="00BD4762"/>
    <w:rsid w:val="00BD7762"/>
    <w:rsid w:val="00BE0F7F"/>
    <w:rsid w:val="00BF09B9"/>
    <w:rsid w:val="00BF3500"/>
    <w:rsid w:val="00BF3C25"/>
    <w:rsid w:val="00C019A6"/>
    <w:rsid w:val="00C13223"/>
    <w:rsid w:val="00C16C5A"/>
    <w:rsid w:val="00C17302"/>
    <w:rsid w:val="00C22123"/>
    <w:rsid w:val="00C27940"/>
    <w:rsid w:val="00C30CAF"/>
    <w:rsid w:val="00C461EA"/>
    <w:rsid w:val="00C51661"/>
    <w:rsid w:val="00C53EE0"/>
    <w:rsid w:val="00C543A8"/>
    <w:rsid w:val="00C55EFF"/>
    <w:rsid w:val="00C568E3"/>
    <w:rsid w:val="00C56E6D"/>
    <w:rsid w:val="00C578DF"/>
    <w:rsid w:val="00C605D4"/>
    <w:rsid w:val="00C61712"/>
    <w:rsid w:val="00C61BF1"/>
    <w:rsid w:val="00C641F5"/>
    <w:rsid w:val="00C66DB3"/>
    <w:rsid w:val="00C778CD"/>
    <w:rsid w:val="00C8088A"/>
    <w:rsid w:val="00C877ED"/>
    <w:rsid w:val="00C902A6"/>
    <w:rsid w:val="00C9316E"/>
    <w:rsid w:val="00CA3736"/>
    <w:rsid w:val="00CA4F9E"/>
    <w:rsid w:val="00CA7774"/>
    <w:rsid w:val="00CA7ADE"/>
    <w:rsid w:val="00CB0AD7"/>
    <w:rsid w:val="00CC07EE"/>
    <w:rsid w:val="00CD25DF"/>
    <w:rsid w:val="00CD4EC8"/>
    <w:rsid w:val="00CE01EC"/>
    <w:rsid w:val="00CE65C0"/>
    <w:rsid w:val="00D03010"/>
    <w:rsid w:val="00D07FC7"/>
    <w:rsid w:val="00D22737"/>
    <w:rsid w:val="00D23804"/>
    <w:rsid w:val="00D25A2E"/>
    <w:rsid w:val="00D2663A"/>
    <w:rsid w:val="00D279F9"/>
    <w:rsid w:val="00D30D51"/>
    <w:rsid w:val="00D31CF8"/>
    <w:rsid w:val="00D33F30"/>
    <w:rsid w:val="00D4005C"/>
    <w:rsid w:val="00D41500"/>
    <w:rsid w:val="00D54234"/>
    <w:rsid w:val="00D57503"/>
    <w:rsid w:val="00D93652"/>
    <w:rsid w:val="00D94259"/>
    <w:rsid w:val="00DA1359"/>
    <w:rsid w:val="00DA1802"/>
    <w:rsid w:val="00DA35F8"/>
    <w:rsid w:val="00DA408F"/>
    <w:rsid w:val="00DB08C4"/>
    <w:rsid w:val="00DB0A51"/>
    <w:rsid w:val="00DB5ED0"/>
    <w:rsid w:val="00DC0F4B"/>
    <w:rsid w:val="00DC2E54"/>
    <w:rsid w:val="00DD02DF"/>
    <w:rsid w:val="00DD7ACA"/>
    <w:rsid w:val="00DE0958"/>
    <w:rsid w:val="00DE1F6B"/>
    <w:rsid w:val="00DE2076"/>
    <w:rsid w:val="00DE51EB"/>
    <w:rsid w:val="00DF0763"/>
    <w:rsid w:val="00DF3CCB"/>
    <w:rsid w:val="00DF470C"/>
    <w:rsid w:val="00DF5701"/>
    <w:rsid w:val="00E006E6"/>
    <w:rsid w:val="00E04EFD"/>
    <w:rsid w:val="00E122ED"/>
    <w:rsid w:val="00E1346F"/>
    <w:rsid w:val="00E136CA"/>
    <w:rsid w:val="00E14238"/>
    <w:rsid w:val="00E1700B"/>
    <w:rsid w:val="00E171BA"/>
    <w:rsid w:val="00E20525"/>
    <w:rsid w:val="00E211A8"/>
    <w:rsid w:val="00E21A50"/>
    <w:rsid w:val="00E2745D"/>
    <w:rsid w:val="00E33493"/>
    <w:rsid w:val="00E3559D"/>
    <w:rsid w:val="00E470A4"/>
    <w:rsid w:val="00E4733D"/>
    <w:rsid w:val="00E515BB"/>
    <w:rsid w:val="00E73607"/>
    <w:rsid w:val="00E77172"/>
    <w:rsid w:val="00E81BC2"/>
    <w:rsid w:val="00E82306"/>
    <w:rsid w:val="00E87EB9"/>
    <w:rsid w:val="00E923DA"/>
    <w:rsid w:val="00E94215"/>
    <w:rsid w:val="00E94DE9"/>
    <w:rsid w:val="00EB4257"/>
    <w:rsid w:val="00EE324F"/>
    <w:rsid w:val="00F03781"/>
    <w:rsid w:val="00F14E0E"/>
    <w:rsid w:val="00F213A9"/>
    <w:rsid w:val="00F27F5D"/>
    <w:rsid w:val="00F4131D"/>
    <w:rsid w:val="00F62C85"/>
    <w:rsid w:val="00F63125"/>
    <w:rsid w:val="00F65F9C"/>
    <w:rsid w:val="00F66B4A"/>
    <w:rsid w:val="00F82F85"/>
    <w:rsid w:val="00F84CEE"/>
    <w:rsid w:val="00F938A1"/>
    <w:rsid w:val="00F96CFF"/>
    <w:rsid w:val="00FA4A36"/>
    <w:rsid w:val="00FA609E"/>
    <w:rsid w:val="00FB20E3"/>
    <w:rsid w:val="00FB5368"/>
    <w:rsid w:val="00FB55DD"/>
    <w:rsid w:val="00FC303B"/>
    <w:rsid w:val="00FC3B08"/>
    <w:rsid w:val="00FC761D"/>
    <w:rsid w:val="00FD364D"/>
    <w:rsid w:val="00FD6DC2"/>
    <w:rsid w:val="00FE379C"/>
    <w:rsid w:val="00FE5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5CB9480F-E8E1-41A3-895E-2A4DC9181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32F2"/>
    <w:pPr>
      <w:keepNext/>
    </w:pPr>
    <w:rPr>
      <w:rFonts w:ascii="Arial" w:hAnsi="Arial"/>
      <w:sz w:val="20"/>
      <w:lang w:val="en-C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3C164D"/>
    <w:pPr>
      <w:keepLines/>
      <w:numPr>
        <w:numId w:val="1"/>
      </w:numPr>
      <w:spacing w:before="360"/>
      <w:ind w:left="576" w:hanging="576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bodytext"/>
    <w:link w:val="Heading2Char"/>
    <w:unhideWhenUsed/>
    <w:qFormat/>
    <w:rsid w:val="005936D2"/>
    <w:pPr>
      <w:keepLines/>
      <w:numPr>
        <w:ilvl w:val="1"/>
        <w:numId w:val="1"/>
      </w:numPr>
      <w:spacing w:before="320"/>
      <w:outlineLvl w:val="1"/>
    </w:pPr>
    <w:rPr>
      <w:rFonts w:eastAsiaTheme="majorEastAsia" w:cstheme="majorBidi"/>
      <w:b/>
      <w:bCs/>
      <w:sz w:val="22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5936D2"/>
    <w:pPr>
      <w:keepLines/>
      <w:numPr>
        <w:ilvl w:val="2"/>
        <w:numId w:val="1"/>
      </w:numPr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E82306"/>
    <w:pPr>
      <w:keepLines/>
      <w:numPr>
        <w:ilvl w:val="3"/>
        <w:numId w:val="1"/>
      </w:numPr>
      <w:spacing w:after="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44D1B"/>
    <w:pPr>
      <w:keepLines/>
      <w:numPr>
        <w:ilvl w:val="4"/>
        <w:numId w:val="1"/>
      </w:numPr>
      <w:spacing w:after="0"/>
      <w:outlineLvl w:val="4"/>
    </w:pPr>
    <w:rPr>
      <w:rFonts w:eastAsiaTheme="majorEastAsia" w:cstheme="majorBidi"/>
      <w:color w:val="32320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306"/>
    <w:pPr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2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306"/>
    <w:pPr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306"/>
    <w:pPr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306"/>
    <w:pPr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64D"/>
    <w:rPr>
      <w:rFonts w:ascii="Arial" w:eastAsiaTheme="majorEastAsia" w:hAnsi="Arial" w:cstheme="majorBidi"/>
      <w:b/>
      <w:bCs/>
      <w:sz w:val="28"/>
      <w:szCs w:val="28"/>
      <w:lang w:val="en-CA"/>
    </w:rPr>
  </w:style>
  <w:style w:type="character" w:customStyle="1" w:styleId="Heading2Char">
    <w:name w:val="Heading 2 Char"/>
    <w:basedOn w:val="DefaultParagraphFont"/>
    <w:link w:val="Heading2"/>
    <w:rsid w:val="005936D2"/>
    <w:rPr>
      <w:rFonts w:ascii="Arial" w:eastAsiaTheme="majorEastAsia" w:hAnsi="Arial" w:cstheme="majorBidi"/>
      <w:b/>
      <w:bCs/>
      <w:szCs w:val="26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5936D2"/>
    <w:rPr>
      <w:rFonts w:ascii="Arial" w:eastAsiaTheme="majorEastAsia" w:hAnsi="Arial" w:cstheme="majorBidi"/>
      <w:b/>
      <w:bCs/>
      <w:sz w:val="20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rsid w:val="00E82306"/>
    <w:rPr>
      <w:rFonts w:ascii="Arial" w:eastAsiaTheme="majorEastAsia" w:hAnsi="Arial" w:cstheme="majorBidi"/>
      <w:b/>
      <w:bCs/>
      <w:iCs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D1B"/>
    <w:rPr>
      <w:rFonts w:ascii="Arial" w:eastAsiaTheme="majorEastAsia" w:hAnsi="Arial" w:cstheme="majorBidi"/>
      <w:color w:val="323200" w:themeColor="accent1" w:themeShade="7F"/>
      <w:sz w:val="20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306"/>
    <w:rPr>
      <w:rFonts w:asciiTheme="majorHAnsi" w:eastAsiaTheme="majorEastAsia" w:hAnsiTheme="majorHAnsi" w:cstheme="majorBidi"/>
      <w:i/>
      <w:iCs/>
      <w:color w:val="32320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30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30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30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rsid w:val="00A56D1C"/>
    <w:pPr>
      <w:keepNext/>
      <w:spacing w:after="0" w:line="240" w:lineRule="auto"/>
    </w:pPr>
    <w:rPr>
      <w:rFonts w:ascii="Arial" w:hAnsi="Arial"/>
      <w:sz w:val="20"/>
      <w:lang w:val="en-CA"/>
    </w:rPr>
  </w:style>
  <w:style w:type="paragraph" w:styleId="Subtitle">
    <w:name w:val="Subtitle"/>
    <w:basedOn w:val="Normal"/>
    <w:next w:val="Normal"/>
    <w:link w:val="SubtitleChar"/>
    <w:uiPriority w:val="11"/>
    <w:rsid w:val="00CA7ADE"/>
    <w:pPr>
      <w:numPr>
        <w:ilvl w:val="1"/>
      </w:numPr>
    </w:pPr>
    <w:rPr>
      <w:rFonts w:eastAsiaTheme="majorEastAsia" w:cstheme="majorBidi"/>
      <w:iCs/>
      <w:color w:val="FFFFFF" w:themeColor="background1"/>
      <w:spacing w:val="15"/>
      <w:sz w:val="32"/>
      <w:szCs w:val="24"/>
    </w:rPr>
  </w:style>
  <w:style w:type="paragraph" w:customStyle="1" w:styleId="Bullets">
    <w:name w:val="Bullets"/>
    <w:basedOn w:val="Normal"/>
    <w:link w:val="BulletsChar"/>
    <w:qFormat/>
    <w:rsid w:val="00A44D1B"/>
    <w:pPr>
      <w:numPr>
        <w:numId w:val="2"/>
      </w:numPr>
      <w:ind w:left="720"/>
      <w:contextualSpacing/>
    </w:pPr>
  </w:style>
  <w:style w:type="paragraph" w:customStyle="1" w:styleId="2ndlevelbullets">
    <w:name w:val="2nd level bullets"/>
    <w:basedOn w:val="Bullets"/>
    <w:link w:val="2ndlevelbulletsChar"/>
    <w:qFormat/>
    <w:rsid w:val="00A44D1B"/>
    <w:pPr>
      <w:numPr>
        <w:ilvl w:val="1"/>
      </w:numPr>
      <w:ind w:left="1080"/>
    </w:pPr>
  </w:style>
  <w:style w:type="character" w:customStyle="1" w:styleId="BulletsChar">
    <w:name w:val="Bullets Char"/>
    <w:basedOn w:val="DefaultParagraphFont"/>
    <w:link w:val="Bullets"/>
    <w:rsid w:val="00A44D1B"/>
    <w:rPr>
      <w:rFonts w:ascii="Arial" w:hAnsi="Arial"/>
      <w:sz w:val="20"/>
      <w:lang w:val="en-CA"/>
    </w:rPr>
  </w:style>
  <w:style w:type="paragraph" w:styleId="Title">
    <w:name w:val="Title"/>
    <w:aliases w:val="Title1"/>
    <w:basedOn w:val="Normal"/>
    <w:next w:val="bodytext"/>
    <w:link w:val="TitleChar"/>
    <w:uiPriority w:val="10"/>
    <w:qFormat/>
    <w:rsid w:val="00652D6D"/>
    <w:pPr>
      <w:spacing w:before="360"/>
      <w:contextualSpacing/>
      <w:outlineLvl w:val="0"/>
    </w:pPr>
    <w:rPr>
      <w:rFonts w:eastAsiaTheme="majorEastAsia" w:cstheme="majorBidi"/>
      <w:b/>
      <w:spacing w:val="5"/>
      <w:kern w:val="28"/>
      <w:sz w:val="28"/>
      <w:szCs w:val="52"/>
    </w:rPr>
  </w:style>
  <w:style w:type="character" w:customStyle="1" w:styleId="TitleChar">
    <w:name w:val="Title Char"/>
    <w:aliases w:val="Title1 Char"/>
    <w:basedOn w:val="DefaultParagraphFont"/>
    <w:link w:val="Title"/>
    <w:uiPriority w:val="10"/>
    <w:rsid w:val="00652D6D"/>
    <w:rPr>
      <w:rFonts w:ascii="Arial" w:eastAsiaTheme="majorEastAsia" w:hAnsi="Arial" w:cstheme="majorBidi"/>
      <w:b/>
      <w:spacing w:val="5"/>
      <w:kern w:val="28"/>
      <w:sz w:val="28"/>
      <w:szCs w:val="52"/>
      <w:lang w:val="en-CA"/>
    </w:rPr>
  </w:style>
  <w:style w:type="paragraph" w:customStyle="1" w:styleId="Title2">
    <w:name w:val="Title2"/>
    <w:basedOn w:val="Title"/>
    <w:next w:val="bodytext"/>
    <w:link w:val="Title2Char"/>
    <w:qFormat/>
    <w:rsid w:val="009F6C85"/>
    <w:pPr>
      <w:spacing w:before="320"/>
      <w:outlineLvl w:val="1"/>
    </w:pPr>
    <w:rPr>
      <w:sz w:val="22"/>
      <w:szCs w:val="22"/>
    </w:rPr>
  </w:style>
  <w:style w:type="paragraph" w:customStyle="1" w:styleId="Title3">
    <w:name w:val="Title3"/>
    <w:basedOn w:val="Title"/>
    <w:next w:val="bodytext"/>
    <w:link w:val="Title3Char"/>
    <w:qFormat/>
    <w:rsid w:val="009F6C85"/>
    <w:pPr>
      <w:spacing w:before="0"/>
      <w:outlineLvl w:val="2"/>
    </w:pPr>
    <w:rPr>
      <w:sz w:val="20"/>
      <w:szCs w:val="20"/>
    </w:rPr>
  </w:style>
  <w:style w:type="character" w:customStyle="1" w:styleId="Title2Char">
    <w:name w:val="Title2 Char"/>
    <w:basedOn w:val="TitleChar"/>
    <w:link w:val="Title2"/>
    <w:rsid w:val="009F6C85"/>
    <w:rPr>
      <w:rFonts w:ascii="Arial" w:eastAsiaTheme="majorEastAsia" w:hAnsi="Arial" w:cstheme="majorBidi"/>
      <w:b/>
      <w:spacing w:val="5"/>
      <w:kern w:val="28"/>
      <w:sz w:val="28"/>
      <w:szCs w:val="52"/>
      <w:lang w:val="en-CA"/>
    </w:rPr>
  </w:style>
  <w:style w:type="character" w:customStyle="1" w:styleId="SubtitleChar">
    <w:name w:val="Subtitle Char"/>
    <w:basedOn w:val="DefaultParagraphFont"/>
    <w:link w:val="Subtitle"/>
    <w:uiPriority w:val="11"/>
    <w:rsid w:val="00CA7ADE"/>
    <w:rPr>
      <w:rFonts w:ascii="Arial" w:eastAsiaTheme="majorEastAsia" w:hAnsi="Arial" w:cstheme="majorBidi"/>
      <w:iCs/>
      <w:color w:val="FFFFFF" w:themeColor="background1"/>
      <w:spacing w:val="15"/>
      <w:sz w:val="32"/>
      <w:szCs w:val="24"/>
      <w:lang w:val="en-CA"/>
    </w:rPr>
  </w:style>
  <w:style w:type="character" w:customStyle="1" w:styleId="Title3Char">
    <w:name w:val="Title3 Char"/>
    <w:basedOn w:val="TitleChar"/>
    <w:link w:val="Title3"/>
    <w:rsid w:val="009F6C85"/>
    <w:rPr>
      <w:rFonts w:ascii="Arial" w:eastAsiaTheme="majorEastAsia" w:hAnsi="Arial" w:cstheme="majorBidi"/>
      <w:b/>
      <w:spacing w:val="5"/>
      <w:kern w:val="28"/>
      <w:sz w:val="20"/>
      <w:szCs w:val="20"/>
      <w:lang w:val="en-CA"/>
    </w:rPr>
  </w:style>
  <w:style w:type="paragraph" w:customStyle="1" w:styleId="cover-subtitle">
    <w:name w:val="cover-subtitle"/>
    <w:basedOn w:val="Normal"/>
    <w:link w:val="cover-subtitleChar"/>
    <w:rsid w:val="00CA7ADE"/>
    <w:rPr>
      <w:rFonts w:cs="Arial"/>
      <w:iCs/>
      <w:color w:val="FFFFFF" w:themeColor="background1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7758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836"/>
    <w:rPr>
      <w:rFonts w:ascii="Arial" w:hAnsi="Arial"/>
      <w:sz w:val="20"/>
      <w:lang w:val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5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51E"/>
    <w:rPr>
      <w:rFonts w:ascii="Tahoma" w:hAnsi="Tahoma" w:cs="Tahoma"/>
      <w:sz w:val="16"/>
      <w:szCs w:val="16"/>
      <w:lang w:val="en-CA"/>
    </w:rPr>
  </w:style>
  <w:style w:type="paragraph" w:styleId="TOC1">
    <w:name w:val="toc 1"/>
    <w:basedOn w:val="Normal"/>
    <w:next w:val="Normal"/>
    <w:autoRedefine/>
    <w:uiPriority w:val="39"/>
    <w:rsid w:val="005936D2"/>
    <w:pPr>
      <w:keepNext w:val="0"/>
      <w:tabs>
        <w:tab w:val="left" w:pos="440"/>
        <w:tab w:val="right" w:leader="dot" w:pos="10214"/>
      </w:tabs>
      <w:spacing w:before="60" w:after="60"/>
    </w:pPr>
    <w:rPr>
      <w:rFonts w:eastAsia="Arial" w:cs="Times New Roman"/>
      <w:b/>
      <w:bCs/>
      <w:sz w:val="22"/>
      <w:szCs w:val="20"/>
      <w:lang w:val="en-US"/>
    </w:rPr>
  </w:style>
  <w:style w:type="paragraph" w:styleId="TOC2">
    <w:name w:val="toc 2"/>
    <w:basedOn w:val="Normal"/>
    <w:next w:val="Normal"/>
    <w:autoRedefine/>
    <w:uiPriority w:val="39"/>
    <w:rsid w:val="00DF470C"/>
    <w:pPr>
      <w:keepNext w:val="0"/>
      <w:tabs>
        <w:tab w:val="left" w:pos="1080"/>
        <w:tab w:val="right" w:leader="dot" w:pos="10210"/>
      </w:tabs>
      <w:spacing w:after="0"/>
      <w:ind w:left="446"/>
    </w:pPr>
    <w:rPr>
      <w:rFonts w:eastAsia="Arial" w:cs="Times New Roman"/>
      <w:szCs w:val="20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EB4257"/>
    <w:pPr>
      <w:numPr>
        <w:numId w:val="0"/>
      </w:numPr>
      <w:spacing w:before="0" w:after="0"/>
      <w:outlineLvl w:val="9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215704"/>
    <w:rPr>
      <w:color w:val="99960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F470C"/>
    <w:pPr>
      <w:tabs>
        <w:tab w:val="left" w:pos="1080"/>
        <w:tab w:val="right" w:leader="dot" w:pos="10210"/>
      </w:tabs>
      <w:spacing w:after="0"/>
      <w:ind w:left="446"/>
      <w:contextualSpacing/>
    </w:pPr>
  </w:style>
  <w:style w:type="paragraph" w:customStyle="1" w:styleId="Bullet2">
    <w:name w:val="Bullet2"/>
    <w:basedOn w:val="Bullets"/>
    <w:link w:val="Bullet2Char"/>
    <w:qFormat/>
    <w:rsid w:val="00033DCD"/>
    <w:pPr>
      <w:contextualSpacing w:val="0"/>
    </w:pPr>
  </w:style>
  <w:style w:type="character" w:customStyle="1" w:styleId="Bullet2Char">
    <w:name w:val="Bullet2 Char"/>
    <w:basedOn w:val="BulletsChar"/>
    <w:link w:val="Bullet2"/>
    <w:rsid w:val="00033DCD"/>
    <w:rPr>
      <w:rFonts w:ascii="Arial" w:hAnsi="Arial"/>
      <w:sz w:val="20"/>
      <w:lang w:val="en-CA"/>
    </w:rPr>
  </w:style>
  <w:style w:type="paragraph" w:customStyle="1" w:styleId="Footnote">
    <w:name w:val="Footnote"/>
    <w:basedOn w:val="Normal"/>
    <w:link w:val="FootnoteChar"/>
    <w:qFormat/>
    <w:rsid w:val="003C164D"/>
    <w:pPr>
      <w:spacing w:before="120"/>
    </w:pPr>
    <w:rPr>
      <w:i/>
      <w:sz w:val="16"/>
      <w:szCs w:val="16"/>
    </w:rPr>
  </w:style>
  <w:style w:type="paragraph" w:customStyle="1" w:styleId="cover-title">
    <w:name w:val="cover-title"/>
    <w:basedOn w:val="Normal"/>
    <w:next w:val="cover-subtitle"/>
    <w:link w:val="cover-titleChar"/>
    <w:rsid w:val="00B23A90"/>
    <w:pPr>
      <w:spacing w:after="120"/>
    </w:pPr>
    <w:rPr>
      <w:rFonts w:cs="Arial"/>
      <w:b/>
      <w:bCs/>
      <w:color w:val="EEAF00" w:themeColor="accent2"/>
      <w:sz w:val="44"/>
      <w:szCs w:val="44"/>
    </w:rPr>
  </w:style>
  <w:style w:type="character" w:customStyle="1" w:styleId="FootnoteChar">
    <w:name w:val="Footnote Char"/>
    <w:basedOn w:val="DefaultParagraphFont"/>
    <w:link w:val="Footnote"/>
    <w:rsid w:val="003C164D"/>
    <w:rPr>
      <w:rFonts w:ascii="Arial" w:hAnsi="Arial"/>
      <w:i/>
      <w:sz w:val="16"/>
      <w:szCs w:val="16"/>
      <w:lang w:val="en-CA"/>
    </w:rPr>
  </w:style>
  <w:style w:type="character" w:customStyle="1" w:styleId="cover-subtitleChar">
    <w:name w:val="cover-subtitle Char"/>
    <w:basedOn w:val="DefaultParagraphFont"/>
    <w:link w:val="cover-subtitle"/>
    <w:rsid w:val="00CA7ADE"/>
    <w:rPr>
      <w:rFonts w:ascii="Arial" w:hAnsi="Arial" w:cs="Arial"/>
      <w:iCs/>
      <w:color w:val="FFFFFF" w:themeColor="background1"/>
      <w:sz w:val="32"/>
      <w:szCs w:val="32"/>
      <w:lang w:val="en-CA"/>
    </w:rPr>
  </w:style>
  <w:style w:type="table" w:styleId="TableGrid">
    <w:name w:val="Table Grid"/>
    <w:aliases w:val="Table text"/>
    <w:basedOn w:val="TableNormal"/>
    <w:rsid w:val="006410B4"/>
    <w:pPr>
      <w:widowControl w:val="0"/>
      <w:spacing w:before="40" w:after="40"/>
      <w:ind w:left="72"/>
    </w:pPr>
    <w:rPr>
      <w:rFonts w:ascii="Arial" w:eastAsia="Times New Roman" w:hAnsi="Arial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2" w:type="dxa"/>
        <w:right w:w="72" w:type="dxa"/>
      </w:tblCellMar>
    </w:tblPr>
    <w:tblStylePr w:type="firstRow">
      <w:rPr>
        <w:rFonts w:ascii="Arial" w:hAnsi="Arial"/>
        <w:b/>
        <w:sz w:val="20"/>
      </w:rPr>
      <w:tblPr/>
      <w:tcPr>
        <w:shd w:val="clear" w:color="auto" w:fill="FFE192" w:themeFill="accent2" w:themeFillTint="66"/>
      </w:tcPr>
    </w:tblStylePr>
  </w:style>
  <w:style w:type="paragraph" w:customStyle="1" w:styleId="cover-misc">
    <w:name w:val="cover-misc."/>
    <w:basedOn w:val="Normal"/>
    <w:link w:val="cover-miscChar"/>
    <w:rsid w:val="00CA7ADE"/>
    <w:pPr>
      <w:autoSpaceDE w:val="0"/>
      <w:autoSpaceDN w:val="0"/>
      <w:adjustRightInd w:val="0"/>
      <w:spacing w:after="0" w:line="240" w:lineRule="auto"/>
    </w:pPr>
    <w:rPr>
      <w:color w:val="FFFFFF" w:themeColor="background1"/>
    </w:rPr>
  </w:style>
  <w:style w:type="paragraph" w:styleId="FootnoteText">
    <w:name w:val="footnote text"/>
    <w:basedOn w:val="Normal"/>
    <w:link w:val="FootnoteTextChar1"/>
    <w:uiPriority w:val="99"/>
    <w:semiHidden/>
    <w:rsid w:val="00FB20E3"/>
    <w:pPr>
      <w:keepNext w:val="0"/>
      <w:spacing w:after="0" w:line="240" w:lineRule="auto"/>
    </w:pPr>
    <w:rPr>
      <w:rFonts w:ascii="Calibri" w:eastAsia="Cambria" w:hAnsi="Calibri" w:cs="Times New Roman"/>
      <w:szCs w:val="20"/>
      <w:lang w:val="en-US"/>
    </w:rPr>
  </w:style>
  <w:style w:type="character" w:customStyle="1" w:styleId="FootnoteTextChar">
    <w:name w:val="Footnote Text Char"/>
    <w:basedOn w:val="DefaultParagraphFont"/>
    <w:uiPriority w:val="99"/>
    <w:semiHidden/>
    <w:rsid w:val="00FB20E3"/>
    <w:rPr>
      <w:rFonts w:ascii="Arial" w:hAnsi="Arial"/>
      <w:sz w:val="20"/>
      <w:szCs w:val="20"/>
      <w:lang w:val="en-CA"/>
    </w:rPr>
  </w:style>
  <w:style w:type="character" w:customStyle="1" w:styleId="FootnoteTextChar1">
    <w:name w:val="Footnote Text Char1"/>
    <w:basedOn w:val="DefaultParagraphFont"/>
    <w:link w:val="FootnoteText"/>
    <w:uiPriority w:val="99"/>
    <w:semiHidden/>
    <w:locked/>
    <w:rsid w:val="00FB20E3"/>
    <w:rPr>
      <w:rFonts w:ascii="Calibri" w:eastAsia="Cambria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rsid w:val="00FB20E3"/>
    <w:rPr>
      <w:rFonts w:cs="Times New Roman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E0D5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E0D50"/>
    <w:rPr>
      <w:rFonts w:ascii="Arial" w:hAnsi="Arial"/>
      <w:sz w:val="20"/>
      <w:szCs w:val="20"/>
      <w:lang w:val="en-CA"/>
    </w:rPr>
  </w:style>
  <w:style w:type="character" w:styleId="EndnoteReference">
    <w:name w:val="endnote reference"/>
    <w:basedOn w:val="DefaultParagraphFont"/>
    <w:uiPriority w:val="99"/>
    <w:semiHidden/>
    <w:unhideWhenUsed/>
    <w:rsid w:val="002E0D50"/>
    <w:rPr>
      <w:vertAlign w:val="superscript"/>
    </w:rPr>
  </w:style>
  <w:style w:type="character" w:customStyle="1" w:styleId="2ndlevelbulletsChar">
    <w:name w:val="2nd level bullets Char"/>
    <w:basedOn w:val="BulletsChar"/>
    <w:link w:val="2ndlevelbullets"/>
    <w:rsid w:val="00A44D1B"/>
    <w:rPr>
      <w:rFonts w:ascii="Arial" w:hAnsi="Arial"/>
      <w:sz w:val="20"/>
      <w:lang w:val="en-CA"/>
    </w:rPr>
  </w:style>
  <w:style w:type="character" w:customStyle="1" w:styleId="cover-titleChar">
    <w:name w:val="cover-title Char"/>
    <w:basedOn w:val="DefaultParagraphFont"/>
    <w:link w:val="cover-title"/>
    <w:rsid w:val="00B23A90"/>
    <w:rPr>
      <w:rFonts w:ascii="Arial" w:hAnsi="Arial" w:cs="Arial"/>
      <w:b/>
      <w:bCs/>
      <w:color w:val="EEAF00" w:themeColor="accent2"/>
      <w:sz w:val="44"/>
      <w:szCs w:val="44"/>
      <w:lang w:val="en-CA"/>
    </w:rPr>
  </w:style>
  <w:style w:type="character" w:customStyle="1" w:styleId="cover-miscChar">
    <w:name w:val="cover-misc. Char"/>
    <w:basedOn w:val="DefaultParagraphFont"/>
    <w:link w:val="cover-misc"/>
    <w:rsid w:val="00CA7ADE"/>
    <w:rPr>
      <w:rFonts w:ascii="Arial" w:hAnsi="Arial"/>
      <w:color w:val="FFFFFF" w:themeColor="background1"/>
      <w:sz w:val="20"/>
      <w:lang w:val="en-CA"/>
    </w:rPr>
  </w:style>
  <w:style w:type="paragraph" w:styleId="Header">
    <w:name w:val="header"/>
    <w:basedOn w:val="Normal"/>
    <w:link w:val="HeaderChar"/>
    <w:unhideWhenUsed/>
    <w:rsid w:val="008C01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C018F"/>
    <w:rPr>
      <w:rFonts w:ascii="Arial" w:hAnsi="Arial"/>
      <w:sz w:val="20"/>
      <w:lang w:val="en-CA"/>
    </w:rPr>
  </w:style>
  <w:style w:type="paragraph" w:customStyle="1" w:styleId="bodytext">
    <w:name w:val="bodytext"/>
    <w:basedOn w:val="Normal"/>
    <w:qFormat/>
    <w:rsid w:val="009F6C85"/>
  </w:style>
  <w:style w:type="paragraph" w:styleId="ListParagraph">
    <w:name w:val="List Paragraph"/>
    <w:basedOn w:val="Normal"/>
    <w:uiPriority w:val="34"/>
    <w:rsid w:val="0084495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279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79F9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79F9"/>
    <w:rPr>
      <w:rFonts w:ascii="Arial" w:hAnsi="Arial"/>
      <w:sz w:val="20"/>
      <w:szCs w:val="20"/>
      <w:lang w:val="en-C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79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79F9"/>
    <w:rPr>
      <w:rFonts w:ascii="Arial" w:hAnsi="Arial"/>
      <w:b/>
      <w:bCs/>
      <w:sz w:val="20"/>
      <w:szCs w:val="20"/>
      <w:lang w:val="en-CA"/>
    </w:rPr>
  </w:style>
  <w:style w:type="character" w:styleId="PageNumber">
    <w:name w:val="page number"/>
    <w:basedOn w:val="DefaultParagraphFont"/>
    <w:uiPriority w:val="99"/>
    <w:semiHidden/>
    <w:unhideWhenUsed/>
    <w:rsid w:val="00E33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Central%201%20Templates\PaymentStream.dotx" TargetMode="External"/></Relationships>
</file>

<file path=word/theme/theme1.xml><?xml version="1.0" encoding="utf-8"?>
<a:theme xmlns:a="http://schemas.openxmlformats.org/drawingml/2006/main" name="Office Theme">
  <a:themeElements>
    <a:clrScheme name="C1">
      <a:dk1>
        <a:srgbClr val="000000"/>
      </a:dk1>
      <a:lt1>
        <a:srgbClr val="FFFFFF"/>
      </a:lt1>
      <a:dk2>
        <a:srgbClr val="000000"/>
      </a:dk2>
      <a:lt2>
        <a:srgbClr val="808080"/>
      </a:lt2>
      <a:accent1>
        <a:srgbClr val="666600"/>
      </a:accent1>
      <a:accent2>
        <a:srgbClr val="EEAF00"/>
      </a:accent2>
      <a:accent3>
        <a:srgbClr val="65CFE9"/>
      </a:accent3>
      <a:accent4>
        <a:srgbClr val="8E8B03"/>
      </a:accent4>
      <a:accent5>
        <a:srgbClr val="C7C7A4"/>
      </a:accent5>
      <a:accent6>
        <a:srgbClr val="DDDDB2"/>
      </a:accent6>
      <a:hlink>
        <a:srgbClr val="99960F"/>
      </a:hlink>
      <a:folHlink>
        <a:srgbClr val="E6E6C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FCB5AB56-BB92-489A-9733-11678980CEDC}"/>
</file>

<file path=customXml/itemProps2.xml><?xml version="1.0" encoding="utf-8"?>
<ds:datastoreItem xmlns:ds="http://schemas.openxmlformats.org/officeDocument/2006/customXml" ds:itemID="{0063C5E2-2F65-4A00-BD73-E8B17B86B84C}"/>
</file>

<file path=customXml/itemProps3.xml><?xml version="1.0" encoding="utf-8"?>
<ds:datastoreItem xmlns:ds="http://schemas.openxmlformats.org/officeDocument/2006/customXml" ds:itemID="{9B51448D-25E8-4CF3-B96C-89FD7AF7F1F5}"/>
</file>

<file path=customXml/itemProps4.xml><?xml version="1.0" encoding="utf-8"?>
<ds:datastoreItem xmlns:ds="http://schemas.openxmlformats.org/officeDocument/2006/customXml" ds:itemID="{C01D70AB-96E2-4514-8F65-7B83A94407DC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PaymentStream</Template>
  <TotalTime>0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RDC Form sample and field mapping</dc:title>
  <dc:creator>Belinda Perkins</dc:creator>
  <cp:lastModifiedBy>Sandra Maza</cp:lastModifiedBy>
  <cp:revision>1</cp:revision>
  <cp:lastPrinted>2017-10-12T17:11:00Z</cp:lastPrinted>
  <dcterms:created xsi:type="dcterms:W3CDTF">2020-01-28T18:37:00Z</dcterms:created>
  <dcterms:modified xsi:type="dcterms:W3CDTF">2020-01-28T18:37:00Z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56500</vt:r8>
  </property>
  <property fmtid="{D5CDD505-2E9C-101B-9397-08002B2CF9AE}" pid="4" name="URL">
    <vt:lpwstr/>
  </property>
</Properties>
</file>