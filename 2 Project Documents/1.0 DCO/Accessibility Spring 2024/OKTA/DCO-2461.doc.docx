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228D6828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F1F695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[DCO-2461] </w:t>
            </w:r>
            <w:hyperlink r:id="rId4" w:history="1">
              <w:r>
                <w:rPr>
                  <w:rStyle w:val="Hyperlink"/>
                  <w:rFonts w:eastAsia="Times New Roman"/>
                </w:rPr>
                <w:t xml:space="preserve">Motive Authenticated - Functional Accessibility issue in security question </w:t>
              </w:r>
            </w:hyperlink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01/May/24  Updated: 06/May/24 </w:t>
            </w:r>
          </w:p>
        </w:tc>
      </w:tr>
      <w:tr w:rsidR="00000000" w14:paraId="6D34F68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E178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5DBD2D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147B498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E239C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CFBC65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6037F8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BFB9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3848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25815F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542D8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6360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7F62E1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3AE0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C5CD54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0F68A7B3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5ADD6030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F6484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3FCC3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8A66E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9B38C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1D4D531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9BFF8F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BFDCCC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8664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D180F7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6202364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90D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13E5D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6443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6DA9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59A218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E8B5E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9657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Motive, MotiveAuthenticated </w:t>
            </w:r>
          </w:p>
        </w:tc>
      </w:tr>
      <w:tr w:rsidR="00000000" w14:paraId="161A970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505E26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CB94D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557CD3D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21095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6F221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4CC9DAE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D855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6483FF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76E01F3E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1B821A1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1B7E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CBA4E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1BC81C9" wp14:editId="27CBBFE8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image-20240501-141100.png     </w:t>
            </w:r>
          </w:p>
        </w:tc>
      </w:tr>
      <w:tr w:rsidR="00000000" w14:paraId="37BCDD1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2EEA7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E5035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D592BB2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7BA5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8B3AB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days </w:t>
            </w:r>
          </w:p>
        </w:tc>
      </w:tr>
      <w:tr w:rsidR="00000000" w14:paraId="196CD13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0EE06A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814C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779BC0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A2AB9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9D37F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A18AE0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30221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982D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C87A36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DA002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45242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5529B74F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A95C1E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3D6A7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50C32775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6A435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A735A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</w:p>
        </w:tc>
      </w:tr>
    </w:tbl>
    <w:p w14:paraId="69CD85C6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500A19D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C91E7B5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5472B80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E8E2346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16843F31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C09ED" w14:textId="77777777" w:rsidR="00000000" w:rsidRDefault="00000000">
            <w:pPr>
              <w:pStyle w:val="NormalWeb"/>
            </w:pPr>
            <w:r>
              <w:t>Functional accessibility issue: The security question input field contains placeholder text that lacks sufficient contrast. The contrast between the foreground and background text colors is insufficient (2.3:1), falling short of the 4.5:1 required for regular text.</w:t>
            </w:r>
          </w:p>
          <w:p w14:paraId="0345863E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4E8DF07C" wp14:editId="364FB0A5">
                  <wp:extent cx="3438525" cy="1323975"/>
                  <wp:effectExtent l="0" t="0" r="9525" b="952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BB465" w14:textId="77777777" w:rsidR="00000000" w:rsidRDefault="00000000">
            <w:pPr>
              <w:pStyle w:val="NormalWeb"/>
            </w:pPr>
            <w:r>
              <w:t>■ Recommendation: Change all problematic foreground/background pairings to higher contrast ratios that meet or exceed the required minimum.</w:t>
            </w:r>
          </w:p>
        </w:tc>
      </w:tr>
    </w:tbl>
    <w:p w14:paraId="6A7903A1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492BA4C6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F8D269B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50EF0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A5D2BD4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3838E9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672D1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7C3F5B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572550" w14:textId="77777777" w:rsidR="00000000" w:rsidRDefault="00000000">
            <w:pPr>
              <w:pStyle w:val="NormalWeb"/>
            </w:pPr>
            <w:r>
              <w:t>okta</w:t>
            </w:r>
          </w:p>
        </w:tc>
      </w:tr>
    </w:tbl>
    <w:p w14:paraId="25A478D6" w14:textId="77777777" w:rsidR="00830C18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Mon May 06 21:50:51 UTC 2024 by Ian Hicks using Jira 1001.0.0-SNAPSHOT#100252-rev:aa264b414382dcd2bbea0c3e63c78e358e7de0d5. </w:t>
      </w:r>
    </w:p>
    <w:sectPr w:rsidR="00830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80"/>
    <w:rsid w:val="00797680"/>
    <w:rsid w:val="00830C18"/>
    <w:rsid w:val="0089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BEE17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61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9CAEB631-927E-481D-98CD-0199337D3FA6}"/>
</file>

<file path=customXml/itemProps2.xml><?xml version="1.0" encoding="utf-8"?>
<ds:datastoreItem xmlns:ds="http://schemas.openxmlformats.org/officeDocument/2006/customXml" ds:itemID="{8F6CF666-AF69-4BA7-9402-11E24ABDBABF}"/>
</file>

<file path=customXml/itemProps3.xml><?xml version="1.0" encoding="utf-8"?>
<ds:datastoreItem xmlns:ds="http://schemas.openxmlformats.org/officeDocument/2006/customXml" ds:itemID="{986B5BAD-E91B-4F2C-A439-508BB8853AB0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[#DCO-2461] Motive Authenticated - Functional Accessibility issue in security question </dc:title>
  <dc:subject/>
  <dc:creator>Ian Hicks</dc:creator>
  <cp:keywords/>
  <dc:description/>
  <cp:lastModifiedBy>Ian Hicks</cp:lastModifiedBy>
  <cp:revision>2</cp:revision>
  <dcterms:created xsi:type="dcterms:W3CDTF">2024-05-13T16:41:00Z</dcterms:created>
  <dcterms:modified xsi:type="dcterms:W3CDTF">2024-05-13T16:41:00Z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