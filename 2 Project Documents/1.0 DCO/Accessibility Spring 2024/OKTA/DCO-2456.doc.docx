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8386A9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276AC9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[DCO-2456] </w:t>
            </w:r>
            <w:hyperlink r:id="rId4" w:history="1">
              <w:r>
                <w:rPr>
                  <w:rStyle w:val="Hyperlink"/>
                  <w:rFonts w:eastAsia="Times New Roman"/>
                </w:rPr>
                <w:t xml:space="preserve">Motive Financial - Authenticated Customer login "Username" Label </w:t>
              </w:r>
            </w:hyperlink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01/May/24  Updated: 06/May/24 </w:t>
            </w:r>
          </w:p>
        </w:tc>
      </w:tr>
      <w:tr w:rsidR="00000000" w14:paraId="36E785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5E57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55AD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3CDEE6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891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B88BFB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1114EF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3571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3D48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42322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26E8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A8FDF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2E96F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E8BC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888F2D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307A110E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F3C27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ED1F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D4B9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EDDD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6831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976B60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D515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985EE4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7D2A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DD93AB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6FD400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31F9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2FDF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A468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4B6E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E1840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2DB2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1635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53E6A8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6287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F786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97022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CFDA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F8E4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7D75C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D97E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DFE81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BF6F493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53F21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116B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65D8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32E000E" wp14:editId="36C4D0AF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image-20240501-133910.png     </w:t>
            </w:r>
          </w:p>
        </w:tc>
      </w:tr>
      <w:tr w:rsidR="00000000" w14:paraId="6E8D81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F561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A1AD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8F812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9E97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1537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days </w:t>
            </w:r>
          </w:p>
        </w:tc>
      </w:tr>
      <w:tr w:rsidR="00000000" w14:paraId="4943AC6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F2CC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A4B1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10B20F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38BD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C559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FCC461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FD85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E4D5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37F54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A95F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BCFE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D114AB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DF38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93CC4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9751A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6B1B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1B32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</w:tbl>
    <w:p w14:paraId="6C95DEE4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7869CEDB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C94BBE6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0F956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E31A179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25AB9E68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C4BFE" w14:textId="77777777" w:rsidR="00000000" w:rsidRDefault="00000000">
            <w:pPr>
              <w:pStyle w:val="NormalWeb"/>
            </w:pPr>
            <w:r>
              <w:t>The “Username” label contains a description that lacks sufficient contrast with grey-on-white text. the contrast between the foreground and background text colors is insufficient (2.4:1), falling short of the 4.5:1 required for regular text.</w:t>
            </w:r>
          </w:p>
          <w:p w14:paraId="6FCC091E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37869ADF" wp14:editId="41F039EC">
                  <wp:extent cx="3457575" cy="885825"/>
                  <wp:effectExtent l="0" t="0" r="9525" b="952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6A66F" w14:textId="77777777" w:rsidR="00000000" w:rsidRDefault="00000000">
            <w:pPr>
              <w:pStyle w:val="NormalWeb"/>
            </w:pPr>
            <w:r>
              <w:t>■ Recommendation: Change all problematic foreground/background pairings to higher contrast ratios that meet or exceed the required minimum.</w:t>
            </w:r>
          </w:p>
        </w:tc>
      </w:tr>
    </w:tbl>
    <w:p w14:paraId="43E8CA75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4A79DFA5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4ABC534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CB944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085A099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449C7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6ED7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6E5D15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7A7811" w14:textId="77777777" w:rsidR="00000000" w:rsidRDefault="00000000">
            <w:pPr>
              <w:pStyle w:val="NormalWeb"/>
            </w:pPr>
            <w:r>
              <w:t>okta</w:t>
            </w:r>
          </w:p>
        </w:tc>
      </w:tr>
    </w:tbl>
    <w:p w14:paraId="040A88C7" w14:textId="77777777" w:rsidR="0014730F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21:50:33 UTC 2024 by Ian Hicks using Jira 1001.0.0-SNAPSHOT#100252-rev:aa264b414382dcd2bbea0c3e63c78e358e7de0d5. </w:t>
      </w:r>
    </w:p>
    <w:sectPr w:rsidR="00147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6C"/>
    <w:rsid w:val="0014730F"/>
    <w:rsid w:val="007C496C"/>
    <w:rsid w:val="008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F762C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56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0CD5E3BE-50FC-4F44-BFA8-FCA7789A1417}"/>
</file>

<file path=customXml/itemProps2.xml><?xml version="1.0" encoding="utf-8"?>
<ds:datastoreItem xmlns:ds="http://schemas.openxmlformats.org/officeDocument/2006/customXml" ds:itemID="{FB11963B-F444-46FF-8C23-FA047E2FD595}"/>
</file>

<file path=customXml/itemProps3.xml><?xml version="1.0" encoding="utf-8"?>
<ds:datastoreItem xmlns:ds="http://schemas.openxmlformats.org/officeDocument/2006/customXml" ds:itemID="{EC6272F0-67D4-4E95-B632-44158A5EB6D4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[#DCO-2456] Motive Financial - Authenticated Customer login "Username" Label </dc:title>
  <dc:subject/>
  <dc:creator>Ian Hicks</dc:creator>
  <cp:keywords/>
  <dc:description/>
  <cp:lastModifiedBy>Ian Hicks</cp:lastModifiedBy>
  <cp:revision>2</cp:revision>
  <dcterms:created xsi:type="dcterms:W3CDTF">2024-05-13T16:40:00Z</dcterms:created>
  <dcterms:modified xsi:type="dcterms:W3CDTF">2024-05-13T16:40:00Z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