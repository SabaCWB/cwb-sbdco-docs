
<file path=[Content_Types].xml><?xml version="1.0" encoding="utf-8"?>
<Types xmlns="http://schemas.openxmlformats.org/package/2006/content-types">
  <Default Extension="vsd" ContentType="application/vnd.visio"/>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5968D5CC10344737B0D05D8FE2B8E6DC"/>
        </w:placeholder>
        <w:dataBinding w:prefixMappings="xmlns:ns0='http://purl.org/dc/elements/1.1/' xmlns:ns1='http://schemas.openxmlformats.org/package/2006/metadata/core-properties' " w:xpath="/ns1:coreProperties[1]/ns0:title[1]" w:storeItemID="{6C3C8BC8-F283-45AE-878A-BAB7291924A1}"/>
        <w:text/>
      </w:sdtPr>
      <w:sdtEndPr/>
      <w:sdtContent>
        <w:p w14:paraId="1332ABDA" w14:textId="187C6BE4" w:rsidR="00E5178D" w:rsidRPr="00483728" w:rsidRDefault="00483728" w:rsidP="00CA1329">
          <w:pPr>
            <w:pStyle w:val="TitleCover"/>
          </w:pPr>
          <w:r w:rsidRPr="00483728">
            <w:rPr>
              <w:b w:val="0"/>
            </w:rPr>
            <w:t>Digital Transformation - Program Action and Issue Management Plan</w:t>
          </w:r>
        </w:p>
      </w:sdtContent>
    </w:sdt>
    <w:p w14:paraId="19F77CC6" w14:textId="67A0AD09" w:rsidR="00793F43" w:rsidRPr="00483728" w:rsidRDefault="00927973" w:rsidP="00793F43">
      <w:pPr>
        <w:pStyle w:val="SubtitleCover"/>
        <w:rPr>
          <w:color w:val="808474" w:themeColor="accent6" w:themeShade="BF"/>
        </w:rPr>
      </w:pPr>
      <w:r w:rsidRPr="00483728">
        <w:rPr>
          <w:color w:val="808474" w:themeColor="accent6" w:themeShade="BF"/>
        </w:rPr>
        <w:t>Pro</w:t>
      </w:r>
      <w:r w:rsidR="00483728" w:rsidRPr="00483728">
        <w:rPr>
          <w:color w:val="808474" w:themeColor="accent6" w:themeShade="BF"/>
        </w:rPr>
        <w:t>gram</w:t>
      </w:r>
      <w:r w:rsidRPr="00483728">
        <w:rPr>
          <w:color w:val="808474" w:themeColor="accent6" w:themeShade="BF"/>
        </w:rPr>
        <w:t xml:space="preserve"> Management Plan</w:t>
      </w:r>
    </w:p>
    <w:p w14:paraId="467A82B5" w14:textId="77777777" w:rsidR="00793F43" w:rsidRPr="00483728" w:rsidRDefault="00793F43" w:rsidP="00793F43">
      <w:pPr>
        <w:pStyle w:val="SubtitleCover"/>
        <w:rPr>
          <w:color w:val="808474" w:themeColor="accent6" w:themeShade="BF"/>
          <w:highlight w:val="yellow"/>
        </w:rPr>
      </w:pPr>
    </w:p>
    <w:p w14:paraId="2F614D87" w14:textId="77777777" w:rsidR="00396719" w:rsidRPr="00483728" w:rsidRDefault="00396719" w:rsidP="00E81693">
      <w:pPr>
        <w:pStyle w:val="Sub-subtitlingCover"/>
        <w:rPr>
          <w:color w:val="808474" w:themeColor="accent6" w:themeShade="BF"/>
          <w:highlight w:val="yellow"/>
        </w:rPr>
      </w:pPr>
    </w:p>
    <w:p w14:paraId="42E803B1" w14:textId="77777777" w:rsidR="00D4641D" w:rsidRPr="00483728" w:rsidRDefault="00D4641D" w:rsidP="00E81693">
      <w:pPr>
        <w:pStyle w:val="Sub-subtitlingCover"/>
        <w:rPr>
          <w:color w:val="808474" w:themeColor="accent6" w:themeShade="BF"/>
          <w:highlight w:val="yellow"/>
        </w:rPr>
      </w:pPr>
      <w:r w:rsidRPr="00483728">
        <w:rPr>
          <w:color w:val="808474" w:themeColor="accent6" w:themeShade="BF"/>
          <w:highlight w:val="yellow"/>
        </w:rPr>
        <w:br/>
      </w:r>
      <w:r w:rsidR="00C51575" w:rsidRPr="00483728">
        <w:rPr>
          <w:color w:val="808474" w:themeColor="accent6" w:themeShade="BF"/>
          <w:highlight w:val="yellow"/>
        </w:rPr>
        <w:fldChar w:fldCharType="begin"/>
      </w:r>
      <w:r w:rsidR="00C51575" w:rsidRPr="00483728">
        <w:rPr>
          <w:color w:val="808474" w:themeColor="accent6" w:themeShade="BF"/>
          <w:highlight w:val="yellow"/>
        </w:rPr>
        <w:instrText xml:space="preserve"> Branch/Department </w:instrText>
      </w:r>
      <w:r w:rsidR="00C51575" w:rsidRPr="00483728">
        <w:rPr>
          <w:color w:val="808474" w:themeColor="accent6" w:themeShade="BF"/>
          <w:highlight w:val="yellow"/>
        </w:rPr>
        <w:fldChar w:fldCharType="end"/>
      </w:r>
    </w:p>
    <w:p w14:paraId="7B399558" w14:textId="77777777" w:rsidR="003D3085" w:rsidRPr="00483728" w:rsidRDefault="003D3085" w:rsidP="00E81693">
      <w:pPr>
        <w:pStyle w:val="Sub-subtitlingCover"/>
        <w:rPr>
          <w:highlight w:val="yellow"/>
        </w:rPr>
        <w:sectPr w:rsidR="003D3085" w:rsidRPr="00483728"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p>
    <w:bookmarkStart w:id="0" w:name="_Toc473637800"/>
    <w:bookmarkStart w:id="1" w:name="_Toc379182382"/>
    <w:bookmarkStart w:id="2" w:name="_Toc379183389"/>
    <w:p w14:paraId="6B233D2A" w14:textId="77777777" w:rsidR="00927973" w:rsidRPr="00483728" w:rsidRDefault="00927973" w:rsidP="00483728">
      <w:pPr>
        <w:pStyle w:val="Heading2"/>
      </w:pPr>
      <w:r w:rsidRPr="00483728">
        <w:t>Purpose</w:t>
      </w:r>
    </w:p>
    <w:p w14:paraId="41EE5930" w14:textId="608D996C" w:rsidR="00927973" w:rsidRPr="00483728" w:rsidRDefault="00927973" w:rsidP="00483728">
      <w:pPr>
        <w:pStyle w:val="NoSpacing"/>
      </w:pPr>
      <w:r w:rsidRPr="00483728">
        <w:t xml:space="preserve">The purpose of the Action and Issue Management Plan is to ensure that all issues are tracked and resolved, and all action items identified throughout the </w:t>
      </w:r>
      <w:r w:rsidR="00483728" w:rsidRPr="00483728">
        <w:t>Program</w:t>
      </w:r>
      <w:r w:rsidRPr="00483728">
        <w:t xml:space="preserve"> are performed in order to prevent delays to the </w:t>
      </w:r>
      <w:r w:rsidR="00483728" w:rsidRPr="00483728">
        <w:t>Program</w:t>
      </w:r>
      <w:r w:rsidRPr="00483728">
        <w:t>.</w:t>
      </w:r>
    </w:p>
    <w:p w14:paraId="6FE053B0" w14:textId="77777777" w:rsidR="00927973" w:rsidRPr="00483728" w:rsidRDefault="00927973" w:rsidP="00483728">
      <w:pPr>
        <w:pStyle w:val="Heading2"/>
      </w:pPr>
      <w:r w:rsidRPr="00483728">
        <w:t>Scope and Assumptions</w:t>
      </w:r>
    </w:p>
    <w:p w14:paraId="0BF76B32" w14:textId="7D3127A5" w:rsidR="00927973" w:rsidRPr="00483728" w:rsidRDefault="00927973" w:rsidP="00483728">
      <w:pPr>
        <w:pStyle w:val="BodyTextIndent"/>
        <w:ind w:left="0"/>
        <w:rPr>
          <w:lang w:val="en-US"/>
        </w:rPr>
      </w:pPr>
      <w:r w:rsidRPr="00483728">
        <w:rPr>
          <w:lang w:val="en-US"/>
        </w:rPr>
        <w:t xml:space="preserve">The scope entails actions and issues </w:t>
      </w:r>
      <w:r w:rsidRPr="00483728">
        <w:t xml:space="preserve">identified during the course of the </w:t>
      </w:r>
      <w:r w:rsidR="00483728" w:rsidRPr="00483728">
        <w:t>Program</w:t>
      </w:r>
      <w:r w:rsidRPr="00483728">
        <w:t xml:space="preserve"> that may affect </w:t>
      </w:r>
      <w:r w:rsidRPr="00483728">
        <w:rPr>
          <w:lang w:val="en-US"/>
        </w:rPr>
        <w:t xml:space="preserve">the </w:t>
      </w:r>
      <w:r w:rsidR="00483728" w:rsidRPr="00483728">
        <w:rPr>
          <w:lang w:val="en-US"/>
        </w:rPr>
        <w:t>Program’</w:t>
      </w:r>
      <w:r w:rsidRPr="00483728">
        <w:rPr>
          <w:lang w:val="en-US"/>
        </w:rPr>
        <w:t xml:space="preserve"> scope, budget and schedule. </w:t>
      </w:r>
    </w:p>
    <w:p w14:paraId="2DD81224" w14:textId="77777777" w:rsidR="00927973" w:rsidRPr="00483728" w:rsidRDefault="00927973" w:rsidP="00483728">
      <w:pPr>
        <w:pStyle w:val="Heading2"/>
      </w:pPr>
      <w:r w:rsidRPr="00483728">
        <w:t>Overview</w:t>
      </w:r>
    </w:p>
    <w:p w14:paraId="553CB2AA" w14:textId="7BABA5E4" w:rsidR="00927973" w:rsidRPr="00483728" w:rsidRDefault="00927973" w:rsidP="00483728">
      <w:pPr>
        <w:pStyle w:val="NoSpacing"/>
      </w:pPr>
      <w:r w:rsidRPr="00483728">
        <w:t xml:space="preserve">An action is defined as something that needs to be performed in order to maintain the </w:t>
      </w:r>
      <w:r w:rsidR="00483728" w:rsidRPr="00483728">
        <w:t>Program’</w:t>
      </w:r>
      <w:r w:rsidRPr="00483728">
        <w:t xml:space="preserve"> scope, budget and/or schedule.</w:t>
      </w:r>
    </w:p>
    <w:p w14:paraId="149EF775" w14:textId="77777777" w:rsidR="00927973" w:rsidRPr="00483728" w:rsidRDefault="00927973" w:rsidP="00927973">
      <w:pPr>
        <w:pStyle w:val="NoSpacing"/>
        <w:ind w:left="360"/>
      </w:pPr>
    </w:p>
    <w:p w14:paraId="3187F2DC" w14:textId="0C32766F" w:rsidR="00927973" w:rsidRPr="00483728" w:rsidRDefault="00927973" w:rsidP="00483728">
      <w:pPr>
        <w:pStyle w:val="NoSpacing"/>
      </w:pPr>
      <w:r w:rsidRPr="00483728">
        <w:t xml:space="preserve">An issue is defined as something that is impacting or has the potential to impact the success of the </w:t>
      </w:r>
      <w:r w:rsidR="00483728" w:rsidRPr="00483728">
        <w:t>Program</w:t>
      </w:r>
      <w:r w:rsidRPr="00483728">
        <w:t xml:space="preserve"> – including the achievement of planned tasks and deliverables assigned in the schedule per the time, resources, and quality expected. </w:t>
      </w:r>
    </w:p>
    <w:p w14:paraId="477CB3F8" w14:textId="77777777" w:rsidR="00927973" w:rsidRPr="00483728" w:rsidRDefault="00927973" w:rsidP="00927973">
      <w:pPr>
        <w:pStyle w:val="NoSpacing"/>
        <w:ind w:left="360"/>
      </w:pPr>
    </w:p>
    <w:p w14:paraId="161106F7" w14:textId="77777777" w:rsidR="00927973" w:rsidRPr="00483728" w:rsidRDefault="00927973" w:rsidP="00483728">
      <w:pPr>
        <w:pStyle w:val="NoSpacing"/>
      </w:pPr>
      <w:r w:rsidRPr="00483728">
        <w:t xml:space="preserve">If an action is not performed by the targeted timeframe and starts to impact the achievement of tasks assigned in the schedule per the time, resources, and quality expected, the action will be changed to an issue and tracked accordingly. </w:t>
      </w:r>
    </w:p>
    <w:p w14:paraId="2644EB5A" w14:textId="77777777" w:rsidR="00927973" w:rsidRPr="00483728" w:rsidRDefault="00927973" w:rsidP="00927973">
      <w:pPr>
        <w:pStyle w:val="NoSpacing"/>
        <w:ind w:left="360"/>
      </w:pPr>
    </w:p>
    <w:p w14:paraId="3D05A952" w14:textId="7AC7B064" w:rsidR="00927973" w:rsidRPr="00483728" w:rsidRDefault="00927973" w:rsidP="00483728">
      <w:pPr>
        <w:spacing w:after="0" w:line="240" w:lineRule="auto"/>
      </w:pPr>
      <w:r w:rsidRPr="00483728">
        <w:t xml:space="preserve">Any actions and issues identified during the course of the </w:t>
      </w:r>
      <w:r w:rsidR="00483728" w:rsidRPr="00483728">
        <w:t>Program</w:t>
      </w:r>
      <w:r w:rsidRPr="00483728">
        <w:t xml:space="preserve"> that may affect its success are to be communicated to the </w:t>
      </w:r>
      <w:r w:rsidR="00483728" w:rsidRPr="00483728">
        <w:t>Program</w:t>
      </w:r>
      <w:r w:rsidRPr="00483728">
        <w:t xml:space="preserve"> Manager in a timely manner and added to the </w:t>
      </w:r>
      <w:r w:rsidR="00483728" w:rsidRPr="00483728">
        <w:t>Program</w:t>
      </w:r>
      <w:r w:rsidRPr="00483728">
        <w:t xml:space="preserve"> Issue/Action Log for tracking</w:t>
      </w:r>
      <w:r w:rsidR="00483728" w:rsidRPr="00483728">
        <w:t>.</w:t>
      </w:r>
      <w:r w:rsidRPr="00483728">
        <w:t xml:space="preserve"> </w:t>
      </w:r>
    </w:p>
    <w:p w14:paraId="1D3D8F86" w14:textId="77777777" w:rsidR="00927973" w:rsidRPr="00483728" w:rsidRDefault="00927973" w:rsidP="00927973">
      <w:pPr>
        <w:spacing w:after="0" w:line="240" w:lineRule="auto"/>
        <w:rPr>
          <w:highlight w:val="yellow"/>
        </w:rPr>
      </w:pPr>
    </w:p>
    <w:p w14:paraId="5DB7CE43" w14:textId="77777777" w:rsidR="00927973" w:rsidRPr="00483728" w:rsidRDefault="00927973" w:rsidP="00927973">
      <w:pPr>
        <w:spacing w:after="0" w:line="240" w:lineRule="auto"/>
      </w:pPr>
    </w:p>
    <w:p w14:paraId="6F70BE39" w14:textId="77777777" w:rsidR="00927973" w:rsidRPr="00483728" w:rsidRDefault="00927973" w:rsidP="00927973">
      <w:pPr>
        <w:pStyle w:val="Heading1"/>
        <w:numPr>
          <w:ilvl w:val="0"/>
          <w:numId w:val="25"/>
        </w:numPr>
      </w:pPr>
      <w:r w:rsidRPr="00483728">
        <w:t>Roles and Responsibilities</w:t>
      </w:r>
    </w:p>
    <w:p w14:paraId="533E8166" w14:textId="77777777" w:rsidR="00927973" w:rsidRPr="00483728" w:rsidRDefault="00927973" w:rsidP="00927973">
      <w:pPr>
        <w:pStyle w:val="NoSpacing"/>
      </w:pPr>
      <w:r w:rsidRPr="00483728">
        <w:t>The following Key roles and responsibilities are defined in supporting the Action and Issue Management process.</w:t>
      </w:r>
    </w:p>
    <w:p w14:paraId="1FF70717" w14:textId="77777777" w:rsidR="00927973" w:rsidRPr="00483728" w:rsidRDefault="00927973" w:rsidP="00927973">
      <w:pPr>
        <w:pStyle w:val="NoSpacing"/>
      </w:pPr>
    </w:p>
    <w:tbl>
      <w:tblPr>
        <w:tblStyle w:val="TableGrid"/>
        <w:tblW w:w="0" w:type="auto"/>
        <w:tblLook w:val="04A0" w:firstRow="1" w:lastRow="0" w:firstColumn="1" w:lastColumn="0" w:noHBand="0" w:noVBand="1"/>
      </w:tblPr>
      <w:tblGrid>
        <w:gridCol w:w="2702"/>
        <w:gridCol w:w="7368"/>
      </w:tblGrid>
      <w:tr w:rsidR="00927973" w:rsidRPr="00483728" w14:paraId="5048368A" w14:textId="77777777" w:rsidTr="00782885">
        <w:tc>
          <w:tcPr>
            <w:tcW w:w="2748" w:type="dxa"/>
            <w:shd w:val="clear" w:color="auto" w:fill="009AA6"/>
          </w:tcPr>
          <w:p w14:paraId="62D7B972" w14:textId="77777777" w:rsidR="00927973" w:rsidRPr="00483728" w:rsidRDefault="00927973" w:rsidP="00782885">
            <w:pPr>
              <w:pStyle w:val="NoSpacing"/>
              <w:jc w:val="center"/>
              <w:rPr>
                <w:color w:val="FFFFFF" w:themeColor="background1"/>
                <w:sz w:val="28"/>
              </w:rPr>
            </w:pPr>
            <w:r w:rsidRPr="00483728">
              <w:rPr>
                <w:color w:val="FFFFFF" w:themeColor="background1"/>
                <w:sz w:val="28"/>
              </w:rPr>
              <w:t>Role</w:t>
            </w:r>
          </w:p>
        </w:tc>
        <w:tc>
          <w:tcPr>
            <w:tcW w:w="7548" w:type="dxa"/>
            <w:shd w:val="clear" w:color="auto" w:fill="009AA6"/>
          </w:tcPr>
          <w:p w14:paraId="08F23E2F" w14:textId="77777777" w:rsidR="00927973" w:rsidRPr="00483728" w:rsidRDefault="00927973" w:rsidP="00782885">
            <w:pPr>
              <w:pStyle w:val="NoSpacing"/>
              <w:jc w:val="center"/>
              <w:rPr>
                <w:color w:val="FFFFFF" w:themeColor="background1"/>
                <w:sz w:val="28"/>
              </w:rPr>
            </w:pPr>
            <w:r w:rsidRPr="00483728">
              <w:rPr>
                <w:color w:val="FFFFFF" w:themeColor="background1"/>
                <w:sz w:val="28"/>
              </w:rPr>
              <w:t>Key Responsibilities</w:t>
            </w:r>
          </w:p>
        </w:tc>
      </w:tr>
      <w:tr w:rsidR="00927973" w:rsidRPr="00483728" w14:paraId="214AEBD2" w14:textId="77777777" w:rsidTr="00782885">
        <w:tc>
          <w:tcPr>
            <w:tcW w:w="2748" w:type="dxa"/>
          </w:tcPr>
          <w:p w14:paraId="7D611F13" w14:textId="3A077F8B" w:rsidR="00927973" w:rsidRPr="00483728" w:rsidRDefault="00483728" w:rsidP="00782885">
            <w:pPr>
              <w:pStyle w:val="NoSpacing"/>
            </w:pPr>
            <w:r w:rsidRPr="00483728">
              <w:t>Program</w:t>
            </w:r>
            <w:r w:rsidR="00927973" w:rsidRPr="00483728">
              <w:t xml:space="preserve"> Manager</w:t>
            </w:r>
          </w:p>
        </w:tc>
        <w:tc>
          <w:tcPr>
            <w:tcW w:w="7548" w:type="dxa"/>
          </w:tcPr>
          <w:p w14:paraId="11F21F08" w14:textId="77777777" w:rsidR="00927973" w:rsidRPr="00483728" w:rsidRDefault="00927973" w:rsidP="00927973">
            <w:pPr>
              <w:pStyle w:val="NoSpacing"/>
              <w:numPr>
                <w:ilvl w:val="0"/>
                <w:numId w:val="26"/>
              </w:numPr>
            </w:pPr>
            <w:r w:rsidRPr="00483728">
              <w:t>Ensure the Action and Issue Management process is followed;</w:t>
            </w:r>
          </w:p>
          <w:p w14:paraId="109D2497" w14:textId="77777777" w:rsidR="00927973" w:rsidRPr="00483728" w:rsidRDefault="00927973" w:rsidP="00927973">
            <w:pPr>
              <w:pStyle w:val="NoSpacing"/>
              <w:numPr>
                <w:ilvl w:val="0"/>
                <w:numId w:val="26"/>
              </w:numPr>
            </w:pPr>
            <w:r w:rsidRPr="00483728">
              <w:t>Ensure an Action/Issue Owner is assigned; and</w:t>
            </w:r>
          </w:p>
          <w:p w14:paraId="77916E8C" w14:textId="77777777" w:rsidR="00927973" w:rsidRPr="00483728" w:rsidRDefault="00927973" w:rsidP="00927973">
            <w:pPr>
              <w:pStyle w:val="NoSpacing"/>
              <w:numPr>
                <w:ilvl w:val="0"/>
                <w:numId w:val="26"/>
              </w:numPr>
            </w:pPr>
            <w:r w:rsidRPr="00483728">
              <w:t>Ensure actions and issues are resolved.</w:t>
            </w:r>
          </w:p>
        </w:tc>
      </w:tr>
      <w:tr w:rsidR="00927973" w:rsidRPr="00483728" w14:paraId="0090EC9D" w14:textId="77777777" w:rsidTr="00782885">
        <w:tc>
          <w:tcPr>
            <w:tcW w:w="2748" w:type="dxa"/>
          </w:tcPr>
          <w:p w14:paraId="52458D9C" w14:textId="522EA9F6" w:rsidR="00927973" w:rsidRPr="00483728" w:rsidRDefault="00483728" w:rsidP="00782885">
            <w:pPr>
              <w:pStyle w:val="NoSpacing"/>
            </w:pPr>
            <w:r w:rsidRPr="00483728">
              <w:t>Program</w:t>
            </w:r>
            <w:r w:rsidR="00927973" w:rsidRPr="00483728">
              <w:t xml:space="preserve"> Owner</w:t>
            </w:r>
            <w:r>
              <w:t>s</w:t>
            </w:r>
          </w:p>
        </w:tc>
        <w:tc>
          <w:tcPr>
            <w:tcW w:w="7548" w:type="dxa"/>
          </w:tcPr>
          <w:p w14:paraId="51568DF6" w14:textId="77777777" w:rsidR="00927973" w:rsidRPr="00483728" w:rsidRDefault="00927973" w:rsidP="00927973">
            <w:pPr>
              <w:pStyle w:val="NoSpacing"/>
              <w:numPr>
                <w:ilvl w:val="0"/>
                <w:numId w:val="27"/>
              </w:numPr>
            </w:pPr>
            <w:r w:rsidRPr="00483728">
              <w:t>Approve action/issue solutions</w:t>
            </w:r>
          </w:p>
        </w:tc>
      </w:tr>
      <w:tr w:rsidR="00927973" w:rsidRPr="00483728" w14:paraId="43FD2778" w14:textId="77777777" w:rsidTr="00782885">
        <w:tc>
          <w:tcPr>
            <w:tcW w:w="2748" w:type="dxa"/>
          </w:tcPr>
          <w:p w14:paraId="52D1F922" w14:textId="77777777" w:rsidR="00927973" w:rsidRPr="00483728" w:rsidRDefault="00927973" w:rsidP="00782885">
            <w:pPr>
              <w:pStyle w:val="NoSpacing"/>
            </w:pPr>
            <w:r w:rsidRPr="00483728">
              <w:t>Action/Issue Owner</w:t>
            </w:r>
          </w:p>
        </w:tc>
        <w:tc>
          <w:tcPr>
            <w:tcW w:w="7548" w:type="dxa"/>
          </w:tcPr>
          <w:p w14:paraId="5C4F6CBC" w14:textId="77777777" w:rsidR="00927973" w:rsidRPr="00483728" w:rsidRDefault="00927973" w:rsidP="00927973">
            <w:pPr>
              <w:pStyle w:val="NoSpacing"/>
              <w:numPr>
                <w:ilvl w:val="0"/>
                <w:numId w:val="26"/>
              </w:numPr>
            </w:pPr>
            <w:r w:rsidRPr="00483728">
              <w:t>Define solutions to address action items or issues; and</w:t>
            </w:r>
          </w:p>
          <w:p w14:paraId="6E0B565D" w14:textId="77777777" w:rsidR="00927973" w:rsidRPr="00483728" w:rsidRDefault="00927973" w:rsidP="00927973">
            <w:pPr>
              <w:pStyle w:val="NoSpacing"/>
              <w:numPr>
                <w:ilvl w:val="0"/>
                <w:numId w:val="26"/>
              </w:numPr>
            </w:pPr>
            <w:r w:rsidRPr="00483728">
              <w:t>Responsible for resolution and implementation</w:t>
            </w:r>
          </w:p>
        </w:tc>
      </w:tr>
      <w:tr w:rsidR="00927973" w:rsidRPr="00483728" w14:paraId="34FE7426" w14:textId="77777777" w:rsidTr="00782885">
        <w:tc>
          <w:tcPr>
            <w:tcW w:w="2748" w:type="dxa"/>
          </w:tcPr>
          <w:p w14:paraId="61DFFFD5" w14:textId="214D92F3" w:rsidR="00927973" w:rsidRPr="00483728" w:rsidRDefault="00483728" w:rsidP="00782885">
            <w:pPr>
              <w:pStyle w:val="NoSpacing"/>
            </w:pPr>
            <w:r w:rsidRPr="00483728">
              <w:t>Program</w:t>
            </w:r>
            <w:r w:rsidR="00927973" w:rsidRPr="00483728">
              <w:t xml:space="preserve"> Team Member</w:t>
            </w:r>
          </w:p>
        </w:tc>
        <w:tc>
          <w:tcPr>
            <w:tcW w:w="7548" w:type="dxa"/>
          </w:tcPr>
          <w:p w14:paraId="69667507" w14:textId="77777777" w:rsidR="00927973" w:rsidRPr="00483728" w:rsidRDefault="00927973" w:rsidP="00927973">
            <w:pPr>
              <w:pStyle w:val="NoSpacing"/>
              <w:numPr>
                <w:ilvl w:val="0"/>
                <w:numId w:val="28"/>
              </w:numPr>
            </w:pPr>
            <w:r w:rsidRPr="00483728">
              <w:t>Identify action items and/or issues as they arise; and</w:t>
            </w:r>
          </w:p>
          <w:p w14:paraId="1AA487E7" w14:textId="77777777" w:rsidR="00927973" w:rsidRPr="00483728" w:rsidRDefault="00927973" w:rsidP="00927973">
            <w:pPr>
              <w:pStyle w:val="NoSpacing"/>
              <w:numPr>
                <w:ilvl w:val="0"/>
                <w:numId w:val="28"/>
              </w:numPr>
            </w:pPr>
            <w:r w:rsidRPr="00483728">
              <w:t>Participate as required in resolution of action items and issues.</w:t>
            </w:r>
          </w:p>
        </w:tc>
      </w:tr>
    </w:tbl>
    <w:p w14:paraId="20BA975F" w14:textId="77777777" w:rsidR="00927973" w:rsidRPr="00483728" w:rsidRDefault="00927973" w:rsidP="00F06020">
      <w:pPr>
        <w:pStyle w:val="Heading1"/>
        <w:tabs>
          <w:tab w:val="left" w:pos="5597"/>
        </w:tabs>
        <w:rPr>
          <w:color w:val="808474" w:themeColor="accent6" w:themeShade="BF"/>
          <w:highlight w:val="yellow"/>
        </w:rPr>
      </w:pPr>
    </w:p>
    <w:p w14:paraId="314DC884" w14:textId="77777777" w:rsidR="00927973" w:rsidRPr="00483728" w:rsidRDefault="00927973" w:rsidP="00F06020">
      <w:pPr>
        <w:pStyle w:val="Heading1"/>
        <w:tabs>
          <w:tab w:val="left" w:pos="5597"/>
        </w:tabs>
        <w:rPr>
          <w:color w:val="808474" w:themeColor="accent6" w:themeShade="BF"/>
          <w:highlight w:val="yellow"/>
        </w:rPr>
      </w:pPr>
    </w:p>
    <w:p w14:paraId="101241DA" w14:textId="77777777" w:rsidR="00927973" w:rsidRPr="00483728" w:rsidRDefault="00927973" w:rsidP="00F06020">
      <w:pPr>
        <w:pStyle w:val="Heading1"/>
        <w:tabs>
          <w:tab w:val="left" w:pos="5597"/>
        </w:tabs>
        <w:rPr>
          <w:color w:val="808474" w:themeColor="accent6" w:themeShade="BF"/>
          <w:highlight w:val="yellow"/>
        </w:rPr>
      </w:pPr>
    </w:p>
    <w:p w14:paraId="27751021" w14:textId="77777777" w:rsidR="00927973" w:rsidRPr="003D220B" w:rsidRDefault="00927973" w:rsidP="00927973">
      <w:pPr>
        <w:pStyle w:val="Heading1"/>
        <w:numPr>
          <w:ilvl w:val="0"/>
          <w:numId w:val="25"/>
        </w:numPr>
      </w:pPr>
      <w:r w:rsidRPr="003D220B">
        <w:t>Action and Issue Management Process</w:t>
      </w:r>
    </w:p>
    <w:p w14:paraId="50F883D9" w14:textId="10327671" w:rsidR="00927973" w:rsidRPr="003D220B" w:rsidRDefault="00927973" w:rsidP="00927973">
      <w:pPr>
        <w:pStyle w:val="NoSpacing"/>
      </w:pPr>
      <w:r w:rsidRPr="003D220B">
        <w:t xml:space="preserve">The Action and Issue Management process consists of six phases. These phases will cover the entire process of managing action items and issues throughout the </w:t>
      </w:r>
      <w:r w:rsidR="00483728" w:rsidRPr="003D220B">
        <w:t>Program</w:t>
      </w:r>
      <w:r w:rsidRPr="003D220B">
        <w:t>. The following diagram outlines the high level process phases.</w:t>
      </w:r>
    </w:p>
    <w:p w14:paraId="68E70F12" w14:textId="77777777" w:rsidR="00927973" w:rsidRPr="003D220B" w:rsidRDefault="00927973" w:rsidP="00927973">
      <w:pPr>
        <w:pStyle w:val="NoSpacing"/>
      </w:pPr>
    </w:p>
    <w:p w14:paraId="033A0D52" w14:textId="77777777" w:rsidR="00927973" w:rsidRPr="00483728" w:rsidRDefault="00927973" w:rsidP="00927973">
      <w:pPr>
        <w:pStyle w:val="NoSpacing"/>
        <w:ind w:left="1440"/>
        <w:rPr>
          <w:highlight w:val="yellow"/>
        </w:rPr>
      </w:pPr>
      <w:r w:rsidRPr="003D220B">
        <w:object w:dxaOrig="6218" w:dyaOrig="6219" w14:anchorId="7F443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95pt;height:194.95pt" o:ole="">
            <v:imagedata r:id="rId16" o:title=""/>
          </v:shape>
          <o:OLEObject Type="Embed" ProgID="Visio.Drawing.11" ShapeID="_x0000_i1025" DrawAspect="Content" ObjectID="_1640432722" r:id="rId17"/>
        </w:object>
      </w:r>
    </w:p>
    <w:p w14:paraId="3946F97E" w14:textId="77777777" w:rsidR="00927973" w:rsidRPr="003D220B" w:rsidRDefault="00927973" w:rsidP="003D220B">
      <w:pPr>
        <w:pStyle w:val="Heading2"/>
        <w:keepNext/>
        <w:spacing w:before="360" w:after="120" w:line="240" w:lineRule="auto"/>
        <w:rPr>
          <w:lang w:val="en-US"/>
        </w:rPr>
      </w:pPr>
      <w:r w:rsidRPr="003D220B">
        <w:rPr>
          <w:lang w:val="en-US"/>
        </w:rPr>
        <w:t>Phase 1 - Identification</w:t>
      </w:r>
    </w:p>
    <w:p w14:paraId="72DE2AEA" w14:textId="3BB4A0F4" w:rsidR="00927973" w:rsidRPr="003D220B" w:rsidRDefault="00927973" w:rsidP="003D220B">
      <w:pPr>
        <w:pStyle w:val="NoSpacing"/>
      </w:pPr>
      <w:r w:rsidRPr="003D220B">
        <w:t xml:space="preserve">Action items and issues can be identified by any </w:t>
      </w:r>
      <w:r w:rsidR="00483728" w:rsidRPr="003D220B">
        <w:t>Program</w:t>
      </w:r>
      <w:r w:rsidRPr="003D220B">
        <w:t xml:space="preserve"> team member and must be reported to the </w:t>
      </w:r>
      <w:r w:rsidR="00483728" w:rsidRPr="003D220B">
        <w:t>Program</w:t>
      </w:r>
      <w:r w:rsidRPr="003D220B">
        <w:t xml:space="preserve"> Manager immediately. They can arise from a number of sources such as various </w:t>
      </w:r>
      <w:r w:rsidR="00483728" w:rsidRPr="003D220B">
        <w:t>Program</w:t>
      </w:r>
      <w:r w:rsidRPr="003D220B">
        <w:t xml:space="preserve"> meetings, during task activities, from a known or unknown risk that has occurred, etc. </w:t>
      </w:r>
    </w:p>
    <w:p w14:paraId="50215289" w14:textId="77777777" w:rsidR="00927973" w:rsidRPr="003D220B" w:rsidRDefault="00927973" w:rsidP="00927973">
      <w:pPr>
        <w:pStyle w:val="NoSpacing"/>
        <w:ind w:left="720"/>
      </w:pPr>
    </w:p>
    <w:p w14:paraId="2968319B" w14:textId="77777777" w:rsidR="00927973" w:rsidRPr="003D220B" w:rsidRDefault="00927973" w:rsidP="003D220B">
      <w:pPr>
        <w:pStyle w:val="NoSpacing"/>
      </w:pPr>
      <w:r w:rsidRPr="003D220B">
        <w:t>The following tasks are performed during the Identification phase:</w:t>
      </w:r>
    </w:p>
    <w:p w14:paraId="193C1BD5" w14:textId="5E2BAAA6" w:rsidR="003D220B" w:rsidRPr="003D220B" w:rsidRDefault="00927973" w:rsidP="003D220B">
      <w:pPr>
        <w:pStyle w:val="NoSpacing"/>
        <w:numPr>
          <w:ilvl w:val="2"/>
          <w:numId w:val="28"/>
        </w:numPr>
        <w:ind w:left="568" w:hanging="284"/>
      </w:pPr>
      <w:r w:rsidRPr="003D220B">
        <w:t xml:space="preserve">The </w:t>
      </w:r>
      <w:r w:rsidR="00483728" w:rsidRPr="003D220B">
        <w:t>Program</w:t>
      </w:r>
      <w:r w:rsidRPr="003D220B">
        <w:t xml:space="preserve"> Manager or </w:t>
      </w:r>
      <w:r w:rsidR="00483728" w:rsidRPr="003D220B">
        <w:t>Program</w:t>
      </w:r>
      <w:r w:rsidRPr="003D220B">
        <w:t xml:space="preserve"> Team Member will log the action items and issues in the </w:t>
      </w:r>
      <w:r w:rsidR="00483728" w:rsidRPr="003D220B">
        <w:t>Program</w:t>
      </w:r>
      <w:r w:rsidRPr="003D220B">
        <w:t xml:space="preserve"> Issue/Action </w:t>
      </w:r>
      <w:r w:rsidR="003D220B" w:rsidRPr="003D220B">
        <w:t>log</w:t>
      </w:r>
      <w:r w:rsidRPr="003D220B">
        <w:t xml:space="preserve">. </w:t>
      </w:r>
    </w:p>
    <w:p w14:paraId="4C360D9C" w14:textId="77777777" w:rsidR="00927973" w:rsidRPr="003D220B" w:rsidRDefault="00927973" w:rsidP="003D220B">
      <w:pPr>
        <w:pStyle w:val="Heading2"/>
        <w:keepNext/>
        <w:spacing w:before="360" w:after="120" w:line="240" w:lineRule="auto"/>
        <w:rPr>
          <w:lang w:val="en-US"/>
        </w:rPr>
      </w:pPr>
      <w:r w:rsidRPr="003D220B">
        <w:rPr>
          <w:lang w:val="en-US"/>
        </w:rPr>
        <w:t>Phase 2 - Analysis</w:t>
      </w:r>
    </w:p>
    <w:p w14:paraId="50B505DE" w14:textId="77777777" w:rsidR="00927973" w:rsidRPr="003D220B" w:rsidRDefault="00927973" w:rsidP="003D220B">
      <w:pPr>
        <w:pStyle w:val="NoSpacing"/>
      </w:pPr>
      <w:r w:rsidRPr="003D220B">
        <w:t>The following tasks are performed during the Analysis phase:</w:t>
      </w:r>
    </w:p>
    <w:p w14:paraId="4BAEFA94" w14:textId="7355C3A1" w:rsidR="00927973" w:rsidRPr="003D220B" w:rsidRDefault="00927973" w:rsidP="003D220B">
      <w:pPr>
        <w:pStyle w:val="NoSpacing"/>
        <w:numPr>
          <w:ilvl w:val="2"/>
          <w:numId w:val="28"/>
        </w:numPr>
        <w:ind w:left="568" w:hanging="284"/>
      </w:pPr>
      <w:r w:rsidRPr="003D220B">
        <w:t xml:space="preserve">The </w:t>
      </w:r>
      <w:r w:rsidR="00483728" w:rsidRPr="003D220B">
        <w:t>Program</w:t>
      </w:r>
      <w:r w:rsidRPr="003D220B">
        <w:t xml:space="preserve"> Manager will analyze the action or issue to determine the relevance of it to the </w:t>
      </w:r>
      <w:r w:rsidR="00483728" w:rsidRPr="003D220B">
        <w:t>Program</w:t>
      </w:r>
      <w:r w:rsidRPr="003D220B">
        <w:t>;</w:t>
      </w:r>
    </w:p>
    <w:p w14:paraId="12CFCCF2" w14:textId="0F6470D3" w:rsidR="00927973" w:rsidRPr="003D220B" w:rsidRDefault="00927973" w:rsidP="003D220B">
      <w:pPr>
        <w:pStyle w:val="NoSpacing"/>
        <w:numPr>
          <w:ilvl w:val="2"/>
          <w:numId w:val="28"/>
        </w:numPr>
        <w:ind w:left="568" w:hanging="284"/>
      </w:pPr>
      <w:r w:rsidRPr="003D220B">
        <w:t xml:space="preserve">The </w:t>
      </w:r>
      <w:r w:rsidR="00483728" w:rsidRPr="003D220B">
        <w:t>Program</w:t>
      </w:r>
      <w:r w:rsidRPr="003D220B">
        <w:t xml:space="preserve"> Manager will identify the date by which resolution is required to minimize impacts to the </w:t>
      </w:r>
      <w:r w:rsidR="00483728" w:rsidRPr="003D220B">
        <w:t>Program</w:t>
      </w:r>
      <w:r w:rsidRPr="003D220B">
        <w:t>;</w:t>
      </w:r>
    </w:p>
    <w:p w14:paraId="48F616D6" w14:textId="762971BC" w:rsidR="00927973" w:rsidRPr="003D220B" w:rsidRDefault="00927973" w:rsidP="003D220B">
      <w:pPr>
        <w:pStyle w:val="NoSpacing"/>
        <w:numPr>
          <w:ilvl w:val="2"/>
          <w:numId w:val="28"/>
        </w:numPr>
        <w:ind w:left="568" w:hanging="284"/>
      </w:pPr>
      <w:r w:rsidRPr="003D220B">
        <w:t xml:space="preserve">The </w:t>
      </w:r>
      <w:r w:rsidR="00483728" w:rsidRPr="003D220B">
        <w:t>Program</w:t>
      </w:r>
      <w:r w:rsidRPr="003D220B">
        <w:t xml:space="preserve"> Manager will assign an Action/Issue Owner and transfer the action/issue to the Action/Issue Owner;</w:t>
      </w:r>
    </w:p>
    <w:p w14:paraId="23D6EF0E" w14:textId="62C6D157" w:rsidR="00927973" w:rsidRPr="003D220B" w:rsidRDefault="00927973" w:rsidP="003D220B">
      <w:pPr>
        <w:pStyle w:val="NoSpacing"/>
        <w:numPr>
          <w:ilvl w:val="0"/>
          <w:numId w:val="29"/>
        </w:numPr>
        <w:ind w:left="568" w:hanging="284"/>
      </w:pPr>
      <w:r w:rsidRPr="003D220B">
        <w:lastRenderedPageBreak/>
        <w:t xml:space="preserve">The Action/Issue Owner will work with the team members to identify a plan to address the action or issue. For complex actions or issues this may involve an Action/Issue Resolution Plan with possible options that </w:t>
      </w:r>
      <w:r w:rsidR="003D220B">
        <w:t>can address the action or issue</w:t>
      </w:r>
      <w:r w:rsidRPr="003D220B">
        <w:t xml:space="preserve">; </w:t>
      </w:r>
    </w:p>
    <w:p w14:paraId="079DA15D" w14:textId="77777777" w:rsidR="00927973" w:rsidRPr="003D220B" w:rsidRDefault="00927973" w:rsidP="003D220B">
      <w:pPr>
        <w:pStyle w:val="NoSpacing"/>
        <w:numPr>
          <w:ilvl w:val="2"/>
          <w:numId w:val="28"/>
        </w:numPr>
        <w:ind w:left="568" w:hanging="284"/>
      </w:pPr>
      <w:r w:rsidRPr="003D220B">
        <w:t xml:space="preserve">The Action/Issue Owner will document the plan to include a description of the tasks to be performed, the estimated dates, resources, any additional hardware/software, estimated costs, etc.; </w:t>
      </w:r>
    </w:p>
    <w:p w14:paraId="454425E1" w14:textId="53BCFDE1" w:rsidR="003D220B" w:rsidRPr="003D220B" w:rsidRDefault="00927973" w:rsidP="003D220B">
      <w:pPr>
        <w:pStyle w:val="NoSpacing"/>
        <w:numPr>
          <w:ilvl w:val="2"/>
          <w:numId w:val="28"/>
        </w:numPr>
        <w:ind w:left="568" w:hanging="284"/>
      </w:pPr>
      <w:r w:rsidRPr="003D220B">
        <w:t xml:space="preserve">The Action/Issue Owner will present the plan to the </w:t>
      </w:r>
      <w:r w:rsidR="00483728" w:rsidRPr="003D220B">
        <w:t>Program</w:t>
      </w:r>
      <w:r w:rsidRPr="003D220B">
        <w:t xml:space="preserve"> Manager; </w:t>
      </w:r>
    </w:p>
    <w:p w14:paraId="146478EF" w14:textId="7B33F718" w:rsidR="003D220B" w:rsidRPr="003D220B" w:rsidRDefault="003D220B" w:rsidP="003D220B">
      <w:pPr>
        <w:pStyle w:val="NoSpacing"/>
        <w:numPr>
          <w:ilvl w:val="2"/>
          <w:numId w:val="28"/>
        </w:numPr>
        <w:ind w:left="568" w:hanging="284"/>
      </w:pPr>
      <w:r w:rsidRPr="003D220B">
        <w:t>The Program Manager (or delegate) will update the action/issue in the Program log accordingly.</w:t>
      </w:r>
    </w:p>
    <w:p w14:paraId="33C15E48" w14:textId="77777777" w:rsidR="00927973" w:rsidRPr="00063ABF" w:rsidRDefault="00927973" w:rsidP="003D220B">
      <w:pPr>
        <w:pStyle w:val="Heading2"/>
        <w:keepNext/>
        <w:spacing w:before="360" w:after="120" w:line="240" w:lineRule="auto"/>
        <w:rPr>
          <w:lang w:val="en-US"/>
        </w:rPr>
      </w:pPr>
      <w:r w:rsidRPr="00063ABF">
        <w:rPr>
          <w:lang w:val="en-US"/>
        </w:rPr>
        <w:t>Phase 3 - Approval</w:t>
      </w:r>
    </w:p>
    <w:p w14:paraId="1C4AB41E" w14:textId="77777777" w:rsidR="00927973" w:rsidRPr="00063ABF" w:rsidRDefault="00927973" w:rsidP="003D220B">
      <w:pPr>
        <w:pStyle w:val="NoSpacing"/>
      </w:pPr>
      <w:r w:rsidRPr="00063ABF">
        <w:t>The following tasks are performed during the Approval phase:</w:t>
      </w:r>
    </w:p>
    <w:p w14:paraId="78ECB312" w14:textId="62539D08" w:rsidR="00927973" w:rsidRPr="00063ABF" w:rsidRDefault="00927973" w:rsidP="00063ABF">
      <w:pPr>
        <w:pStyle w:val="NoSpacing"/>
        <w:numPr>
          <w:ilvl w:val="2"/>
          <w:numId w:val="28"/>
        </w:numPr>
        <w:ind w:left="568" w:hanging="284"/>
      </w:pPr>
      <w:r w:rsidRPr="00063ABF">
        <w:t xml:space="preserve">If the plan fits within the current scope, schedule and budget, then the </w:t>
      </w:r>
      <w:r w:rsidR="00483728" w:rsidRPr="00063ABF">
        <w:t>Program</w:t>
      </w:r>
      <w:r w:rsidRPr="00063ABF">
        <w:t xml:space="preserve"> Manager can approve the plan, if it does not then the </w:t>
      </w:r>
      <w:r w:rsidR="00483728" w:rsidRPr="00063ABF">
        <w:t>Program</w:t>
      </w:r>
      <w:r w:rsidRPr="00063ABF">
        <w:t xml:space="preserve"> Manager and Action/Issue Owner (if required) will review the plan with the </w:t>
      </w:r>
      <w:r w:rsidR="00483728" w:rsidRPr="00063ABF">
        <w:t>Program</w:t>
      </w:r>
      <w:r w:rsidRPr="00063ABF">
        <w:t xml:space="preserve"> Owner and the </w:t>
      </w:r>
      <w:r w:rsidR="00483728" w:rsidRPr="00063ABF">
        <w:t>Program</w:t>
      </w:r>
      <w:r w:rsidRPr="00063ABF">
        <w:t xml:space="preserve"> Owner will be required to approve the Action/Issue Resolution Plan; </w:t>
      </w:r>
    </w:p>
    <w:p w14:paraId="2B9EA104" w14:textId="6C7F8313" w:rsidR="00927973" w:rsidRPr="00063ABF" w:rsidRDefault="00927973" w:rsidP="00063ABF">
      <w:pPr>
        <w:pStyle w:val="NoSpacing"/>
        <w:numPr>
          <w:ilvl w:val="2"/>
          <w:numId w:val="28"/>
        </w:numPr>
        <w:ind w:left="568" w:hanging="284"/>
      </w:pPr>
      <w:r w:rsidRPr="00063ABF">
        <w:t xml:space="preserve">The </w:t>
      </w:r>
      <w:r w:rsidR="00483728" w:rsidRPr="00063ABF">
        <w:t>Program</w:t>
      </w:r>
      <w:r w:rsidRPr="00063ABF">
        <w:t xml:space="preserve"> Manager will complete a </w:t>
      </w:r>
      <w:r w:rsidR="00483728" w:rsidRPr="00063ABF">
        <w:t>Program</w:t>
      </w:r>
      <w:r w:rsidRPr="00063ABF">
        <w:t xml:space="preserve"> Change Request if there are any changes to the scope, schedule or budget and have the </w:t>
      </w:r>
      <w:r w:rsidR="00483728" w:rsidRPr="00063ABF">
        <w:t>Program</w:t>
      </w:r>
      <w:r w:rsidRPr="00063ABF">
        <w:t xml:space="preserve"> Owner or appropriate signing authority, signoff the </w:t>
      </w:r>
      <w:r w:rsidR="00483728" w:rsidRPr="00063ABF">
        <w:t>Program</w:t>
      </w:r>
      <w:r w:rsidRPr="00063ABF">
        <w:t xml:space="preserve"> Change Request; </w:t>
      </w:r>
    </w:p>
    <w:p w14:paraId="518D3D65" w14:textId="77777777" w:rsidR="00063ABF" w:rsidRDefault="00063ABF" w:rsidP="00063ABF">
      <w:pPr>
        <w:pStyle w:val="NoSpacing"/>
        <w:numPr>
          <w:ilvl w:val="2"/>
          <w:numId w:val="28"/>
        </w:numPr>
        <w:ind w:left="568" w:hanging="284"/>
      </w:pPr>
      <w:r w:rsidRPr="003D220B">
        <w:t>The Program Manager (or delegate) will update the action/issue in the Program log accordingly.</w:t>
      </w:r>
    </w:p>
    <w:p w14:paraId="68960901" w14:textId="2FAB168F" w:rsidR="00927973" w:rsidRPr="00063ABF" w:rsidRDefault="00927973" w:rsidP="00063ABF">
      <w:pPr>
        <w:pStyle w:val="NoSpacing"/>
        <w:numPr>
          <w:ilvl w:val="2"/>
          <w:numId w:val="28"/>
        </w:numPr>
        <w:ind w:left="568" w:hanging="284"/>
      </w:pPr>
      <w:r w:rsidRPr="00063ABF">
        <w:t xml:space="preserve">The </w:t>
      </w:r>
      <w:r w:rsidR="00483728" w:rsidRPr="00063ABF">
        <w:t>Program</w:t>
      </w:r>
      <w:r w:rsidRPr="00063ABF">
        <w:t xml:space="preserve"> Manager will inform the Action/Issue Owner of the approval.</w:t>
      </w:r>
    </w:p>
    <w:p w14:paraId="5EE4534A" w14:textId="77777777" w:rsidR="00927973" w:rsidRPr="00063ABF" w:rsidRDefault="00927973" w:rsidP="003D220B">
      <w:pPr>
        <w:pStyle w:val="Heading2"/>
        <w:keepNext/>
        <w:spacing w:before="360" w:after="120" w:line="240" w:lineRule="auto"/>
        <w:rPr>
          <w:lang w:val="en-US"/>
        </w:rPr>
      </w:pPr>
      <w:r w:rsidRPr="00063ABF">
        <w:rPr>
          <w:lang w:val="en-US"/>
        </w:rPr>
        <w:t>Phase 4 - Resolution</w:t>
      </w:r>
    </w:p>
    <w:p w14:paraId="785C153F" w14:textId="77777777" w:rsidR="00927973" w:rsidRPr="00063ABF" w:rsidRDefault="00927973" w:rsidP="003D220B">
      <w:pPr>
        <w:pStyle w:val="NoSpacing"/>
      </w:pPr>
      <w:r w:rsidRPr="00063ABF">
        <w:t>The following tasks are performed during the Resolution phase:</w:t>
      </w:r>
    </w:p>
    <w:p w14:paraId="7FA80A25" w14:textId="5AD5A6F3" w:rsidR="00927973" w:rsidRPr="00063ABF" w:rsidRDefault="00927973" w:rsidP="00063ABF">
      <w:pPr>
        <w:pStyle w:val="NoSpacing"/>
        <w:numPr>
          <w:ilvl w:val="2"/>
          <w:numId w:val="28"/>
        </w:numPr>
        <w:ind w:left="568" w:hanging="284"/>
      </w:pPr>
      <w:r w:rsidRPr="00063ABF">
        <w:t xml:space="preserve">The </w:t>
      </w:r>
      <w:r w:rsidR="00483728" w:rsidRPr="00063ABF">
        <w:t>Program</w:t>
      </w:r>
      <w:r w:rsidRPr="00063ABF">
        <w:t xml:space="preserve"> Manager will secure resources as per the action plan;</w:t>
      </w:r>
    </w:p>
    <w:p w14:paraId="6C9A1BCF" w14:textId="5E1D2851" w:rsidR="00927973" w:rsidRPr="00063ABF" w:rsidRDefault="00927973" w:rsidP="00063ABF">
      <w:pPr>
        <w:pStyle w:val="NoSpacing"/>
        <w:numPr>
          <w:ilvl w:val="2"/>
          <w:numId w:val="28"/>
        </w:numPr>
        <w:ind w:left="568" w:hanging="284"/>
      </w:pPr>
      <w:r w:rsidRPr="00063ABF">
        <w:t xml:space="preserve">The </w:t>
      </w:r>
      <w:r w:rsidR="00483728" w:rsidRPr="00063ABF">
        <w:t>Program</w:t>
      </w:r>
      <w:r w:rsidRPr="00063ABF">
        <w:t xml:space="preserve"> Manager will confirm dates with resources and Action/Issue Owner;</w:t>
      </w:r>
    </w:p>
    <w:p w14:paraId="6F29C377" w14:textId="77777777" w:rsidR="00927973" w:rsidRPr="00063ABF" w:rsidRDefault="00927973" w:rsidP="00063ABF">
      <w:pPr>
        <w:pStyle w:val="NoSpacing"/>
        <w:numPr>
          <w:ilvl w:val="2"/>
          <w:numId w:val="28"/>
        </w:numPr>
        <w:ind w:left="568" w:hanging="284"/>
      </w:pPr>
      <w:r w:rsidRPr="00063ABF">
        <w:t>The  Action/Issue Owner will coordinate completion of activities per the action plan;</w:t>
      </w:r>
    </w:p>
    <w:p w14:paraId="303CA265" w14:textId="41F3CE86" w:rsidR="00927973" w:rsidRPr="00063ABF" w:rsidRDefault="00927973" w:rsidP="00063ABF">
      <w:pPr>
        <w:pStyle w:val="NoSpacing"/>
        <w:numPr>
          <w:ilvl w:val="2"/>
          <w:numId w:val="28"/>
        </w:numPr>
        <w:ind w:left="568" w:hanging="284"/>
      </w:pPr>
      <w:r w:rsidRPr="00063ABF">
        <w:t xml:space="preserve">The  Action/Issue Owner will provide status updates to the </w:t>
      </w:r>
      <w:r w:rsidR="00483728" w:rsidRPr="00063ABF">
        <w:t>Program</w:t>
      </w:r>
      <w:r w:rsidRPr="00063ABF">
        <w:t xml:space="preserve"> Manager; </w:t>
      </w:r>
    </w:p>
    <w:p w14:paraId="212EC167" w14:textId="264D3A08" w:rsidR="00927973" w:rsidRPr="00063ABF" w:rsidRDefault="00927973" w:rsidP="00063ABF">
      <w:pPr>
        <w:pStyle w:val="NoSpacing"/>
        <w:numPr>
          <w:ilvl w:val="2"/>
          <w:numId w:val="28"/>
        </w:numPr>
        <w:ind w:left="568" w:hanging="284"/>
      </w:pPr>
      <w:r w:rsidRPr="00063ABF">
        <w:t xml:space="preserve">The Action/Issue Owner will notify the </w:t>
      </w:r>
      <w:r w:rsidR="00483728" w:rsidRPr="00063ABF">
        <w:t>Program</w:t>
      </w:r>
      <w:r w:rsidRPr="00063ABF">
        <w:t xml:space="preserve"> Manager when complete; and</w:t>
      </w:r>
    </w:p>
    <w:p w14:paraId="0CACDCD9" w14:textId="77777777" w:rsidR="00063ABF" w:rsidRDefault="00063ABF" w:rsidP="00063ABF">
      <w:pPr>
        <w:pStyle w:val="NoSpacing"/>
        <w:numPr>
          <w:ilvl w:val="2"/>
          <w:numId w:val="28"/>
        </w:numPr>
        <w:ind w:left="568" w:hanging="284"/>
      </w:pPr>
      <w:r w:rsidRPr="003D220B">
        <w:t>The Program Manager (or delegate) will update the action/issue in the Program log accordingly.</w:t>
      </w:r>
    </w:p>
    <w:p w14:paraId="35E4C07D" w14:textId="793BF82D" w:rsidR="00927973" w:rsidRPr="00063ABF" w:rsidRDefault="00927973" w:rsidP="003D220B">
      <w:pPr>
        <w:pStyle w:val="Heading2"/>
        <w:keepNext/>
        <w:spacing w:before="360" w:after="120" w:line="240" w:lineRule="auto"/>
        <w:rPr>
          <w:lang w:val="en-US"/>
        </w:rPr>
      </w:pPr>
      <w:r w:rsidRPr="00063ABF">
        <w:rPr>
          <w:lang w:val="en-US"/>
        </w:rPr>
        <w:t>Phase 5 - Completion</w:t>
      </w:r>
    </w:p>
    <w:p w14:paraId="23B95314" w14:textId="77777777" w:rsidR="00927973" w:rsidRPr="00063ABF" w:rsidRDefault="00927973" w:rsidP="003D220B">
      <w:pPr>
        <w:pStyle w:val="NoSpacing"/>
      </w:pPr>
      <w:r w:rsidRPr="00063ABF">
        <w:t>The following tasks are performed during the Completion phase:</w:t>
      </w:r>
    </w:p>
    <w:p w14:paraId="17B4EDAD" w14:textId="54D198D1" w:rsidR="00927973" w:rsidRPr="00063ABF" w:rsidRDefault="00927973" w:rsidP="00063ABF">
      <w:pPr>
        <w:pStyle w:val="NoSpacing"/>
        <w:numPr>
          <w:ilvl w:val="2"/>
          <w:numId w:val="28"/>
        </w:numPr>
        <w:ind w:left="568" w:hanging="284"/>
      </w:pPr>
      <w:r w:rsidRPr="00063ABF">
        <w:t xml:space="preserve">The </w:t>
      </w:r>
      <w:r w:rsidR="00483728" w:rsidRPr="00063ABF">
        <w:t>Program</w:t>
      </w:r>
      <w:r w:rsidRPr="00063ABF">
        <w:t xml:space="preserve"> Manager will validate that the resolution is complete;</w:t>
      </w:r>
    </w:p>
    <w:p w14:paraId="130EBD4C" w14:textId="2F45F6FC" w:rsidR="00927973" w:rsidRPr="00063ABF" w:rsidRDefault="00927973" w:rsidP="00063ABF">
      <w:pPr>
        <w:pStyle w:val="NoSpacing"/>
        <w:numPr>
          <w:ilvl w:val="2"/>
          <w:numId w:val="28"/>
        </w:numPr>
        <w:ind w:left="568" w:hanging="284"/>
      </w:pPr>
      <w:r w:rsidRPr="00063ABF">
        <w:t xml:space="preserve">The </w:t>
      </w:r>
      <w:r w:rsidR="00483728" w:rsidRPr="00063ABF">
        <w:t>Program</w:t>
      </w:r>
      <w:r w:rsidRPr="00063ABF">
        <w:t xml:space="preserve"> Manager will get agreement from the </w:t>
      </w:r>
      <w:r w:rsidR="00483728" w:rsidRPr="00063ABF">
        <w:t>Program</w:t>
      </w:r>
      <w:r w:rsidRPr="00063ABF">
        <w:t xml:space="preserve"> Owner</w:t>
      </w:r>
      <w:r w:rsidR="00063ABF">
        <w:t>s</w:t>
      </w:r>
      <w:r w:rsidRPr="00063ABF">
        <w:t xml:space="preserve"> (if required) to close actions or issues once they have been resolved; and</w:t>
      </w:r>
    </w:p>
    <w:p w14:paraId="3780CFF9" w14:textId="3909B793" w:rsidR="00927973" w:rsidRPr="00063ABF" w:rsidRDefault="00927973" w:rsidP="00063ABF">
      <w:pPr>
        <w:pStyle w:val="NoSpacing"/>
        <w:numPr>
          <w:ilvl w:val="2"/>
          <w:numId w:val="28"/>
        </w:numPr>
        <w:ind w:left="568" w:hanging="284"/>
      </w:pPr>
      <w:r w:rsidRPr="00063ABF">
        <w:t xml:space="preserve">The </w:t>
      </w:r>
      <w:r w:rsidR="00483728" w:rsidRPr="00063ABF">
        <w:t>Program</w:t>
      </w:r>
      <w:r w:rsidRPr="00063ABF">
        <w:t xml:space="preserve"> Manager will update the </w:t>
      </w:r>
      <w:r w:rsidR="00483728" w:rsidRPr="00063ABF">
        <w:t>Program</w:t>
      </w:r>
      <w:r w:rsidRPr="00063ABF">
        <w:t xml:space="preserve"> Issue</w:t>
      </w:r>
      <w:r w:rsidR="00063ABF">
        <w:t>/</w:t>
      </w:r>
      <w:r w:rsidRPr="00063ABF">
        <w:t xml:space="preserve">Action </w:t>
      </w:r>
      <w:r w:rsidR="00063ABF">
        <w:t>log</w:t>
      </w:r>
      <w:r w:rsidRPr="00063ABF">
        <w:t xml:space="preserve"> to a Status of Closed, the ‘Date Closed’, Progress Status of “Completed” and comment summary outlining why the action or issue is being closed.</w:t>
      </w:r>
    </w:p>
    <w:p w14:paraId="63B7423F" w14:textId="77777777" w:rsidR="00927973" w:rsidRPr="00063ABF" w:rsidRDefault="00927973" w:rsidP="003D220B">
      <w:pPr>
        <w:pStyle w:val="Heading2"/>
        <w:keepNext/>
        <w:spacing w:before="360" w:after="120" w:line="240" w:lineRule="auto"/>
        <w:rPr>
          <w:lang w:val="en-US"/>
        </w:rPr>
      </w:pPr>
      <w:r w:rsidRPr="00063ABF">
        <w:rPr>
          <w:lang w:val="en-US"/>
        </w:rPr>
        <w:t>Phase 6 – Monitoring and Reporting</w:t>
      </w:r>
    </w:p>
    <w:p w14:paraId="08754CF9" w14:textId="77777777" w:rsidR="00927973" w:rsidRPr="00063ABF" w:rsidRDefault="00927973" w:rsidP="003D220B">
      <w:pPr>
        <w:pStyle w:val="NoSpacing"/>
      </w:pPr>
      <w:r w:rsidRPr="00063ABF">
        <w:t>The following tasks are performed during the Monitoring and Reporting phase:</w:t>
      </w:r>
    </w:p>
    <w:p w14:paraId="17169705" w14:textId="77777777" w:rsidR="00927973" w:rsidRPr="00063ABF" w:rsidRDefault="00927973" w:rsidP="00063ABF">
      <w:pPr>
        <w:pStyle w:val="NoSpacing"/>
        <w:numPr>
          <w:ilvl w:val="2"/>
          <w:numId w:val="28"/>
        </w:numPr>
        <w:ind w:left="568" w:hanging="284"/>
      </w:pPr>
      <w:r w:rsidRPr="00063ABF">
        <w:t xml:space="preserve">The Action/Issue Owner will provide status updates of activities during the Planning and Resolution phases; </w:t>
      </w:r>
    </w:p>
    <w:p w14:paraId="58AC54E2" w14:textId="0D241D3B" w:rsidR="00927973" w:rsidRPr="00063ABF" w:rsidRDefault="00927973" w:rsidP="00063ABF">
      <w:pPr>
        <w:pStyle w:val="NoSpacing"/>
        <w:numPr>
          <w:ilvl w:val="2"/>
          <w:numId w:val="28"/>
        </w:numPr>
        <w:ind w:left="568" w:hanging="284"/>
      </w:pPr>
      <w:r w:rsidRPr="00063ABF">
        <w:t xml:space="preserve">The </w:t>
      </w:r>
      <w:r w:rsidR="00483728" w:rsidRPr="00063ABF">
        <w:t>Program</w:t>
      </w:r>
      <w:r w:rsidRPr="00063ABF">
        <w:t xml:space="preserve"> Manager will review all active/open actions and issues at team status meetings;</w:t>
      </w:r>
    </w:p>
    <w:p w14:paraId="66415989" w14:textId="0376D29B" w:rsidR="007F387C" w:rsidRPr="00063ABF" w:rsidRDefault="007F387C" w:rsidP="00063ABF">
      <w:pPr>
        <w:pStyle w:val="NoSpacing"/>
        <w:numPr>
          <w:ilvl w:val="2"/>
          <w:numId w:val="28"/>
        </w:numPr>
        <w:ind w:left="568" w:hanging="284"/>
      </w:pPr>
      <w:r w:rsidRPr="00063ABF">
        <w:t xml:space="preserve">The </w:t>
      </w:r>
      <w:r w:rsidR="00483728" w:rsidRPr="00063ABF">
        <w:t>Program</w:t>
      </w:r>
      <w:r w:rsidRPr="00063ABF">
        <w:t xml:space="preserve"> Manager is responsible to track the status of all </w:t>
      </w:r>
      <w:r w:rsidR="00483728" w:rsidRPr="00063ABF">
        <w:t>Program</w:t>
      </w:r>
      <w:r w:rsidRPr="00063ABF">
        <w:t xml:space="preserve"> level issues and actions, including management of required escalations, extension of due dates, budget/schedule/quality impacts that require mitigation or re-planning, etc.; and</w:t>
      </w:r>
    </w:p>
    <w:p w14:paraId="7414CB23" w14:textId="6539AEF6" w:rsidR="007F387C" w:rsidRPr="00063ABF" w:rsidRDefault="007F387C" w:rsidP="00063ABF">
      <w:pPr>
        <w:pStyle w:val="NoSpacing"/>
        <w:numPr>
          <w:ilvl w:val="2"/>
          <w:numId w:val="28"/>
        </w:numPr>
        <w:ind w:left="568" w:hanging="284"/>
      </w:pPr>
      <w:r w:rsidRPr="00063ABF">
        <w:t xml:space="preserve">The </w:t>
      </w:r>
      <w:r w:rsidR="00483728" w:rsidRPr="00063ABF">
        <w:t>Program</w:t>
      </w:r>
      <w:r w:rsidRPr="00063ABF">
        <w:t xml:space="preserve"> Manager summarizes and reports on key </w:t>
      </w:r>
      <w:r w:rsidR="00483728" w:rsidRPr="00063ABF">
        <w:t>Program</w:t>
      </w:r>
      <w:r w:rsidRPr="00063ABF">
        <w:t xml:space="preserve"> actions and issues to the </w:t>
      </w:r>
      <w:r w:rsidR="00483728" w:rsidRPr="00063ABF">
        <w:t>Program</w:t>
      </w:r>
      <w:r w:rsidRPr="00063ABF">
        <w:t xml:space="preserve"> Owner</w:t>
      </w:r>
      <w:r w:rsidR="00063ABF">
        <w:t>s</w:t>
      </w:r>
      <w:r w:rsidRPr="00063ABF">
        <w:t>, who will then present to the Executive Sponsor</w:t>
      </w:r>
      <w:r w:rsidR="00063ABF">
        <w:t>s</w:t>
      </w:r>
      <w:r w:rsidRPr="00063ABF">
        <w:t xml:space="preserve"> and </w:t>
      </w:r>
      <w:r w:rsidR="00063ABF">
        <w:t xml:space="preserve">Executive </w:t>
      </w:r>
      <w:r w:rsidRPr="00063ABF">
        <w:t>Steering Committee as needed.</w:t>
      </w:r>
    </w:p>
    <w:p w14:paraId="52026F84" w14:textId="77777777" w:rsidR="003D220B" w:rsidRDefault="003D220B" w:rsidP="007F387C">
      <w:pPr>
        <w:pStyle w:val="NoSpacing"/>
        <w:rPr>
          <w:highlight w:val="yellow"/>
        </w:rPr>
      </w:pPr>
    </w:p>
    <w:p w14:paraId="65BFEE5A" w14:textId="369D779C" w:rsidR="007F387C" w:rsidRPr="003D220B" w:rsidRDefault="007F387C" w:rsidP="007F387C">
      <w:pPr>
        <w:pStyle w:val="NoSpacing"/>
      </w:pPr>
      <w:r w:rsidRPr="003D220B">
        <w:t>The following outlines the tolerance levels to be used in tracing act</w:t>
      </w:r>
      <w:bookmarkStart w:id="3" w:name="_GoBack"/>
      <w:bookmarkEnd w:id="3"/>
      <w:r w:rsidRPr="003D220B">
        <w:t xml:space="preserve">ion and issue status, including status reporting: </w:t>
      </w:r>
    </w:p>
    <w:p w14:paraId="0F27E7D0" w14:textId="77777777" w:rsidR="007F387C" w:rsidRPr="003D220B" w:rsidRDefault="007F387C" w:rsidP="007F387C">
      <w:pPr>
        <w:spacing w:after="0" w:line="240" w:lineRule="auto"/>
      </w:pPr>
    </w:p>
    <w:p w14:paraId="08F4C65F" w14:textId="13FD9ECE" w:rsidR="007F387C" w:rsidRPr="003D220B" w:rsidRDefault="003D220B" w:rsidP="007F387C">
      <w:pPr>
        <w:pStyle w:val="Heading2"/>
        <w:keepNext/>
        <w:keepLines/>
        <w:spacing w:before="0" w:after="0" w:line="240" w:lineRule="auto"/>
        <w:ind w:left="425"/>
      </w:pPr>
      <w:bookmarkStart w:id="4" w:name="_Toc485365546"/>
      <w:bookmarkStart w:id="5" w:name="_Toc485381948"/>
      <w:r>
        <w:rPr>
          <w:noProof/>
        </w:rPr>
        <mc:AlternateContent>
          <mc:Choice Requires="wps">
            <w:drawing>
              <wp:anchor distT="45720" distB="45720" distL="114300" distR="114300" simplePos="0" relativeHeight="251659264" behindDoc="0" locked="0" layoutInCell="1" allowOverlap="1" wp14:anchorId="15B6910A" wp14:editId="1038D5AC">
                <wp:simplePos x="0" y="0"/>
                <wp:positionH relativeFrom="margin">
                  <wp:align>left</wp:align>
                </wp:positionH>
                <wp:positionV relativeFrom="paragraph">
                  <wp:posOffset>414020</wp:posOffset>
                </wp:positionV>
                <wp:extent cx="6132830" cy="47269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2830" cy="4726940"/>
                        </a:xfrm>
                        <a:prstGeom prst="rect">
                          <a:avLst/>
                        </a:prstGeom>
                        <a:noFill/>
                        <a:ln w="9525">
                          <a:noFill/>
                          <a:miter lim="800000"/>
                          <a:headEnd/>
                          <a:tailEnd/>
                        </a:ln>
                      </wps:spPr>
                      <wps:txbx>
                        <w:txbxContent>
                          <w:p w14:paraId="394D53F2" w14:textId="7D5D47D1" w:rsidR="003D220B" w:rsidRDefault="003D220B">
                            <w:r>
                              <w:rPr>
                                <w:noProof/>
                              </w:rPr>
                              <w:drawing>
                                <wp:inline distT="0" distB="0" distL="0" distR="0" wp14:anchorId="06E2ED90" wp14:editId="7B387982">
                                  <wp:extent cx="6046962" cy="44771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67350" cy="449220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B6910A" id="_x0000_t202" coordsize="21600,21600" o:spt="202" path="m,l,21600r21600,l21600,xe">
                <v:stroke joinstyle="miter"/>
                <v:path gradientshapeok="t" o:connecttype="rect"/>
              </v:shapetype>
              <v:shape id="Text Box 2" o:spid="_x0000_s1026" type="#_x0000_t202" style="position:absolute;left:0;text-align:left;margin-left:0;margin-top:32.6pt;width:482.9pt;height:372.2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" filled="f" stroked="f">
                <v:textbox>
                  <w:txbxContent>
                    <w:p w14:paraId="394D53F2" w14:textId="7D5D47D1" w:rsidR="003D220B" w:rsidRDefault="003D220B">
                      <w:r>
                        <w:rPr>
                          <w:noProof/>
                        </w:rPr>
                        <w:drawing>
                          <wp:inline distT="0" distB="0" distL="0" distR="0" wp14:anchorId="06E2ED90" wp14:editId="7B387982">
                            <wp:extent cx="6046962" cy="44771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67350" cy="4492204"/>
                                    </a:xfrm>
                                    <a:prstGeom prst="rect">
                                      <a:avLst/>
                                    </a:prstGeom>
                                  </pic:spPr>
                                </pic:pic>
                              </a:graphicData>
                            </a:graphic>
                          </wp:inline>
                        </w:drawing>
                      </w:r>
                    </w:p>
                  </w:txbxContent>
                </v:textbox>
                <w10:wrap type="square" anchorx="margin"/>
              </v:shape>
            </w:pict>
          </mc:Fallback>
        </mc:AlternateContent>
      </w:r>
      <w:r w:rsidR="007F387C" w:rsidRPr="003D220B">
        <w:t>Tolerance Scale for Action, Issue, and Spotlight Status Reporting</w:t>
      </w:r>
      <w:bookmarkEnd w:id="4"/>
      <w:bookmarkEnd w:id="5"/>
    </w:p>
    <w:p w14:paraId="65010E72" w14:textId="20E1DD90" w:rsidR="007F387C" w:rsidRDefault="007F387C" w:rsidP="007F387C"/>
    <w:p w14:paraId="7318FDB6" w14:textId="074A7DDE" w:rsidR="003D220B" w:rsidRPr="007F387C" w:rsidRDefault="003D220B" w:rsidP="007F387C"/>
    <w:bookmarkEnd w:id="0"/>
    <w:p w14:paraId="5D06DE7D" w14:textId="77777777" w:rsidR="001F7D75" w:rsidRPr="00FE5700" w:rsidRDefault="00FE5700" w:rsidP="00FE5700">
      <w:pPr>
        <w:tabs>
          <w:tab w:val="left" w:pos="1426"/>
        </w:tabs>
        <w:sectPr w:rsidR="001F7D75" w:rsidRPr="00FE5700" w:rsidSect="000F6BDA">
          <w:headerReference w:type="even" r:id="rId19"/>
          <w:headerReference w:type="default" r:id="rId20"/>
          <w:footerReference w:type="default" r:id="rId21"/>
          <w:headerReference w:type="first" r:id="rId22"/>
          <w:pgSz w:w="12240" w:h="15840"/>
          <w:pgMar w:top="1080" w:right="1080" w:bottom="1080" w:left="1080" w:header="720" w:footer="576" w:gutter="0"/>
          <w:cols w:space="720"/>
          <w:docGrid w:linePitch="360"/>
        </w:sectPr>
      </w:pPr>
      <w:r>
        <w:tab/>
      </w:r>
    </w:p>
    <w:bookmarkEnd w:id="1"/>
    <w:bookmarkEnd w:id="2"/>
    <w:p w14:paraId="6B92553F" w14:textId="77777777" w:rsidR="00BF5219" w:rsidRDefault="00BF5219" w:rsidP="005448DF">
      <w:pPr>
        <w:pStyle w:val="BodyText"/>
      </w:pPr>
    </w:p>
    <w:sectPr w:rsidR="00BF5219" w:rsidSect="007F387C">
      <w:type w:val="continuous"/>
      <w:pgSz w:w="12240" w:h="15840"/>
      <w:pgMar w:top="1080" w:right="1080" w:bottom="1080" w:left="1080" w:header="720" w:footer="576" w:gutter="0"/>
      <w:cols w:num="3"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23DAC6" w14:textId="77777777" w:rsidR="00A556F3" w:rsidRDefault="00A556F3" w:rsidP="00F621C6">
      <w:pPr>
        <w:spacing w:after="0" w:line="240" w:lineRule="auto"/>
      </w:pPr>
      <w:r>
        <w:separator/>
      </w:r>
    </w:p>
    <w:p w14:paraId="548CAAE1" w14:textId="77777777" w:rsidR="00A556F3" w:rsidRDefault="00A556F3"/>
    <w:p w14:paraId="3384687C" w14:textId="77777777" w:rsidR="00A556F3" w:rsidRDefault="00A556F3"/>
  </w:endnote>
  <w:endnote w:type="continuationSeparator" w:id="0">
    <w:p w14:paraId="79A9225A" w14:textId="77777777" w:rsidR="00A556F3" w:rsidRDefault="00A556F3" w:rsidP="00F621C6">
      <w:pPr>
        <w:spacing w:after="0" w:line="240" w:lineRule="auto"/>
      </w:pPr>
      <w:r>
        <w:continuationSeparator/>
      </w:r>
    </w:p>
    <w:p w14:paraId="6897D792" w14:textId="77777777" w:rsidR="00A556F3" w:rsidRDefault="00A556F3"/>
    <w:p w14:paraId="2435E611" w14:textId="77777777" w:rsidR="00A556F3" w:rsidRDefault="00A556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82F02" w14:textId="77777777" w:rsidR="0064646E" w:rsidRDefault="005A5438"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sidR="00DF0698">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00877E78"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0DF9EB" w14:textId="77777777" w:rsidR="0064646E" w:rsidRDefault="00AB1CD0"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02F1B" w14:textId="3068481D" w:rsidR="0064646E" w:rsidRPr="00DC3980" w:rsidRDefault="00793F43"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F0D5E77" w14:textId="77777777" w:rsidR="00793F43" w:rsidRDefault="00793F43"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5"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6F0D5E77" w14:textId="77777777" w:rsidR="00793F43" w:rsidRDefault="00793F43" w:rsidP="00793F43">
                    <w:pPr>
                      <w:jc w:val="right"/>
                    </w:pPr>
                  </w:p>
                </w:txbxContent>
              </v:textbox>
            </v:shape>
          </w:pict>
        </mc:Fallback>
      </mc:AlternateContent>
    </w:r>
    <w:r w:rsidR="00B52B00">
      <w:rPr>
        <w:b/>
        <w:color w:val="0097A9"/>
        <w:sz w:val="16"/>
        <w:szCs w:val="16"/>
      </w:rPr>
      <w:t xml:space="preserve">CWB </w:t>
    </w:r>
    <w:r w:rsidR="00923394">
      <w:rPr>
        <w:b/>
        <w:color w:val="0097A9"/>
        <w:sz w:val="16"/>
        <w:szCs w:val="16"/>
      </w:rPr>
      <w:t xml:space="preserve">Financial </w:t>
    </w:r>
    <w:proofErr w:type="gramStart"/>
    <w:r w:rsidR="00923394">
      <w:rPr>
        <w:b/>
        <w:color w:val="0097A9"/>
        <w:sz w:val="16"/>
        <w:szCs w:val="16"/>
      </w:rPr>
      <w:t>Group</w:t>
    </w:r>
    <w:r w:rsidR="00A76053">
      <w:rPr>
        <w:b/>
        <w:color w:val="0097A9"/>
        <w:sz w:val="16"/>
        <w:szCs w:val="16"/>
      </w:rPr>
      <w:t xml:space="preserve"> </w:t>
    </w:r>
    <w:r w:rsidR="001B578E" w:rsidRPr="00FE5700">
      <w:rPr>
        <w:b/>
        <w:i/>
        <w:color w:val="0097A9"/>
        <w:sz w:val="16"/>
        <w:szCs w:val="16"/>
      </w:rPr>
      <w:t xml:space="preserve"> </w:t>
    </w:r>
    <w:proofErr w:type="gramEnd"/>
    <w:sdt>
      <w:sdtPr>
        <w:rPr>
          <w:i/>
          <w:color w:val="009AA6"/>
          <w:sz w:val="16"/>
          <w:szCs w:val="16"/>
        </w:rPr>
        <w:alias w:val="Title"/>
        <w:tag w:val=""/>
        <w:id w:val="130908185"/>
        <w:placeholder>
          <w:docPart w:val="596C0AEA2F824F06A62A0B77D58D6C16"/>
        </w:placeholder>
        <w:dataBinding w:prefixMappings="xmlns:ns0='http://purl.org/dc/elements/1.1/' xmlns:ns1='http://schemas.openxmlformats.org/package/2006/metadata/core-properties' " w:xpath="/ns1:coreProperties[1]/ns0:title[1]" w:storeItemID="{6C3C8BC8-F283-45AE-878A-BAB7291924A1}"/>
        <w:text/>
      </w:sdtPr>
      <w:sdtEndPr/>
      <w:sdtContent>
        <w:r w:rsidR="00483728">
          <w:rPr>
            <w:i/>
            <w:color w:val="009AA6"/>
            <w:sz w:val="16"/>
            <w:szCs w:val="16"/>
          </w:rPr>
          <w:t>Digital Transformation - Program Action and Issue Management Plan</w:t>
        </w:r>
      </w:sdtContent>
    </w:sdt>
    <w:r w:rsidR="00B15FCD" w:rsidRPr="00B15FCD">
      <w:rPr>
        <w:b/>
        <w:color w:val="009AA6"/>
        <w:sz w:val="16"/>
        <w:szCs w:val="16"/>
      </w:rPr>
      <w:tab/>
    </w:r>
    <w:r>
      <w:rPr>
        <w:b/>
        <w:color w:val="009AA6"/>
        <w:sz w:val="16"/>
        <w:szCs w:val="16"/>
      </w:rPr>
      <w:tab/>
    </w:r>
    <w:r w:rsidR="0064646E" w:rsidRPr="00B15FCD">
      <w:rPr>
        <w:b/>
        <w:color w:val="009AA6"/>
        <w:sz w:val="16"/>
        <w:szCs w:val="16"/>
      </w:rPr>
      <w:fldChar w:fldCharType="begin"/>
    </w:r>
    <w:r w:rsidR="0064646E" w:rsidRPr="00B15FCD">
      <w:rPr>
        <w:b/>
        <w:color w:val="009AA6"/>
        <w:sz w:val="16"/>
        <w:szCs w:val="16"/>
      </w:rPr>
      <w:instrText xml:space="preserve"> PAGE  \* Arabic  \* MERGEFORMAT </w:instrText>
    </w:r>
    <w:r w:rsidR="0064646E" w:rsidRPr="00B15FCD">
      <w:rPr>
        <w:b/>
        <w:color w:val="009AA6"/>
        <w:sz w:val="16"/>
        <w:szCs w:val="16"/>
      </w:rPr>
      <w:fldChar w:fldCharType="separate"/>
    </w:r>
    <w:r w:rsidR="00063ABF">
      <w:rPr>
        <w:b/>
        <w:noProof/>
        <w:color w:val="009AA6"/>
        <w:sz w:val="16"/>
        <w:szCs w:val="16"/>
      </w:rPr>
      <w:t>4</w:t>
    </w:r>
    <w:r w:rsidR="0064646E"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DD4B0B" w14:textId="77777777" w:rsidR="00A556F3" w:rsidRDefault="00A556F3" w:rsidP="00F621C6">
      <w:pPr>
        <w:spacing w:after="0" w:line="240" w:lineRule="auto"/>
      </w:pPr>
      <w:r>
        <w:separator/>
      </w:r>
    </w:p>
    <w:p w14:paraId="2F94DA43" w14:textId="77777777" w:rsidR="00A556F3" w:rsidRDefault="00A556F3"/>
    <w:p w14:paraId="7C85FA14" w14:textId="77777777" w:rsidR="00A556F3" w:rsidRDefault="00A556F3"/>
  </w:footnote>
  <w:footnote w:type="continuationSeparator" w:id="0">
    <w:p w14:paraId="3AD7C4E1" w14:textId="77777777" w:rsidR="00A556F3" w:rsidRDefault="00A556F3" w:rsidP="00F621C6">
      <w:pPr>
        <w:spacing w:after="0" w:line="240" w:lineRule="auto"/>
      </w:pPr>
      <w:r>
        <w:continuationSeparator/>
      </w:r>
    </w:p>
    <w:p w14:paraId="02A8D012" w14:textId="77777777" w:rsidR="00A556F3" w:rsidRDefault="00A556F3"/>
    <w:p w14:paraId="2142FE56" w14:textId="77777777" w:rsidR="00A556F3" w:rsidRDefault="00A556F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D0C30" w14:textId="77777777" w:rsidR="007970A8" w:rsidRDefault="00063ABF">
    <w:pPr>
      <w:pStyle w:val="Header"/>
    </w:pPr>
    <w:r>
      <w:rPr>
        <w:noProof/>
      </w:rPr>
      <w:pict w14:anchorId="384975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27EE76" w14:textId="77777777" w:rsidR="00DF0C8C" w:rsidRPr="00CA1329" w:rsidRDefault="005B17A1"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928E870" w14:textId="77777777" w:rsidR="00CA1329" w:rsidRPr="00983AB8" w:rsidRDefault="00CA1329"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_x0000_s1027"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1928E870" w14:textId="77777777" w:rsidR="00CA1329" w:rsidRPr="00983AB8" w:rsidRDefault="00CA1329" w:rsidP="00CA1329">
                    <w:pPr>
                      <w:spacing w:before="240"/>
                      <w:rPr>
                        <w:rFonts w:ascii="Arial" w:hAnsi="Arial" w:cs="Arial"/>
                        <w:b/>
                        <w:color w:val="FFFFFF" w:themeColor="background1"/>
                        <w:sz w:val="18"/>
                        <w:szCs w:val="18"/>
                      </w:rPr>
                    </w:pPr>
                  </w:p>
                </w:txbxContent>
              </v:textbox>
            </v:shape>
          </w:pict>
        </mc:Fallback>
      </mc:AlternateContent>
    </w:r>
    <w:r w:rsidR="002F1580"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283D85DB" w14:textId="77777777" w:rsidR="00CA1329" w:rsidRPr="00983AB8" w:rsidRDefault="00CA1329"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8"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283D85DB" w14:textId="77777777" w:rsidR="00CA1329" w:rsidRPr="00983AB8" w:rsidRDefault="00CA1329" w:rsidP="00CA1329">
                    <w:pPr>
                      <w:spacing w:before="240"/>
                      <w:ind w:firstLine="1843"/>
                      <w:rPr>
                        <w:rFonts w:ascii="Arial" w:hAnsi="Arial" w:cs="Arial"/>
                        <w:b/>
                        <w:color w:val="FFFFFF" w:themeColor="background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A02DBEA" w14:textId="77777777" w:rsidR="00CA1329" w:rsidRPr="00983AB8" w:rsidRDefault="00CA1329"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9"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1A02DBEA" w14:textId="77777777" w:rsidR="00CA1329" w:rsidRPr="00983AB8" w:rsidRDefault="00CA1329" w:rsidP="00CA1329">
                    <w:pPr>
                      <w:spacing w:before="240"/>
                      <w:ind w:left="1440" w:firstLine="720"/>
                      <w:rPr>
                        <w:rFonts w:ascii="Arial" w:hAnsi="Arial" w:cs="Arial"/>
                        <w:b/>
                        <w:color w:val="111111" w:themeColor="text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846A841" w14:textId="77777777" w:rsidR="00CA1329" w:rsidRPr="00CD62FB" w:rsidRDefault="00CA1329"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30"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5846A841" w14:textId="77777777" w:rsidR="00CA1329" w:rsidRPr="00CD62FB" w:rsidRDefault="00CA1329" w:rsidP="00CA1329">
                    <w:pPr>
                      <w:spacing w:before="240"/>
                      <w:rPr>
                        <w:rFonts w:ascii="Arial" w:hAnsi="Arial" w:cs="Arial"/>
                        <w:b/>
                        <w:color w:val="FDDE00"/>
                        <w:sz w:val="18"/>
                        <w:szCs w:val="18"/>
                      </w:rPr>
                    </w:pPr>
                  </w:p>
                </w:txbxContent>
              </v:textbox>
            </v:shape>
          </w:pict>
        </mc:Fallback>
      </mc:AlternateContent>
    </w:r>
    <w:r w:rsidR="00063ABF">
      <w:pict w14:anchorId="29B1B2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6F988196" w14:textId="77777777" w:rsidR="009A237D" w:rsidRDefault="00425642"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21FDEE" w14:textId="77777777" w:rsidR="0064646E" w:rsidRDefault="00063ABF">
    <w:pPr>
      <w:pStyle w:val="Header"/>
    </w:pPr>
    <w:r>
      <w:rPr>
        <w:noProof/>
      </w:rPr>
      <w:pict w14:anchorId="2C1762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AB1CD0">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FBE9A" w14:textId="77777777" w:rsidR="007970A8" w:rsidRDefault="00063ABF">
    <w:pPr>
      <w:pStyle w:val="Header"/>
    </w:pPr>
    <w:r>
      <w:rPr>
        <w:noProof/>
      </w:rPr>
      <w:pict w14:anchorId="70000A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358DEE" w14:textId="77777777" w:rsidR="0064646E" w:rsidRDefault="00191DF0"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5F255746" w14:textId="77777777" w:rsidR="00F16E2A" w:rsidRPr="00983AB8" w:rsidRDefault="00F16E2A"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1"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5F255746" w14:textId="77777777" w:rsidR="00F16E2A" w:rsidRPr="00983AB8" w:rsidRDefault="00F16E2A"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94B9FE9" w14:textId="77777777" w:rsidR="00F16E2A" w:rsidRPr="00983AB8" w:rsidRDefault="00F16E2A"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2"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594B9FE9" w14:textId="77777777" w:rsidR="00F16E2A" w:rsidRPr="00983AB8" w:rsidRDefault="00F16E2A"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4A0ED80" w14:textId="77777777" w:rsidR="00F16E2A" w:rsidRPr="00CD62FB" w:rsidRDefault="00F16E2A"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3"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24A0ED80" w14:textId="77777777" w:rsidR="00F16E2A" w:rsidRPr="00CD62FB" w:rsidRDefault="00F16E2A"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82FD62" w14:textId="77777777" w:rsidR="00F16E2A" w:rsidRPr="00983AB8" w:rsidRDefault="00F16E2A"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4"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0982FD62" w14:textId="77777777" w:rsidR="00F16E2A" w:rsidRPr="00983AB8" w:rsidRDefault="00F16E2A" w:rsidP="00F16E2A">
                    <w:pPr>
                      <w:spacing w:before="240"/>
                      <w:rPr>
                        <w:rFonts w:ascii="Arial" w:hAnsi="Arial" w:cs="Arial"/>
                        <w:b/>
                        <w:color w:val="FFFFFF" w:themeColor="background1"/>
                        <w:sz w:val="18"/>
                        <w:szCs w:val="18"/>
                      </w:rPr>
                    </w:pPr>
                  </w:p>
                </w:txbxContent>
              </v:textbox>
            </v:shape>
          </w:pict>
        </mc:Fallback>
      </mc:AlternateContent>
    </w:r>
    <w:r w:rsidR="00063ABF">
      <w:rPr>
        <w:noProof/>
      </w:rPr>
      <w:pict w14:anchorId="013F41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E75A88A" w14:textId="77777777" w:rsidR="0064646E" w:rsidRPr="00552F21" w:rsidRDefault="0064646E" w:rsidP="00646F14">
    <w:pPr>
      <w:pStyle w:val="Header"/>
      <w:jc w:val="center"/>
      <w:rPr>
        <w: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46F4EB" w14:textId="77777777" w:rsidR="007970A8" w:rsidRDefault="00063ABF">
    <w:pPr>
      <w:pStyle w:val="Header"/>
    </w:pPr>
    <w:r>
      <w:rPr>
        <w:noProof/>
      </w:rPr>
      <w:pict w14:anchorId="722EB5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352EA1"/>
    <w:multiLevelType w:val="hybridMultilevel"/>
    <w:tmpl w:val="9BE08C0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3846FA"/>
    <w:multiLevelType w:val="hybridMultilevel"/>
    <w:tmpl w:val="7700C26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1C2024F3"/>
    <w:multiLevelType w:val="hybridMultilevel"/>
    <w:tmpl w:val="2B024E0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1">
      <w:start w:val="1"/>
      <w:numFmt w:val="bullet"/>
      <w:lvlText w:val=""/>
      <w:lvlJc w:val="left"/>
      <w:pPr>
        <w:ind w:left="1800" w:hanging="360"/>
      </w:pPr>
      <w:rPr>
        <w:rFonts w:ascii="Symbol" w:hAnsi="Symbol"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20AC287E"/>
    <w:multiLevelType w:val="hybridMultilevel"/>
    <w:tmpl w:val="9AAE6F4A"/>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2AD97C49"/>
    <w:multiLevelType w:val="multilevel"/>
    <w:tmpl w:val="8B805A02"/>
    <w:numStyleLink w:val="List-Footnotes"/>
  </w:abstractNum>
  <w:abstractNum w:abstractNumId="13"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6E824B2"/>
    <w:multiLevelType w:val="hybridMultilevel"/>
    <w:tmpl w:val="F39429D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9"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495507A7"/>
    <w:multiLevelType w:val="hybridMultilevel"/>
    <w:tmpl w:val="93A8F79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4"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656C3160"/>
    <w:multiLevelType w:val="hybridMultilevel"/>
    <w:tmpl w:val="7B0C0B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3"/>
  </w:num>
  <w:num w:numId="2">
    <w:abstractNumId w:val="1"/>
  </w:num>
  <w:num w:numId="3">
    <w:abstractNumId w:val="3"/>
  </w:num>
  <w:num w:numId="4">
    <w:abstractNumId w:val="7"/>
  </w:num>
  <w:num w:numId="5">
    <w:abstractNumId w:val="24"/>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num>
  <w:num w:numId="8">
    <w:abstractNumId w:val="0"/>
  </w:num>
  <w:num w:numId="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19"/>
  </w:num>
  <w:num w:numId="12">
    <w:abstractNumId w:val="22"/>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21"/>
  </w:num>
  <w:num w:numId="16">
    <w:abstractNumId w:val="12"/>
  </w:num>
  <w:num w:numId="17">
    <w:abstractNumId w:val="5"/>
  </w:num>
  <w:num w:numId="18">
    <w:abstractNumId w:val="14"/>
  </w:num>
  <w:num w:numId="19">
    <w:abstractNumId w:val="13"/>
  </w:num>
  <w:num w:numId="20">
    <w:abstractNumId w:val="18"/>
  </w:num>
  <w:num w:numId="21">
    <w:abstractNumId w:val="17"/>
  </w:num>
  <w:num w:numId="22">
    <w:abstractNumId w:val="8"/>
  </w:num>
  <w:num w:numId="23">
    <w:abstractNumId w:val="27"/>
  </w:num>
  <w:num w:numId="24">
    <w:abstractNumId w:val="11"/>
  </w:num>
  <w:num w:numId="25">
    <w:abstractNumId w:val="25"/>
  </w:num>
  <w:num w:numId="26">
    <w:abstractNumId w:val="2"/>
  </w:num>
  <w:num w:numId="27">
    <w:abstractNumId w:val="20"/>
  </w:num>
  <w:num w:numId="28">
    <w:abstractNumId w:val="9"/>
  </w:num>
  <w:num w:numId="29">
    <w:abstractNumId w:val="6"/>
  </w:num>
  <w:num w:numId="30">
    <w:abstractNumId w:val="15"/>
  </w:num>
  <w:num w:numId="31">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114"/>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61432"/>
    <w:rsid w:val="00063ABF"/>
    <w:rsid w:val="00073D2C"/>
    <w:rsid w:val="00082E13"/>
    <w:rsid w:val="000855FA"/>
    <w:rsid w:val="00092B35"/>
    <w:rsid w:val="000963E9"/>
    <w:rsid w:val="00096D96"/>
    <w:rsid w:val="000B5A4B"/>
    <w:rsid w:val="000B6DD0"/>
    <w:rsid w:val="000C410E"/>
    <w:rsid w:val="000D3655"/>
    <w:rsid w:val="000E5E51"/>
    <w:rsid w:val="000F6BDA"/>
    <w:rsid w:val="00101AC2"/>
    <w:rsid w:val="00101D9A"/>
    <w:rsid w:val="00106BB4"/>
    <w:rsid w:val="00115559"/>
    <w:rsid w:val="00120C6E"/>
    <w:rsid w:val="00141FE4"/>
    <w:rsid w:val="00154143"/>
    <w:rsid w:val="0016489C"/>
    <w:rsid w:val="00170CE0"/>
    <w:rsid w:val="00184B1D"/>
    <w:rsid w:val="00191DF0"/>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4BB2"/>
    <w:rsid w:val="00255500"/>
    <w:rsid w:val="00260DB0"/>
    <w:rsid w:val="002612DA"/>
    <w:rsid w:val="00262366"/>
    <w:rsid w:val="0028786B"/>
    <w:rsid w:val="0029202D"/>
    <w:rsid w:val="002B3895"/>
    <w:rsid w:val="002B7A18"/>
    <w:rsid w:val="002C207E"/>
    <w:rsid w:val="002C64DF"/>
    <w:rsid w:val="002C777C"/>
    <w:rsid w:val="002D4574"/>
    <w:rsid w:val="002E6CBA"/>
    <w:rsid w:val="002F1580"/>
    <w:rsid w:val="002F5A13"/>
    <w:rsid w:val="003044D6"/>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2300"/>
    <w:rsid w:val="003C59B5"/>
    <w:rsid w:val="003D220B"/>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3728"/>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448DF"/>
    <w:rsid w:val="00552F21"/>
    <w:rsid w:val="005624DD"/>
    <w:rsid w:val="00562855"/>
    <w:rsid w:val="00564D66"/>
    <w:rsid w:val="005725A1"/>
    <w:rsid w:val="00575741"/>
    <w:rsid w:val="0058394B"/>
    <w:rsid w:val="00585913"/>
    <w:rsid w:val="00591FCD"/>
    <w:rsid w:val="005A5438"/>
    <w:rsid w:val="005B0C03"/>
    <w:rsid w:val="005B17A1"/>
    <w:rsid w:val="005C0FC3"/>
    <w:rsid w:val="005E3F29"/>
    <w:rsid w:val="005E6114"/>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558B"/>
    <w:rsid w:val="00780AA8"/>
    <w:rsid w:val="007845B8"/>
    <w:rsid w:val="007855DE"/>
    <w:rsid w:val="00793F43"/>
    <w:rsid w:val="007970A8"/>
    <w:rsid w:val="007A7857"/>
    <w:rsid w:val="007B2816"/>
    <w:rsid w:val="007D5FE9"/>
    <w:rsid w:val="007E4615"/>
    <w:rsid w:val="007E6ECF"/>
    <w:rsid w:val="007E785D"/>
    <w:rsid w:val="007F11B0"/>
    <w:rsid w:val="007F387C"/>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135D7"/>
    <w:rsid w:val="00923394"/>
    <w:rsid w:val="009239F9"/>
    <w:rsid w:val="00927973"/>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E041D"/>
    <w:rsid w:val="00A009F8"/>
    <w:rsid w:val="00A034F4"/>
    <w:rsid w:val="00A15BE6"/>
    <w:rsid w:val="00A26FBB"/>
    <w:rsid w:val="00A368F7"/>
    <w:rsid w:val="00A42651"/>
    <w:rsid w:val="00A431E2"/>
    <w:rsid w:val="00A43B47"/>
    <w:rsid w:val="00A556F3"/>
    <w:rsid w:val="00A61AF5"/>
    <w:rsid w:val="00A62C80"/>
    <w:rsid w:val="00A76053"/>
    <w:rsid w:val="00A924BC"/>
    <w:rsid w:val="00A935F0"/>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70316"/>
    <w:rsid w:val="00B8493E"/>
    <w:rsid w:val="00B933D7"/>
    <w:rsid w:val="00B9505B"/>
    <w:rsid w:val="00B97561"/>
    <w:rsid w:val="00BA0DF1"/>
    <w:rsid w:val="00BA3501"/>
    <w:rsid w:val="00BB29D9"/>
    <w:rsid w:val="00BB5346"/>
    <w:rsid w:val="00BC2AD1"/>
    <w:rsid w:val="00BD2205"/>
    <w:rsid w:val="00BD50C5"/>
    <w:rsid w:val="00BF3B38"/>
    <w:rsid w:val="00BF4394"/>
    <w:rsid w:val="00BF5219"/>
    <w:rsid w:val="00BF762E"/>
    <w:rsid w:val="00C027EB"/>
    <w:rsid w:val="00C12356"/>
    <w:rsid w:val="00C22BF9"/>
    <w:rsid w:val="00C256FF"/>
    <w:rsid w:val="00C2672A"/>
    <w:rsid w:val="00C51575"/>
    <w:rsid w:val="00C60E68"/>
    <w:rsid w:val="00C72E7B"/>
    <w:rsid w:val="00C757FB"/>
    <w:rsid w:val="00CA1329"/>
    <w:rsid w:val="00CA43B8"/>
    <w:rsid w:val="00CB44E5"/>
    <w:rsid w:val="00CB54DF"/>
    <w:rsid w:val="00CC27DF"/>
    <w:rsid w:val="00CD23F7"/>
    <w:rsid w:val="00CE0CD5"/>
    <w:rsid w:val="00CE2B5E"/>
    <w:rsid w:val="00CE3705"/>
    <w:rsid w:val="00D103D5"/>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68F8"/>
    <w:rsid w:val="00E26FC5"/>
    <w:rsid w:val="00E3157F"/>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F9198F8"/>
  <w15:docId w15:val="{54A46868-CEF1-4D76-9377-A1A206D8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aliases w:val="H2,R2,H21,2,heading 2,h2,Header 2,h21,21,Header 21,h22,22,Header 22,h23,23,Header 23,h24,24,Header 24,h25,25,Header 25,h26,26,Header 26,h27,27,Header 27,h28,28,Header 28,h29,29,Header 29"/>
    <w:basedOn w:val="BodyText"/>
    <w:next w:val="Normal"/>
    <w:link w:val="Heading2Char"/>
    <w:uiPriority w:val="9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aliases w:val="H2 Char,R2 Char,H21 Char,2 Char,heading 2 Char,h2 Char,Header 2 Char,h21 Char,21 Char,Header 21 Char,h22 Char,22 Char,Header 22 Char,h23 Char,23 Char,Header 23 Char,h24 Char,24 Char,Header 24 Char,h25 Char,25 Char,Header 25 Char,h26 Char"/>
    <w:basedOn w:val="DefaultParagraphFont"/>
    <w:link w:val="Heading2"/>
    <w:uiPriority w:val="9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927973"/>
    <w:pPr>
      <w:spacing w:after="0" w:line="240" w:lineRule="auto"/>
    </w:pPr>
    <w:rPr>
      <w:rFonts w:eastAsiaTheme="minorHAnsi"/>
      <w:lang w:eastAsia="en-US"/>
    </w:rPr>
  </w:style>
  <w:style w:type="paragraph" w:styleId="BodyTextIndent">
    <w:name w:val="Body Text Indent"/>
    <w:basedOn w:val="Normal"/>
    <w:link w:val="BodyTextIndentChar"/>
    <w:uiPriority w:val="99"/>
    <w:semiHidden/>
    <w:rsid w:val="00927973"/>
    <w:pPr>
      <w:spacing w:after="120"/>
      <w:ind w:left="283"/>
    </w:pPr>
  </w:style>
  <w:style w:type="character" w:customStyle="1" w:styleId="BodyTextIndentChar">
    <w:name w:val="Body Text Indent Char"/>
    <w:basedOn w:val="DefaultParagraphFont"/>
    <w:link w:val="BodyTextIndent"/>
    <w:uiPriority w:val="99"/>
    <w:semiHidden/>
    <w:rsid w:val="00927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oleObject" Target="embeddings/Microsoft_Visio_2003-2010_Drawing.vsd"/><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6.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N:\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968D5CC10344737B0D05D8FE2B8E6DC"/>
        <w:category>
          <w:name w:val="General"/>
          <w:gallery w:val="placeholder"/>
        </w:category>
        <w:types>
          <w:type w:val="bbPlcHdr"/>
        </w:types>
        <w:behaviors>
          <w:behavior w:val="content"/>
        </w:behaviors>
        <w:guid w:val="{35E20DB0-EFA1-4455-8EC9-94E1C9E6CC87}"/>
      </w:docPartPr>
      <w:docPartBody>
        <w:p w:rsidR="0084774D" w:rsidRDefault="004342D4">
          <w:pPr>
            <w:pStyle w:val="5968D5CC10344737B0D05D8FE2B8E6DC"/>
          </w:pPr>
          <w:r w:rsidRPr="00CA0FE7">
            <w:rPr>
              <w:rStyle w:val="PlaceholderText"/>
            </w:rPr>
            <w:t>[Title]</w:t>
          </w:r>
        </w:p>
      </w:docPartBody>
    </w:docPart>
    <w:docPart>
      <w:docPartPr>
        <w:name w:val="596C0AEA2F824F06A62A0B77D58D6C16"/>
        <w:category>
          <w:name w:val="General"/>
          <w:gallery w:val="placeholder"/>
        </w:category>
        <w:types>
          <w:type w:val="bbPlcHdr"/>
        </w:types>
        <w:behaviors>
          <w:behavior w:val="content"/>
        </w:behaviors>
        <w:guid w:val="{33F21761-DF7D-46C1-8702-896AD65D32A2}"/>
      </w:docPartPr>
      <w:docPartBody>
        <w:p w:rsidR="0084774D" w:rsidRDefault="004342D4">
          <w:pPr>
            <w:pStyle w:val="596C0AEA2F824F06A62A0B77D58D6C16"/>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2D4"/>
    <w:rsid w:val="004342D4"/>
    <w:rsid w:val="00554007"/>
    <w:rsid w:val="0084774D"/>
    <w:rsid w:val="008F0D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5968D5CC10344737B0D05D8FE2B8E6DC">
    <w:name w:val="5968D5CC10344737B0D05D8FE2B8E6DC"/>
  </w:style>
  <w:style w:type="paragraph" w:customStyle="1" w:styleId="8EF63D9E1A944A3E9A61418A5B5E2FF0">
    <w:name w:val="8EF63D9E1A944A3E9A61418A5B5E2FF0"/>
  </w:style>
  <w:style w:type="paragraph" w:customStyle="1" w:styleId="B6916DF8B82D4C749700727743C05092">
    <w:name w:val="B6916DF8B82D4C749700727743C05092"/>
  </w:style>
  <w:style w:type="paragraph" w:customStyle="1" w:styleId="57044523EEE94F4A84A6821F11169DE1">
    <w:name w:val="57044523EEE94F4A84A6821F11169DE1"/>
  </w:style>
  <w:style w:type="paragraph" w:customStyle="1" w:styleId="596C0AEA2F824F06A62A0B77D58D6C16">
    <w:name w:val="596C0AEA2F824F06A62A0B77D58D6C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80778-F6F9-4D61-9299-13B49380500C}">
  <ds:schemaRefs>
    <ds:schemaRef ds:uri="http://purl.org/dc/elements/1.1/"/>
    <ds:schemaRef ds:uri="http://schemas.microsoft.com/office/2006/metadata/propertie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EB174598-74DF-49B4-A059-9539E5B7E98E}">
  <ds:schemaRefs>
    <ds:schemaRef ds:uri="http://schemas.microsoft.com/sharepoint/v3/contenttype/forms"/>
  </ds:schemaRefs>
</ds:datastoreItem>
</file>

<file path=customXml/itemProps3.xml><?xml version="1.0" encoding="utf-8"?>
<ds:datastoreItem xmlns:ds="http://schemas.openxmlformats.org/officeDocument/2006/customXml" ds:itemID="{9E3E858F-54D3-43BB-9D65-49FE7B99334C}"/>
</file>

<file path=customXml/itemProps4.xml><?xml version="1.0" encoding="utf-8"?>
<ds:datastoreItem xmlns:ds="http://schemas.openxmlformats.org/officeDocument/2006/customXml" ds:itemID="{A7076420-CA5E-4143-BBB0-FA8B067342B0}">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18</TotalTime>
  <Pages>5</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Document title</vt:lpstr>
    </vt:vector>
  </TitlesOfParts>
  <Company>Canadian Western Bank</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 Program Action and Issue Management Plan</dc:title>
  <dc:creator>Michelle Petzold</dc:creator>
  <dc:description>Branch/Department</dc:description>
  <cp:lastModifiedBy>Bruno Freitas</cp:lastModifiedBy>
  <cp:revision>7</cp:revision>
  <cp:lastPrinted>2017-01-31T23:14:00Z</cp:lastPrinted>
  <dcterms:created xsi:type="dcterms:W3CDTF">2019-09-27T21:57:00Z</dcterms:created>
  <dcterms:modified xsi:type="dcterms:W3CDTF">2020-01-13T21:58:00Z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MediaServiceImageTags">
    <vt:lpwstr/>
  </property>
  <property fmtid="{D5CDD505-2E9C-101B-9397-08002B2CF9AE}" pid="4" name="URL">
    <vt:lpwstr/>
  </property>
</Properties>
</file>